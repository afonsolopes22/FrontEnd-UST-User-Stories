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8683" w14:textId="77777777" w:rsidR="008E130A" w:rsidRPr="001F15F1" w:rsidRDefault="008E130A" w:rsidP="008E130A">
      <w:r w:rsidRPr="001F15F1">
        <w:rPr>
          <w:lang w:eastAsia="pt-PT"/>
        </w:rPr>
        <w:drawing>
          <wp:anchor distT="0" distB="0" distL="114300" distR="114300" simplePos="0" relativeHeight="251658240" behindDoc="1" locked="0" layoutInCell="1" allowOverlap="1" wp14:anchorId="402C1CF3" wp14:editId="775F7F66">
            <wp:simplePos x="0" y="0"/>
            <wp:positionH relativeFrom="page">
              <wp:align>left</wp:align>
            </wp:positionH>
            <wp:positionV relativeFrom="paragraph">
              <wp:posOffset>-901065</wp:posOffset>
            </wp:positionV>
            <wp:extent cx="7548564" cy="1067752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 de trabalhos-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52753" cy="10824902"/>
                    </a:xfrm>
                    <a:prstGeom prst="rect">
                      <a:avLst/>
                    </a:prstGeom>
                  </pic:spPr>
                </pic:pic>
              </a:graphicData>
            </a:graphic>
            <wp14:sizeRelH relativeFrom="margin">
              <wp14:pctWidth>0</wp14:pctWidth>
            </wp14:sizeRelH>
            <wp14:sizeRelV relativeFrom="margin">
              <wp14:pctHeight>0</wp14:pctHeight>
            </wp14:sizeRelV>
          </wp:anchor>
        </w:drawing>
      </w:r>
    </w:p>
    <w:p w14:paraId="19F31ECB" w14:textId="77777777" w:rsidR="008E130A" w:rsidRPr="001F15F1" w:rsidRDefault="008E130A" w:rsidP="008E130A"/>
    <w:p w14:paraId="1EF10500" w14:textId="77777777" w:rsidR="008E130A" w:rsidRPr="001F15F1" w:rsidRDefault="008E130A" w:rsidP="008E130A"/>
    <w:p w14:paraId="1F598DC5" w14:textId="77777777" w:rsidR="008E130A" w:rsidRPr="001F15F1" w:rsidRDefault="008E130A" w:rsidP="008E130A"/>
    <w:p w14:paraId="49A07DF5" w14:textId="77777777" w:rsidR="008E130A" w:rsidRPr="001F15F1" w:rsidRDefault="008E130A" w:rsidP="008E130A"/>
    <w:p w14:paraId="2D0CED1B" w14:textId="77777777" w:rsidR="008E130A" w:rsidRPr="001F15F1" w:rsidRDefault="008E130A" w:rsidP="008E130A"/>
    <w:p w14:paraId="63F0FB20" w14:textId="77777777" w:rsidR="008E130A" w:rsidRPr="001F15F1" w:rsidRDefault="008E130A" w:rsidP="008E130A"/>
    <w:p w14:paraId="2EDEDE0E" w14:textId="77777777" w:rsidR="008E130A" w:rsidRPr="001F15F1" w:rsidRDefault="008E130A" w:rsidP="008E130A"/>
    <w:p w14:paraId="36F99A59" w14:textId="77777777" w:rsidR="008E130A" w:rsidRPr="001F15F1" w:rsidRDefault="008E130A" w:rsidP="008E130A"/>
    <w:p w14:paraId="20A32B51" w14:textId="77777777" w:rsidR="008E130A" w:rsidRPr="001F15F1" w:rsidRDefault="008E130A" w:rsidP="008E130A"/>
    <w:p w14:paraId="2BAD6590" w14:textId="7BCEEC65" w:rsidR="00E264BB" w:rsidRPr="001F15F1" w:rsidRDefault="00E264BB" w:rsidP="00E264BB">
      <w:pPr>
        <w:spacing w:after="0"/>
        <w:jc w:val="center"/>
        <w:rPr>
          <w:rFonts w:ascii="Linux Libertine" w:hAnsi="Linux Libertine" w:cs="Linux Libertine"/>
          <w:sz w:val="46"/>
          <w:szCs w:val="46"/>
        </w:rPr>
      </w:pPr>
      <w:bookmarkStart w:id="0" w:name="_Hlk214137254"/>
      <w:r w:rsidRPr="001F15F1">
        <w:rPr>
          <w:rFonts w:ascii="Linux Libertine" w:hAnsi="Linux Libertine" w:cs="Linux Libertine"/>
          <w:sz w:val="46"/>
          <w:szCs w:val="46"/>
        </w:rPr>
        <w:t xml:space="preserve">Aplicação web para gestão da qualidade de implementação de </w:t>
      </w:r>
      <w:r w:rsidR="00F11194" w:rsidRPr="001F15F1">
        <w:rPr>
          <w:rFonts w:ascii="Linux Libertine" w:hAnsi="Linux Libertine" w:cs="Linux Libertine"/>
          <w:sz w:val="46"/>
          <w:szCs w:val="46"/>
        </w:rPr>
        <w:t>U</w:t>
      </w:r>
      <w:r w:rsidRPr="001F15F1">
        <w:rPr>
          <w:rFonts w:ascii="Linux Libertine" w:hAnsi="Linux Libertine" w:cs="Linux Libertine"/>
          <w:sz w:val="46"/>
          <w:szCs w:val="46"/>
        </w:rPr>
        <w:t xml:space="preserve">ser </w:t>
      </w:r>
      <w:r w:rsidR="00F11194" w:rsidRPr="001F15F1">
        <w:rPr>
          <w:rFonts w:ascii="Linux Libertine" w:hAnsi="Linux Libertine" w:cs="Linux Libertine"/>
          <w:sz w:val="46"/>
          <w:szCs w:val="46"/>
        </w:rPr>
        <w:t>S</w:t>
      </w:r>
      <w:r w:rsidRPr="001F15F1">
        <w:rPr>
          <w:rFonts w:ascii="Linux Libertine" w:hAnsi="Linux Libertine" w:cs="Linux Libertine"/>
          <w:sz w:val="46"/>
          <w:szCs w:val="46"/>
        </w:rPr>
        <w:t>tories</w:t>
      </w:r>
    </w:p>
    <w:bookmarkEnd w:id="0"/>
    <w:p w14:paraId="4E875415" w14:textId="77777777" w:rsidR="00FA5099" w:rsidRPr="001F15F1" w:rsidRDefault="00FA5099" w:rsidP="002D1446">
      <w:pPr>
        <w:spacing w:after="0" w:line="240" w:lineRule="auto"/>
        <w:jc w:val="center"/>
        <w:rPr>
          <w:rFonts w:ascii="Linux Libertine" w:hAnsi="Linux Libertine" w:cs="Linux Libertine"/>
          <w:b/>
          <w:sz w:val="46"/>
          <w:szCs w:val="88"/>
        </w:rPr>
      </w:pPr>
    </w:p>
    <w:p w14:paraId="76452243" w14:textId="77777777" w:rsidR="00E264BB" w:rsidRPr="001F15F1" w:rsidRDefault="00E264BB" w:rsidP="00E264BB">
      <w:pPr>
        <w:spacing w:after="0" w:line="240" w:lineRule="auto"/>
        <w:jc w:val="center"/>
        <w:rPr>
          <w:rFonts w:ascii="Linux Libertine" w:hAnsi="Linux Libertine" w:cs="Linux Libertine"/>
          <w:b/>
          <w:sz w:val="46"/>
          <w:szCs w:val="88"/>
        </w:rPr>
      </w:pPr>
      <w:r w:rsidRPr="001F15F1">
        <w:rPr>
          <w:rFonts w:ascii="Linux Libertine" w:hAnsi="Linux Libertine" w:cs="Linux Libertine"/>
          <w:b/>
          <w:sz w:val="46"/>
          <w:szCs w:val="88"/>
        </w:rPr>
        <w:t>Trabalho Final de curso</w:t>
      </w:r>
    </w:p>
    <w:p w14:paraId="55404B5E" w14:textId="68F1255F" w:rsidR="00E264BB" w:rsidRPr="001F15F1" w:rsidRDefault="00E264BB" w:rsidP="00E264BB">
      <w:pPr>
        <w:jc w:val="center"/>
        <w:rPr>
          <w:sz w:val="28"/>
          <w:szCs w:val="28"/>
        </w:rPr>
      </w:pPr>
      <w:r w:rsidRPr="001F15F1">
        <w:rPr>
          <w:sz w:val="28"/>
          <w:szCs w:val="28"/>
        </w:rPr>
        <w:t xml:space="preserve">Relatório Intercalar </w:t>
      </w:r>
      <w:r w:rsidR="004A6B1B">
        <w:rPr>
          <w:sz w:val="28"/>
          <w:szCs w:val="28"/>
        </w:rPr>
        <w:t>2</w:t>
      </w:r>
      <w:r w:rsidRPr="001F15F1">
        <w:rPr>
          <w:sz w:val="28"/>
          <w:szCs w:val="28"/>
        </w:rPr>
        <w:t>º Semestre</w:t>
      </w:r>
    </w:p>
    <w:p w14:paraId="1E9825B3" w14:textId="77777777" w:rsidR="00E264BB" w:rsidRPr="001F15F1" w:rsidRDefault="00E264BB" w:rsidP="00E264BB">
      <w:pPr>
        <w:jc w:val="center"/>
        <w:rPr>
          <w:rFonts w:ascii="Linux Libertine" w:hAnsi="Linux Libertine" w:cs="Linux Libertine"/>
          <w:sz w:val="20"/>
          <w:szCs w:val="20"/>
        </w:rPr>
      </w:pPr>
    </w:p>
    <w:p w14:paraId="4DEB019E" w14:textId="77777777" w:rsidR="00E264BB" w:rsidRPr="001F15F1" w:rsidRDefault="00E264BB" w:rsidP="00E264BB">
      <w:pPr>
        <w:jc w:val="center"/>
        <w:rPr>
          <w:rFonts w:ascii="Linux Libertine" w:hAnsi="Linux Libertine" w:cs="Linux Libertine"/>
          <w:sz w:val="20"/>
          <w:szCs w:val="20"/>
        </w:rPr>
      </w:pPr>
    </w:p>
    <w:p w14:paraId="4BA9F013" w14:textId="77777777" w:rsidR="00E264BB" w:rsidRPr="001F15F1" w:rsidRDefault="00E264BB" w:rsidP="00E264BB">
      <w:pPr>
        <w:rPr>
          <w:rFonts w:ascii="Linux Libertine" w:hAnsi="Linux Libertine" w:cs="Linux Libertine"/>
          <w:b/>
          <w:bCs/>
          <w:sz w:val="20"/>
          <w:szCs w:val="20"/>
        </w:rPr>
      </w:pPr>
    </w:p>
    <w:p w14:paraId="516BF566" w14:textId="77777777" w:rsidR="00E264BB" w:rsidRPr="001F15F1" w:rsidRDefault="00E264BB" w:rsidP="00E264BB">
      <w:pPr>
        <w:jc w:val="center"/>
        <w:rPr>
          <w:rFonts w:ascii="Times New Roman" w:eastAsia="Linux Libertine" w:hAnsi="Times New Roman" w:cs="Times New Roman"/>
          <w:b/>
          <w:bCs/>
          <w:sz w:val="20"/>
          <w:szCs w:val="20"/>
        </w:rPr>
      </w:pPr>
      <w:r w:rsidRPr="001F15F1">
        <w:rPr>
          <w:rFonts w:ascii="Times New Roman" w:eastAsia="Linux Libertine" w:hAnsi="Times New Roman" w:cs="Times New Roman"/>
          <w:b/>
          <w:bCs/>
          <w:sz w:val="20"/>
          <w:szCs w:val="20"/>
        </w:rPr>
        <w:t>Letizia Nunes, a22407143, LEI</w:t>
      </w:r>
    </w:p>
    <w:p w14:paraId="35B2247E" w14:textId="77777777" w:rsidR="00E264BB" w:rsidRPr="001F15F1" w:rsidRDefault="00E264BB" w:rsidP="00E264BB">
      <w:pPr>
        <w:jc w:val="center"/>
        <w:rPr>
          <w:rFonts w:ascii="Linux Libertine" w:hAnsi="Linux Libertine" w:cs="Linux Libertine"/>
          <w:b/>
          <w:bCs/>
          <w:sz w:val="20"/>
          <w:szCs w:val="20"/>
        </w:rPr>
      </w:pPr>
      <w:r w:rsidRPr="001F15F1">
        <w:rPr>
          <w:rFonts w:ascii="Times New Roman" w:eastAsia="Linux Libertine" w:hAnsi="Times New Roman" w:cs="Times New Roman"/>
          <w:b/>
          <w:bCs/>
          <w:sz w:val="20"/>
          <w:szCs w:val="20"/>
        </w:rPr>
        <w:t>Laércio Santos, a22401473, LEI</w:t>
      </w:r>
    </w:p>
    <w:p w14:paraId="0E2ED8D5" w14:textId="77777777" w:rsidR="00E264BB" w:rsidRPr="001F15F1" w:rsidRDefault="00E264BB" w:rsidP="00E264BB">
      <w:pPr>
        <w:jc w:val="center"/>
        <w:rPr>
          <w:rFonts w:ascii="Linux Libertine" w:hAnsi="Linux Libertine" w:cs="Linux Libertine"/>
          <w:sz w:val="20"/>
          <w:szCs w:val="20"/>
          <w:highlight w:val="yellow"/>
        </w:rPr>
      </w:pPr>
    </w:p>
    <w:p w14:paraId="36411BCD" w14:textId="77777777" w:rsidR="00E264BB" w:rsidRPr="001F15F1" w:rsidRDefault="00E264BB" w:rsidP="00E264BB">
      <w:pPr>
        <w:jc w:val="center"/>
        <w:rPr>
          <w:rFonts w:ascii="Linux Libertine" w:hAnsi="Linux Libertine" w:cs="Linux Libertine"/>
          <w:sz w:val="20"/>
          <w:szCs w:val="20"/>
          <w:highlight w:val="yellow"/>
        </w:rPr>
      </w:pPr>
    </w:p>
    <w:p w14:paraId="7AD458B1" w14:textId="77777777" w:rsidR="00E264BB" w:rsidRPr="001F15F1" w:rsidRDefault="00E264BB" w:rsidP="00E264BB">
      <w:pPr>
        <w:jc w:val="center"/>
        <w:rPr>
          <w:rFonts w:ascii="Linux Libertine" w:hAnsi="Linux Libertine" w:cs="Linux Libertine"/>
          <w:sz w:val="20"/>
          <w:szCs w:val="20"/>
        </w:rPr>
      </w:pPr>
      <w:r w:rsidRPr="001F15F1">
        <w:rPr>
          <w:rFonts w:ascii="Linux Libertine" w:hAnsi="Linux Libertine" w:cs="Linux Libertine"/>
          <w:b/>
          <w:bCs/>
          <w:sz w:val="20"/>
          <w:szCs w:val="20"/>
        </w:rPr>
        <w:t>Orientador:</w:t>
      </w:r>
      <w:r w:rsidRPr="001F15F1">
        <w:rPr>
          <w:rFonts w:ascii="Linux Libertine" w:hAnsi="Linux Libertine" w:cs="Linux Libertine"/>
          <w:sz w:val="20"/>
          <w:szCs w:val="20"/>
        </w:rPr>
        <w:t xml:space="preserve"> Luís Gomes</w:t>
      </w:r>
    </w:p>
    <w:p w14:paraId="3F5B7A9B" w14:textId="30E6D8C1" w:rsidR="00E264BB" w:rsidRPr="001F15F1" w:rsidRDefault="00F11194" w:rsidP="00E264BB">
      <w:pPr>
        <w:jc w:val="center"/>
        <w:rPr>
          <w:rFonts w:ascii="Linux Libertine" w:hAnsi="Linux Libertine" w:cs="Linux Libertine"/>
          <w:sz w:val="20"/>
          <w:szCs w:val="20"/>
        </w:rPr>
      </w:pPr>
      <w:r w:rsidRPr="001F15F1">
        <w:rPr>
          <w:rFonts w:ascii="Linux Libertine" w:hAnsi="Linux Libertine" w:cs="Linux Libertine"/>
          <w:b/>
          <w:bCs/>
          <w:sz w:val="20"/>
          <w:szCs w:val="20"/>
        </w:rPr>
        <w:t>Coorientador</w:t>
      </w:r>
      <w:r w:rsidR="00E264BB" w:rsidRPr="001F15F1">
        <w:rPr>
          <w:rFonts w:ascii="Linux Libertine" w:hAnsi="Linux Libertine" w:cs="Linux Libertine"/>
          <w:b/>
          <w:bCs/>
          <w:sz w:val="20"/>
          <w:szCs w:val="20"/>
        </w:rPr>
        <w:t>:</w:t>
      </w:r>
      <w:r w:rsidR="00E264BB" w:rsidRPr="001F15F1">
        <w:rPr>
          <w:rFonts w:ascii="Linux Libertine" w:hAnsi="Linux Libertine" w:cs="Linux Libertine"/>
          <w:sz w:val="20"/>
          <w:szCs w:val="20"/>
        </w:rPr>
        <w:t xml:space="preserve"> José Brás</w:t>
      </w:r>
    </w:p>
    <w:p w14:paraId="337B7356" w14:textId="77777777" w:rsidR="00E264BB" w:rsidRPr="001F15F1" w:rsidRDefault="00E264BB" w:rsidP="00E264BB">
      <w:pPr>
        <w:jc w:val="center"/>
        <w:rPr>
          <w:rFonts w:ascii="Linux Libertine" w:hAnsi="Linux Libertine" w:cs="Linux Libertine"/>
          <w:sz w:val="20"/>
          <w:szCs w:val="20"/>
        </w:rPr>
      </w:pPr>
      <w:r w:rsidRPr="001F15F1">
        <w:rPr>
          <w:rFonts w:ascii="Linux Libertine" w:hAnsi="Linux Libertine" w:cs="Linux Libertine"/>
          <w:b/>
          <w:bCs/>
          <w:sz w:val="20"/>
          <w:szCs w:val="20"/>
        </w:rPr>
        <w:t xml:space="preserve">Entidade Externa: </w:t>
      </w:r>
      <w:r w:rsidRPr="001F15F1">
        <w:t>CGI</w:t>
      </w:r>
      <w:r w:rsidRPr="001F15F1">
        <w:rPr>
          <w:rFonts w:ascii="Linux Libertine" w:hAnsi="Linux Libertine" w:cs="Linux Libertine"/>
          <w:sz w:val="20"/>
          <w:szCs w:val="20"/>
        </w:rPr>
        <w:t xml:space="preserve"> </w:t>
      </w:r>
    </w:p>
    <w:p w14:paraId="22047AB8" w14:textId="77777777" w:rsidR="00E264BB" w:rsidRPr="001F15F1" w:rsidRDefault="00E264BB" w:rsidP="00E264BB">
      <w:pPr>
        <w:jc w:val="center"/>
        <w:rPr>
          <w:rFonts w:ascii="Linux Libertine" w:hAnsi="Linux Libertine" w:cs="Linux Libertine"/>
          <w:sz w:val="20"/>
          <w:szCs w:val="20"/>
        </w:rPr>
      </w:pPr>
    </w:p>
    <w:p w14:paraId="20E49B78" w14:textId="77777777" w:rsidR="00E264BB" w:rsidRPr="001F15F1" w:rsidRDefault="00E264BB" w:rsidP="00E264BB">
      <w:pPr>
        <w:jc w:val="center"/>
        <w:rPr>
          <w:rFonts w:ascii="Linux Libertine" w:hAnsi="Linux Libertine" w:cs="Linux Libertine"/>
          <w:sz w:val="20"/>
          <w:szCs w:val="20"/>
        </w:rPr>
      </w:pPr>
    </w:p>
    <w:p w14:paraId="7D2D0E07" w14:textId="77777777" w:rsidR="00E264BB" w:rsidRPr="001F15F1" w:rsidRDefault="00E264BB" w:rsidP="00E264BB">
      <w:pPr>
        <w:rPr>
          <w:rFonts w:ascii="Linux Libertine" w:hAnsi="Linux Libertine" w:cs="Linux Libertine"/>
          <w:sz w:val="20"/>
          <w:szCs w:val="20"/>
        </w:rPr>
      </w:pPr>
    </w:p>
    <w:p w14:paraId="44800EAA" w14:textId="77777777" w:rsidR="00E264BB" w:rsidRPr="001F15F1" w:rsidRDefault="00E264BB" w:rsidP="00E264BB">
      <w:pPr>
        <w:jc w:val="center"/>
        <w:rPr>
          <w:rFonts w:ascii="Linux Libertine" w:hAnsi="Linux Libertine" w:cs="Linux Libertine"/>
          <w:sz w:val="20"/>
          <w:szCs w:val="20"/>
        </w:rPr>
      </w:pPr>
      <w:r w:rsidRPr="001F15F1">
        <w:rPr>
          <w:rFonts w:ascii="Linux Libertine" w:hAnsi="Linux Libertine" w:cs="Linux Libertine"/>
          <w:sz w:val="20"/>
          <w:szCs w:val="20"/>
        </w:rPr>
        <w:t>Departamento de Engenharia Informática da Universidade Lusófona</w:t>
      </w:r>
    </w:p>
    <w:p w14:paraId="7FBF6DCA" w14:textId="77777777" w:rsidR="00E264BB" w:rsidRPr="001F15F1" w:rsidRDefault="00E264BB" w:rsidP="00E264BB">
      <w:pPr>
        <w:jc w:val="center"/>
        <w:rPr>
          <w:rFonts w:ascii="Linux Libertine" w:hAnsi="Linux Libertine" w:cs="Linux Libertine"/>
          <w:sz w:val="20"/>
          <w:szCs w:val="20"/>
        </w:rPr>
      </w:pPr>
      <w:r w:rsidRPr="001F15F1">
        <w:rPr>
          <w:rFonts w:ascii="Linux Libertine" w:hAnsi="Linux Libertine" w:cs="Linux Libertine"/>
          <w:sz w:val="20"/>
          <w:szCs w:val="20"/>
        </w:rPr>
        <w:t>Centro Universitário de Lisboa</w:t>
      </w:r>
    </w:p>
    <w:p w14:paraId="377D6BB7" w14:textId="6DE3DD02" w:rsidR="008E130A" w:rsidRPr="001F15F1" w:rsidRDefault="00E264BB" w:rsidP="00E264BB">
      <w:pPr>
        <w:jc w:val="center"/>
        <w:rPr>
          <w:rFonts w:ascii="Linux Libertine" w:hAnsi="Linux Libertine" w:cs="Linux Libertine"/>
          <w:sz w:val="20"/>
          <w:szCs w:val="20"/>
        </w:rPr>
      </w:pPr>
      <w:r w:rsidRPr="001F15F1">
        <w:rPr>
          <w:rFonts w:ascii="Linux Libertine" w:hAnsi="Linux Libertine" w:cs="Linux Libertine"/>
          <w:sz w:val="20"/>
          <w:szCs w:val="20"/>
        </w:rPr>
        <w:t>16/10/2025</w:t>
      </w:r>
    </w:p>
    <w:p w14:paraId="619A18BB" w14:textId="77777777" w:rsidR="008E130A" w:rsidRPr="001F15F1" w:rsidRDefault="008E130A" w:rsidP="008E130A">
      <w:pPr>
        <w:rPr>
          <w:rFonts w:ascii="Linux Libertine" w:hAnsi="Linux Libertine" w:cs="Linux Libertine"/>
          <w:sz w:val="20"/>
          <w:szCs w:val="20"/>
        </w:rPr>
      </w:pPr>
      <w:r w:rsidRPr="001F15F1">
        <w:rPr>
          <w:rFonts w:ascii="Linux Libertine" w:hAnsi="Linux Libertine" w:cs="Linux Libertine"/>
          <w:sz w:val="20"/>
          <w:szCs w:val="20"/>
        </w:rPr>
        <w:br w:type="page"/>
      </w:r>
    </w:p>
    <w:p w14:paraId="6FB3A22F" w14:textId="77777777" w:rsidR="008E130A" w:rsidRPr="001F15F1" w:rsidRDefault="008E130A" w:rsidP="008E130A">
      <w:pPr>
        <w:jc w:val="center"/>
        <w:rPr>
          <w:rFonts w:ascii="Linux Libertine" w:hAnsi="Linux Libertine" w:cs="Linux Libertine"/>
          <w:sz w:val="20"/>
          <w:szCs w:val="20"/>
        </w:rPr>
      </w:pPr>
    </w:p>
    <w:p w14:paraId="5961E6A0" w14:textId="77777777" w:rsidR="008E130A" w:rsidRPr="001F15F1" w:rsidRDefault="008E130A" w:rsidP="008E130A">
      <w:pPr>
        <w:jc w:val="center"/>
        <w:rPr>
          <w:rFonts w:ascii="Linux Libertine" w:hAnsi="Linux Libertine" w:cs="Linux Libertine"/>
          <w:sz w:val="20"/>
          <w:szCs w:val="20"/>
        </w:rPr>
      </w:pPr>
    </w:p>
    <w:p w14:paraId="1BD96437" w14:textId="77777777" w:rsidR="008E130A" w:rsidRPr="001F15F1" w:rsidRDefault="008E130A" w:rsidP="008E130A">
      <w:pPr>
        <w:jc w:val="center"/>
        <w:rPr>
          <w:rFonts w:ascii="Linux Libertine" w:hAnsi="Linux Libertine" w:cs="Linux Libertine"/>
          <w:sz w:val="20"/>
          <w:szCs w:val="20"/>
        </w:rPr>
      </w:pPr>
    </w:p>
    <w:p w14:paraId="7DE64E85" w14:textId="77777777" w:rsidR="008E130A" w:rsidRPr="001F15F1" w:rsidRDefault="008E130A" w:rsidP="008E130A">
      <w:pPr>
        <w:jc w:val="center"/>
        <w:rPr>
          <w:rFonts w:ascii="Linux Libertine" w:hAnsi="Linux Libertine" w:cs="Linux Libertine"/>
          <w:sz w:val="20"/>
          <w:szCs w:val="20"/>
        </w:rPr>
      </w:pPr>
    </w:p>
    <w:p w14:paraId="075F3B88" w14:textId="77777777" w:rsidR="008E130A" w:rsidRPr="001F15F1" w:rsidRDefault="008E130A" w:rsidP="008E130A">
      <w:pPr>
        <w:autoSpaceDE w:val="0"/>
        <w:autoSpaceDN w:val="0"/>
        <w:rPr>
          <w:rFonts w:ascii="Times New Roman" w:hAnsi="Times New Roman"/>
          <w:b/>
          <w:bCs/>
          <w:sz w:val="28"/>
          <w:szCs w:val="28"/>
        </w:rPr>
      </w:pPr>
    </w:p>
    <w:p w14:paraId="6B7B8394" w14:textId="77777777" w:rsidR="008E130A" w:rsidRPr="001F15F1" w:rsidRDefault="008E130A" w:rsidP="008E130A">
      <w:pPr>
        <w:autoSpaceDE w:val="0"/>
        <w:autoSpaceDN w:val="0"/>
        <w:rPr>
          <w:rFonts w:ascii="Times New Roman" w:hAnsi="Times New Roman"/>
          <w:b/>
          <w:bCs/>
          <w:sz w:val="28"/>
          <w:szCs w:val="28"/>
        </w:rPr>
      </w:pPr>
    </w:p>
    <w:p w14:paraId="7C73C74A" w14:textId="77777777" w:rsidR="008E130A" w:rsidRPr="001F15F1" w:rsidRDefault="008E130A" w:rsidP="008E130A">
      <w:pPr>
        <w:autoSpaceDE w:val="0"/>
        <w:autoSpaceDN w:val="0"/>
        <w:rPr>
          <w:rFonts w:ascii="Times New Roman" w:hAnsi="Times New Roman"/>
          <w:b/>
          <w:bCs/>
          <w:sz w:val="28"/>
          <w:szCs w:val="28"/>
        </w:rPr>
      </w:pPr>
    </w:p>
    <w:p w14:paraId="00B14BE9" w14:textId="77777777" w:rsidR="008E130A" w:rsidRPr="001F15F1" w:rsidRDefault="008E130A" w:rsidP="008E130A">
      <w:pPr>
        <w:autoSpaceDE w:val="0"/>
        <w:autoSpaceDN w:val="0"/>
        <w:rPr>
          <w:rFonts w:ascii="Times New Roman" w:hAnsi="Times New Roman"/>
          <w:b/>
          <w:bCs/>
          <w:sz w:val="28"/>
          <w:szCs w:val="28"/>
        </w:rPr>
      </w:pPr>
    </w:p>
    <w:p w14:paraId="2CB9DE05" w14:textId="77777777" w:rsidR="008E130A" w:rsidRPr="001F15F1" w:rsidRDefault="008E130A" w:rsidP="008E130A">
      <w:pPr>
        <w:autoSpaceDE w:val="0"/>
        <w:autoSpaceDN w:val="0"/>
        <w:rPr>
          <w:rFonts w:ascii="Times New Roman" w:hAnsi="Times New Roman"/>
          <w:b/>
          <w:bCs/>
          <w:sz w:val="28"/>
          <w:szCs w:val="28"/>
        </w:rPr>
      </w:pPr>
    </w:p>
    <w:p w14:paraId="71873E61" w14:textId="77777777" w:rsidR="008E130A" w:rsidRPr="001F15F1" w:rsidRDefault="008E130A" w:rsidP="008E130A">
      <w:pPr>
        <w:autoSpaceDE w:val="0"/>
        <w:autoSpaceDN w:val="0"/>
        <w:rPr>
          <w:rFonts w:ascii="Times New Roman" w:hAnsi="Times New Roman"/>
          <w:b/>
          <w:bCs/>
          <w:sz w:val="28"/>
          <w:szCs w:val="28"/>
        </w:rPr>
      </w:pPr>
    </w:p>
    <w:p w14:paraId="6C710F67" w14:textId="77777777" w:rsidR="008E130A" w:rsidRPr="001F15F1" w:rsidRDefault="008E130A" w:rsidP="008E130A">
      <w:pPr>
        <w:autoSpaceDE w:val="0"/>
        <w:autoSpaceDN w:val="0"/>
        <w:rPr>
          <w:rFonts w:ascii="Times New Roman" w:hAnsi="Times New Roman"/>
          <w:b/>
          <w:bCs/>
          <w:sz w:val="28"/>
          <w:szCs w:val="28"/>
        </w:rPr>
      </w:pPr>
    </w:p>
    <w:p w14:paraId="4868C3E6" w14:textId="77777777" w:rsidR="008E130A" w:rsidRPr="001F15F1" w:rsidRDefault="008E130A" w:rsidP="008E130A">
      <w:pPr>
        <w:autoSpaceDE w:val="0"/>
        <w:autoSpaceDN w:val="0"/>
        <w:rPr>
          <w:rFonts w:ascii="Times New Roman" w:hAnsi="Times New Roman"/>
          <w:b/>
          <w:bCs/>
          <w:sz w:val="28"/>
          <w:szCs w:val="28"/>
        </w:rPr>
      </w:pPr>
    </w:p>
    <w:p w14:paraId="76303487" w14:textId="77777777" w:rsidR="008E130A" w:rsidRPr="001F15F1" w:rsidRDefault="008E130A" w:rsidP="008E130A">
      <w:pPr>
        <w:autoSpaceDE w:val="0"/>
        <w:autoSpaceDN w:val="0"/>
        <w:rPr>
          <w:rFonts w:ascii="Times New Roman" w:hAnsi="Times New Roman"/>
          <w:b/>
          <w:bCs/>
          <w:sz w:val="28"/>
          <w:szCs w:val="28"/>
        </w:rPr>
      </w:pPr>
    </w:p>
    <w:p w14:paraId="325C276A" w14:textId="77777777" w:rsidR="008E130A" w:rsidRPr="001F15F1" w:rsidRDefault="008E130A" w:rsidP="008E130A">
      <w:pPr>
        <w:autoSpaceDE w:val="0"/>
        <w:autoSpaceDN w:val="0"/>
        <w:rPr>
          <w:rFonts w:ascii="Times New Roman" w:hAnsi="Times New Roman"/>
          <w:b/>
          <w:bCs/>
          <w:sz w:val="28"/>
          <w:szCs w:val="28"/>
        </w:rPr>
      </w:pPr>
    </w:p>
    <w:p w14:paraId="1460D777" w14:textId="77777777" w:rsidR="008E130A" w:rsidRPr="001F15F1" w:rsidRDefault="008E130A" w:rsidP="008E130A">
      <w:pPr>
        <w:autoSpaceDE w:val="0"/>
        <w:autoSpaceDN w:val="0"/>
        <w:rPr>
          <w:rFonts w:ascii="Times New Roman" w:hAnsi="Times New Roman"/>
          <w:b/>
          <w:bCs/>
          <w:sz w:val="28"/>
          <w:szCs w:val="28"/>
        </w:rPr>
      </w:pPr>
    </w:p>
    <w:p w14:paraId="6236AE6B" w14:textId="77777777" w:rsidR="008E130A" w:rsidRPr="001F15F1" w:rsidRDefault="008E130A" w:rsidP="008E130A">
      <w:pPr>
        <w:autoSpaceDE w:val="0"/>
        <w:autoSpaceDN w:val="0"/>
        <w:rPr>
          <w:rFonts w:ascii="Times New Roman" w:hAnsi="Times New Roman"/>
          <w:b/>
          <w:bCs/>
          <w:sz w:val="28"/>
          <w:szCs w:val="28"/>
        </w:rPr>
      </w:pPr>
    </w:p>
    <w:p w14:paraId="66CE35EE" w14:textId="77777777" w:rsidR="008E130A" w:rsidRPr="001F15F1" w:rsidRDefault="008E130A" w:rsidP="008E130A">
      <w:pPr>
        <w:autoSpaceDE w:val="0"/>
        <w:autoSpaceDN w:val="0"/>
        <w:rPr>
          <w:rFonts w:ascii="Times New Roman" w:hAnsi="Times New Roman"/>
          <w:b/>
          <w:bCs/>
          <w:sz w:val="28"/>
          <w:szCs w:val="28"/>
        </w:rPr>
      </w:pPr>
    </w:p>
    <w:p w14:paraId="154FCF32" w14:textId="77777777" w:rsidR="008E130A" w:rsidRPr="001F15F1" w:rsidRDefault="008E130A" w:rsidP="008E130A">
      <w:pPr>
        <w:autoSpaceDE w:val="0"/>
        <w:autoSpaceDN w:val="0"/>
        <w:rPr>
          <w:rFonts w:ascii="Times New Roman" w:hAnsi="Times New Roman"/>
          <w:b/>
          <w:bCs/>
          <w:sz w:val="28"/>
          <w:szCs w:val="28"/>
        </w:rPr>
      </w:pPr>
    </w:p>
    <w:p w14:paraId="08031067" w14:textId="77777777" w:rsidR="00E264BB" w:rsidRPr="001F15F1" w:rsidRDefault="00E264BB" w:rsidP="008E130A">
      <w:pPr>
        <w:autoSpaceDE w:val="0"/>
        <w:autoSpaceDN w:val="0"/>
        <w:rPr>
          <w:rFonts w:ascii="Times New Roman" w:hAnsi="Times New Roman"/>
          <w:b/>
          <w:bCs/>
          <w:sz w:val="28"/>
          <w:szCs w:val="28"/>
        </w:rPr>
      </w:pPr>
    </w:p>
    <w:p w14:paraId="15BE3C03" w14:textId="77777777" w:rsidR="00E264BB" w:rsidRPr="001F15F1" w:rsidRDefault="00E264BB" w:rsidP="00E264BB">
      <w:pPr>
        <w:autoSpaceDE w:val="0"/>
        <w:autoSpaceDN w:val="0"/>
        <w:rPr>
          <w:rFonts w:ascii="Times New Roman" w:hAnsi="Times New Roman"/>
          <w:b/>
          <w:bCs/>
          <w:sz w:val="28"/>
          <w:szCs w:val="28"/>
        </w:rPr>
      </w:pPr>
      <w:bookmarkStart w:id="1" w:name="_Toc347409434"/>
      <w:r w:rsidRPr="001F15F1">
        <w:rPr>
          <w:rFonts w:ascii="Times New Roman" w:hAnsi="Times New Roman"/>
          <w:b/>
          <w:bCs/>
          <w:sz w:val="28"/>
          <w:szCs w:val="28"/>
        </w:rPr>
        <w:t>Aviso de confidencialidade (NDA)</w:t>
      </w:r>
    </w:p>
    <w:p w14:paraId="3E10F99C" w14:textId="77777777" w:rsidR="00E264BB" w:rsidRPr="001F15F1" w:rsidRDefault="00E264BB" w:rsidP="00E264BB">
      <w:pPr>
        <w:autoSpaceDE w:val="0"/>
        <w:autoSpaceDN w:val="0"/>
        <w:rPr>
          <w:rFonts w:ascii="Times New Roman" w:hAnsi="Times New Roman"/>
        </w:rPr>
      </w:pPr>
      <w:r w:rsidRPr="001F15F1">
        <w:rPr>
          <w:rFonts w:ascii="Times New Roman" w:hAnsi="Times New Roman"/>
        </w:rPr>
        <w:t>Este trabalho está abrangido por Acordo de Não Divulgação (NDA); qualquer disponibilização pública fica condicionada à eliminação/anonimização de informação confidencial e/ou à autorização escrita prévia da CGI; a versão pública depositada será necessariamente expurgada.</w:t>
      </w:r>
    </w:p>
    <w:p w14:paraId="2C44AA31" w14:textId="77777777" w:rsidR="00E264BB" w:rsidRPr="001F15F1" w:rsidRDefault="00E264BB" w:rsidP="00E264BB">
      <w:pPr>
        <w:autoSpaceDE w:val="0"/>
        <w:autoSpaceDN w:val="0"/>
        <w:rPr>
          <w:rFonts w:ascii="Times New Roman" w:hAnsi="Times New Roman"/>
          <w:b/>
          <w:bCs/>
        </w:rPr>
      </w:pPr>
    </w:p>
    <w:p w14:paraId="6141EF71" w14:textId="77777777" w:rsidR="00E264BB" w:rsidRPr="001F15F1" w:rsidRDefault="00E264BB" w:rsidP="00E264BB">
      <w:pPr>
        <w:autoSpaceDE w:val="0"/>
        <w:autoSpaceDN w:val="0"/>
        <w:rPr>
          <w:rFonts w:ascii="Times New Roman" w:hAnsi="Times New Roman"/>
          <w:b/>
          <w:bCs/>
          <w:sz w:val="28"/>
          <w:szCs w:val="28"/>
        </w:rPr>
      </w:pPr>
      <w:r w:rsidRPr="001F15F1">
        <w:rPr>
          <w:rFonts w:ascii="Times New Roman" w:hAnsi="Times New Roman"/>
          <w:b/>
          <w:bCs/>
          <w:sz w:val="28"/>
          <w:szCs w:val="28"/>
        </w:rPr>
        <w:t>Direitos de cópia</w:t>
      </w:r>
    </w:p>
    <w:p w14:paraId="398BB37E" w14:textId="32DE83AD" w:rsidR="00E264BB" w:rsidRPr="001F15F1" w:rsidRDefault="00E264BB" w:rsidP="00E264BB">
      <w:pPr>
        <w:autoSpaceDE w:val="0"/>
        <w:autoSpaceDN w:val="0"/>
        <w:rPr>
          <w:rFonts w:ascii="Times New Roman" w:hAnsi="Times New Roman"/>
        </w:rPr>
      </w:pPr>
      <w:r w:rsidRPr="001F15F1">
        <w:rPr>
          <w:rFonts w:ascii="Times New Roman" w:hAnsi="Times New Roman"/>
        </w:rPr>
        <w:t xml:space="preserve">Aplicação web para gestão da qualidade de implementação de </w:t>
      </w:r>
      <w:r w:rsidR="00F11194" w:rsidRPr="001F15F1">
        <w:rPr>
          <w:rFonts w:ascii="Times New Roman" w:hAnsi="Times New Roman"/>
        </w:rPr>
        <w:t>U</w:t>
      </w:r>
      <w:r w:rsidRPr="001F15F1">
        <w:rPr>
          <w:rFonts w:ascii="Times New Roman" w:hAnsi="Times New Roman"/>
        </w:rPr>
        <w:t xml:space="preserve">ser </w:t>
      </w:r>
      <w:r w:rsidR="00F11194" w:rsidRPr="001F15F1">
        <w:rPr>
          <w:rFonts w:ascii="Times New Roman" w:hAnsi="Times New Roman"/>
        </w:rPr>
        <w:t>S</w:t>
      </w:r>
      <w:r w:rsidRPr="001F15F1">
        <w:rPr>
          <w:rFonts w:ascii="Times New Roman" w:hAnsi="Times New Roman"/>
        </w:rPr>
        <w:t>tories, Copyright de Letizia Nunes e Laércio Santos, ULHT.</w:t>
      </w:r>
    </w:p>
    <w:p w14:paraId="3F71C2C3" w14:textId="63C5AC68" w:rsidR="00E264BB" w:rsidRPr="001F15F1" w:rsidRDefault="00E264BB" w:rsidP="00E264BB">
      <w:pPr>
        <w:autoSpaceDE w:val="0"/>
        <w:autoSpaceDN w:val="0"/>
        <w:rPr>
          <w:rFonts w:ascii="Times New Roman" w:hAnsi="Times New Roman"/>
        </w:rPr>
      </w:pPr>
      <w:r w:rsidRPr="001F15F1">
        <w:rPr>
          <w:rFonts w:ascii="Times New Roman" w:hAnsi="Times New Roman"/>
        </w:rPr>
        <w:t xml:space="preserve">A Escola de Comunicação, </w:t>
      </w:r>
      <w:r w:rsidR="00F11194" w:rsidRPr="001F15F1">
        <w:rPr>
          <w:rFonts w:ascii="Times New Roman" w:hAnsi="Times New Roman"/>
        </w:rPr>
        <w:t>Arquitetura</w:t>
      </w:r>
      <w:r w:rsidRPr="001F15F1">
        <w:rPr>
          <w:rFonts w:ascii="Times New Roman" w:hAnsi="Times New Roman"/>
        </w:rPr>
        <w:t xml:space="preserve">, Artes e Tecnologias da Informação (ECATI) e a Universidade Lusófona de Humanidades e Tecnologias (ULHT) têm o direito, perpétuo e sem limites geográficos, de arquivar e publicar esta dissertação através de exemplares impressos reproduzidos em papel ou de forma digital, ou por qualquer outro meio conhecido ou que venha a ser inventado, e de a divulgar através de repositórios científicos e de admitir a sua cópia e distribuição com </w:t>
      </w:r>
      <w:r w:rsidR="00F11194" w:rsidRPr="001F15F1">
        <w:rPr>
          <w:rFonts w:ascii="Times New Roman" w:hAnsi="Times New Roman"/>
        </w:rPr>
        <w:t>objetivos</w:t>
      </w:r>
      <w:r w:rsidRPr="001F15F1">
        <w:rPr>
          <w:rFonts w:ascii="Times New Roman" w:hAnsi="Times New Roman"/>
        </w:rPr>
        <w:t xml:space="preserve"> educacionais ou de investigação, não comerciais, desde que seja dado crédito ao autor e editor.</w:t>
      </w:r>
    </w:p>
    <w:p w14:paraId="12A3266D" w14:textId="77777777" w:rsidR="002D1446" w:rsidRPr="001F15F1" w:rsidRDefault="002D1446" w:rsidP="002D1446">
      <w:pPr>
        <w:pStyle w:val="Part1"/>
      </w:pPr>
      <w:bookmarkStart w:id="2" w:name="_Toc226608778"/>
      <w:r w:rsidRPr="001F15F1">
        <w:lastRenderedPageBreak/>
        <w:t>Resumo</w:t>
      </w:r>
      <w:bookmarkEnd w:id="2"/>
    </w:p>
    <w:p w14:paraId="09D90AB7" w14:textId="77777777" w:rsidR="00067E03" w:rsidRPr="001F15F1" w:rsidRDefault="00067E03" w:rsidP="00067E03">
      <w:pPr>
        <w:pStyle w:val="Corpodetexto"/>
      </w:pPr>
    </w:p>
    <w:p w14:paraId="6EA5DF4B" w14:textId="770D49B9" w:rsidR="00067E03" w:rsidRPr="001F15F1" w:rsidRDefault="00067E03" w:rsidP="00067E03">
      <w:r w:rsidRPr="001F15F1">
        <w:t xml:space="preserve">A implementação eficiente de </w:t>
      </w:r>
      <w:r w:rsidR="000C1AA5" w:rsidRPr="001F15F1">
        <w:t>u</w:t>
      </w:r>
      <w:r w:rsidRPr="001F15F1">
        <w:t xml:space="preserve">ser </w:t>
      </w:r>
      <w:r w:rsidR="000C1AA5" w:rsidRPr="001F15F1">
        <w:t>s</w:t>
      </w:r>
      <w:r w:rsidRPr="001F15F1">
        <w:t>tories é crucial para o sucesso de projetos de desenvolvimento de software em ambientes ágeis. Perante a limitação de ferramentas genéricas, este trabalho propõe o desenvolvimento de uma aplicação web especializada para a gestão e acompanhamento da implementação de User Stories.</w:t>
      </w:r>
    </w:p>
    <w:p w14:paraId="6C742AA4" w14:textId="77777777" w:rsidR="00067E03" w:rsidRPr="001F15F1" w:rsidRDefault="00067E03" w:rsidP="00067E03"/>
    <w:p w14:paraId="54E947A4" w14:textId="79D95C65" w:rsidR="00067E03" w:rsidRPr="001F15F1" w:rsidRDefault="00067E03" w:rsidP="00067E03">
      <w:r w:rsidRPr="001F15F1">
        <w:t xml:space="preserve">A solução segue uma arquitetura cliente-servidor, com o desenvolvimento dividido entre equipas especializadas de </w:t>
      </w:r>
      <w:r w:rsidR="00F922D4" w:rsidRPr="001F15F1">
        <w:t>frontend</w:t>
      </w:r>
      <w:r w:rsidRPr="001F15F1">
        <w:t xml:space="preserve"> e </w:t>
      </w:r>
      <w:r w:rsidR="00F922D4" w:rsidRPr="001F15F1">
        <w:t>backe</w:t>
      </w:r>
      <w:r w:rsidRPr="001F15F1">
        <w:t xml:space="preserve">nd. Este relatório foca-se no contributo da equipa de </w:t>
      </w:r>
      <w:r w:rsidR="00F922D4" w:rsidRPr="001F15F1">
        <w:t>frontend</w:t>
      </w:r>
      <w:r w:rsidRPr="001F15F1">
        <w:t>, responsável pela conceção e desenvolvimento da interface de utilizador (UI) e experiência do utilizador (UX) da aplicação web. O objetivo passa por criar uma interface intuitiva e reativa que facilite o acompanhamento em tempo real do estado de implementação de cada User Story.</w:t>
      </w:r>
    </w:p>
    <w:p w14:paraId="5C8855E6" w14:textId="77777777" w:rsidR="00067E03" w:rsidRPr="001F15F1" w:rsidRDefault="00067E03" w:rsidP="00067E03"/>
    <w:p w14:paraId="62C4FA8F" w14:textId="3535BA4D" w:rsidR="00067E03" w:rsidRPr="001F15F1" w:rsidRDefault="00067E03" w:rsidP="009711F4">
      <w:r w:rsidRPr="001F15F1">
        <w:t xml:space="preserve">Este projeto é desenvolvido em parceria com a entidade externa CGI, </w:t>
      </w:r>
      <w:r w:rsidR="00AA1806">
        <w:t>com objetivo</w:t>
      </w:r>
      <w:r w:rsidRPr="001F15F1">
        <w:t xml:space="preserve"> resolver uma necessidade concreta.</w:t>
      </w:r>
    </w:p>
    <w:p w14:paraId="0DCB6E56" w14:textId="77777777" w:rsidR="00E243BB" w:rsidRPr="001F15F1" w:rsidRDefault="00E243BB" w:rsidP="00E243BB"/>
    <w:p w14:paraId="50549C01" w14:textId="77777777" w:rsidR="00E243BB" w:rsidRPr="001F15F1" w:rsidRDefault="00E243BB" w:rsidP="00E243BB"/>
    <w:p w14:paraId="58F1A622" w14:textId="77777777" w:rsidR="00E243BB" w:rsidRPr="001F15F1" w:rsidRDefault="00E243BB" w:rsidP="00E243BB"/>
    <w:p w14:paraId="497F430A" w14:textId="77777777" w:rsidR="00E243BB" w:rsidRPr="001F15F1" w:rsidRDefault="00E243BB" w:rsidP="00E243BB"/>
    <w:p w14:paraId="323BA48F" w14:textId="77777777" w:rsidR="00E243BB" w:rsidRPr="001F15F1" w:rsidRDefault="00E243BB" w:rsidP="00E243BB"/>
    <w:p w14:paraId="3524D831" w14:textId="77777777" w:rsidR="00E243BB" w:rsidRPr="001F15F1" w:rsidRDefault="00E243BB" w:rsidP="00E243BB"/>
    <w:p w14:paraId="6186AC43" w14:textId="77777777" w:rsidR="00E243BB" w:rsidRPr="001F15F1" w:rsidRDefault="00E243BB" w:rsidP="00E243BB"/>
    <w:p w14:paraId="068B65BA" w14:textId="77777777" w:rsidR="00E243BB" w:rsidRPr="001F15F1" w:rsidRDefault="00E243BB" w:rsidP="00E243BB"/>
    <w:p w14:paraId="2CCA4CD0" w14:textId="77777777" w:rsidR="00E243BB" w:rsidRPr="001F15F1" w:rsidRDefault="00E243BB" w:rsidP="00E243BB"/>
    <w:p w14:paraId="67F1A2E6" w14:textId="77777777" w:rsidR="00E243BB" w:rsidRPr="001F15F1" w:rsidRDefault="00E243BB" w:rsidP="00E243BB"/>
    <w:p w14:paraId="3C033B81" w14:textId="77777777" w:rsidR="00E243BB" w:rsidRPr="001F15F1" w:rsidRDefault="00E243BB" w:rsidP="00E243BB"/>
    <w:p w14:paraId="630E978E" w14:textId="77777777" w:rsidR="00E243BB" w:rsidRPr="001F15F1" w:rsidRDefault="00E243BB" w:rsidP="00E243BB"/>
    <w:p w14:paraId="41D91EAB" w14:textId="77777777" w:rsidR="00E243BB" w:rsidRPr="001F15F1" w:rsidRDefault="00E243BB" w:rsidP="00E243BB"/>
    <w:p w14:paraId="417A582B" w14:textId="77777777" w:rsidR="00E243BB" w:rsidRPr="001F15F1" w:rsidRDefault="00E243BB" w:rsidP="00E243BB"/>
    <w:p w14:paraId="0D953F7E" w14:textId="77777777" w:rsidR="00E243BB" w:rsidRPr="001F15F1" w:rsidRDefault="00E243BB" w:rsidP="00E243BB"/>
    <w:p w14:paraId="31B17E65" w14:textId="77777777" w:rsidR="00E243BB" w:rsidRPr="001F15F1" w:rsidRDefault="00E243BB" w:rsidP="00E243BB"/>
    <w:p w14:paraId="3CF9D157" w14:textId="77777777" w:rsidR="00E243BB" w:rsidRPr="001F15F1" w:rsidRDefault="00E243BB" w:rsidP="00E243BB"/>
    <w:p w14:paraId="56E0D58A" w14:textId="69098476" w:rsidR="00C77810" w:rsidRPr="001F15F1" w:rsidRDefault="00F11194" w:rsidP="00F922D4">
      <w:pPr>
        <w:rPr>
          <w:b/>
          <w:bCs/>
        </w:rPr>
      </w:pPr>
      <w:r w:rsidRPr="001F15F1">
        <w:rPr>
          <w:b/>
          <w:bCs/>
        </w:rPr>
        <w:t>Palavras-chave</w:t>
      </w:r>
      <w:r w:rsidR="00E243BB" w:rsidRPr="001F15F1">
        <w:rPr>
          <w:b/>
          <w:bCs/>
        </w:rPr>
        <w:t>:</w:t>
      </w:r>
      <w:r w:rsidR="00FA5099" w:rsidRPr="001F15F1">
        <w:rPr>
          <w:b/>
          <w:bCs/>
        </w:rPr>
        <w:t xml:space="preserve"> </w:t>
      </w:r>
      <w:r w:rsidR="00067E03" w:rsidRPr="001F15F1">
        <w:rPr>
          <w:b/>
          <w:bCs/>
        </w:rPr>
        <w:t xml:space="preserve">Gestão de User Stories, </w:t>
      </w:r>
      <w:r w:rsidR="00F922D4" w:rsidRPr="001F15F1">
        <w:rPr>
          <w:b/>
          <w:bCs/>
        </w:rPr>
        <w:t>Frontend</w:t>
      </w:r>
      <w:r w:rsidR="00067E03" w:rsidRPr="001F15F1">
        <w:rPr>
          <w:b/>
          <w:bCs/>
        </w:rPr>
        <w:t>, Aplicação Web, Interface de Utilizador, Experiência de Utilizador, Metodologias Ágeis</w:t>
      </w:r>
      <w:r w:rsidR="00F922D4" w:rsidRPr="001F15F1">
        <w:rPr>
          <w:b/>
          <w:bCs/>
        </w:rPr>
        <w:t>.</w:t>
      </w:r>
    </w:p>
    <w:p w14:paraId="680DDD31" w14:textId="36EA95D8" w:rsidR="002D1446" w:rsidRPr="001F15F1" w:rsidRDefault="00C77810" w:rsidP="00C77810">
      <w:pPr>
        <w:spacing w:before="0" w:after="200"/>
        <w:jc w:val="left"/>
        <w:rPr>
          <w:b/>
          <w:bCs/>
        </w:rPr>
      </w:pPr>
      <w:r w:rsidRPr="001F15F1">
        <w:rPr>
          <w:b/>
          <w:bCs/>
        </w:rPr>
        <w:br w:type="page"/>
      </w:r>
    </w:p>
    <w:p w14:paraId="0A6CEE4C" w14:textId="77777777" w:rsidR="002D1446" w:rsidRPr="007D0E35" w:rsidRDefault="002D1446" w:rsidP="002D1446">
      <w:pPr>
        <w:pStyle w:val="Part1"/>
        <w:rPr>
          <w:lang w:val="en-CA"/>
        </w:rPr>
      </w:pPr>
      <w:bookmarkStart w:id="3" w:name="_Toc226608779"/>
      <w:r w:rsidRPr="007D0E35">
        <w:rPr>
          <w:lang w:val="en-CA"/>
        </w:rPr>
        <w:lastRenderedPageBreak/>
        <w:t>Abstract</w:t>
      </w:r>
      <w:bookmarkEnd w:id="3"/>
    </w:p>
    <w:p w14:paraId="0FFE80F3" w14:textId="77777777" w:rsidR="002D1446" w:rsidRPr="007D0E35" w:rsidRDefault="002D1446" w:rsidP="002D1446">
      <w:pPr>
        <w:pStyle w:val="Corpodetexto"/>
        <w:rPr>
          <w:lang w:val="en-CA"/>
        </w:rPr>
      </w:pPr>
    </w:p>
    <w:p w14:paraId="767E774A" w14:textId="0A77F020" w:rsidR="00067E03" w:rsidRPr="007D0E35" w:rsidRDefault="00067E03" w:rsidP="005C416D">
      <w:pPr>
        <w:pStyle w:val="Corpodetexto"/>
        <w:spacing w:line="276" w:lineRule="auto"/>
        <w:rPr>
          <w:rFonts w:asciiTheme="minorHAnsi" w:hAnsiTheme="minorHAnsi" w:cstheme="minorHAnsi"/>
          <w:sz w:val="22"/>
          <w:szCs w:val="22"/>
          <w:lang w:val="en-CA"/>
        </w:rPr>
      </w:pPr>
      <w:r w:rsidRPr="007D0E35">
        <w:rPr>
          <w:rFonts w:asciiTheme="minorHAnsi" w:hAnsiTheme="minorHAnsi" w:cstheme="minorHAnsi"/>
          <w:sz w:val="22"/>
          <w:szCs w:val="22"/>
          <w:lang w:val="en-CA"/>
        </w:rPr>
        <w:t xml:space="preserve">The efficient implementation of User Stories is crucial for the success of software development projects in agile environments. Faced with the limitations of generic tools, this work proposes the development of a </w:t>
      </w:r>
      <w:r w:rsidR="00F11194" w:rsidRPr="007D0E35">
        <w:rPr>
          <w:rFonts w:asciiTheme="minorHAnsi" w:hAnsiTheme="minorHAnsi" w:cstheme="minorHAnsi"/>
          <w:sz w:val="22"/>
          <w:szCs w:val="22"/>
          <w:lang w:val="en-CA"/>
        </w:rPr>
        <w:t>specialized</w:t>
      </w:r>
      <w:r w:rsidRPr="007D0E35">
        <w:rPr>
          <w:rFonts w:asciiTheme="minorHAnsi" w:hAnsiTheme="minorHAnsi" w:cstheme="minorHAnsi"/>
          <w:sz w:val="22"/>
          <w:szCs w:val="22"/>
          <w:lang w:val="en-CA"/>
        </w:rPr>
        <w:t xml:space="preserve"> web application for the management and monitoring of </w:t>
      </w:r>
      <w:r w:rsidR="000C1AA5" w:rsidRPr="007D0E35">
        <w:rPr>
          <w:rFonts w:asciiTheme="minorHAnsi" w:hAnsiTheme="minorHAnsi" w:cstheme="minorHAnsi"/>
          <w:sz w:val="22"/>
          <w:szCs w:val="22"/>
          <w:lang w:val="en-CA"/>
        </w:rPr>
        <w:t>u</w:t>
      </w:r>
      <w:r w:rsidRPr="007D0E35">
        <w:rPr>
          <w:rFonts w:asciiTheme="minorHAnsi" w:hAnsiTheme="minorHAnsi" w:cstheme="minorHAnsi"/>
          <w:sz w:val="22"/>
          <w:szCs w:val="22"/>
          <w:lang w:val="en-CA"/>
        </w:rPr>
        <w:t xml:space="preserve">ser </w:t>
      </w:r>
      <w:r w:rsidR="000C1AA5" w:rsidRPr="007D0E35">
        <w:rPr>
          <w:rFonts w:asciiTheme="minorHAnsi" w:hAnsiTheme="minorHAnsi" w:cstheme="minorHAnsi"/>
          <w:sz w:val="22"/>
          <w:szCs w:val="22"/>
          <w:lang w:val="en-CA"/>
        </w:rPr>
        <w:t>s</w:t>
      </w:r>
      <w:r w:rsidRPr="007D0E35">
        <w:rPr>
          <w:rFonts w:asciiTheme="minorHAnsi" w:hAnsiTheme="minorHAnsi" w:cstheme="minorHAnsi"/>
          <w:sz w:val="22"/>
          <w:szCs w:val="22"/>
          <w:lang w:val="en-CA"/>
        </w:rPr>
        <w:t>tory implementation.</w:t>
      </w:r>
    </w:p>
    <w:p w14:paraId="6CB34D36" w14:textId="77777777" w:rsidR="00067E03" w:rsidRPr="007D0E35" w:rsidRDefault="00067E03" w:rsidP="005C416D">
      <w:pPr>
        <w:pStyle w:val="Corpodetexto"/>
        <w:spacing w:line="276" w:lineRule="auto"/>
        <w:rPr>
          <w:rFonts w:asciiTheme="minorHAnsi" w:hAnsiTheme="minorHAnsi" w:cstheme="minorHAnsi"/>
          <w:sz w:val="22"/>
          <w:szCs w:val="22"/>
          <w:lang w:val="en-CA"/>
        </w:rPr>
      </w:pPr>
    </w:p>
    <w:p w14:paraId="35A61039" w14:textId="03A7B577" w:rsidR="00067E03" w:rsidRPr="007D0E35" w:rsidRDefault="00067E03" w:rsidP="005C416D">
      <w:pPr>
        <w:pStyle w:val="Corpodetexto"/>
        <w:spacing w:line="276" w:lineRule="auto"/>
        <w:rPr>
          <w:rFonts w:asciiTheme="minorHAnsi" w:hAnsiTheme="minorHAnsi" w:cstheme="minorHAnsi"/>
          <w:sz w:val="22"/>
          <w:szCs w:val="22"/>
          <w:lang w:val="en-CA"/>
        </w:rPr>
      </w:pPr>
      <w:r w:rsidRPr="007D0E35">
        <w:rPr>
          <w:rFonts w:asciiTheme="minorHAnsi" w:hAnsiTheme="minorHAnsi" w:cstheme="minorHAnsi"/>
          <w:sz w:val="22"/>
          <w:szCs w:val="22"/>
          <w:lang w:val="en-CA"/>
        </w:rPr>
        <w:t xml:space="preserve">The solution follows a client-server architecture, with development split between </w:t>
      </w:r>
      <w:r w:rsidR="00F11194" w:rsidRPr="007D0E35">
        <w:rPr>
          <w:rFonts w:asciiTheme="minorHAnsi" w:hAnsiTheme="minorHAnsi" w:cstheme="minorHAnsi"/>
          <w:sz w:val="22"/>
          <w:szCs w:val="22"/>
          <w:lang w:val="en-CA"/>
        </w:rPr>
        <w:t>specialized</w:t>
      </w:r>
      <w:r w:rsidRPr="007D0E35">
        <w:rPr>
          <w:rFonts w:asciiTheme="minorHAnsi" w:hAnsiTheme="minorHAnsi" w:cstheme="minorHAnsi"/>
          <w:sz w:val="22"/>
          <w:szCs w:val="22"/>
          <w:lang w:val="en-CA"/>
        </w:rPr>
        <w:t xml:space="preserve"> </w:t>
      </w:r>
      <w:r w:rsidR="00F922D4" w:rsidRPr="007D0E35">
        <w:rPr>
          <w:rFonts w:asciiTheme="minorHAnsi" w:hAnsiTheme="minorHAnsi" w:cstheme="minorHAnsi"/>
          <w:sz w:val="22"/>
          <w:szCs w:val="22"/>
          <w:lang w:val="en-CA"/>
        </w:rPr>
        <w:t>frontend</w:t>
      </w:r>
      <w:r w:rsidRPr="007D0E35">
        <w:rPr>
          <w:rFonts w:asciiTheme="minorHAnsi" w:hAnsiTheme="minorHAnsi" w:cstheme="minorHAnsi"/>
          <w:sz w:val="22"/>
          <w:szCs w:val="22"/>
          <w:lang w:val="en-CA"/>
        </w:rPr>
        <w:t xml:space="preserve"> and </w:t>
      </w:r>
      <w:r w:rsidR="00F922D4" w:rsidRPr="007D0E35">
        <w:rPr>
          <w:rFonts w:asciiTheme="minorHAnsi" w:hAnsiTheme="minorHAnsi" w:cstheme="minorHAnsi"/>
          <w:sz w:val="22"/>
          <w:szCs w:val="22"/>
          <w:lang w:val="en-CA"/>
        </w:rPr>
        <w:t>back</w:t>
      </w:r>
      <w:r w:rsidRPr="007D0E35">
        <w:rPr>
          <w:rFonts w:asciiTheme="minorHAnsi" w:hAnsiTheme="minorHAnsi" w:cstheme="minorHAnsi"/>
          <w:sz w:val="22"/>
          <w:szCs w:val="22"/>
          <w:lang w:val="en-CA"/>
        </w:rPr>
        <w:t xml:space="preserve">end teams. This report focuses on the contribution of the </w:t>
      </w:r>
      <w:r w:rsidR="00F922D4" w:rsidRPr="007D0E35">
        <w:rPr>
          <w:rFonts w:asciiTheme="minorHAnsi" w:hAnsiTheme="minorHAnsi" w:cstheme="minorHAnsi"/>
          <w:sz w:val="22"/>
          <w:szCs w:val="22"/>
          <w:lang w:val="en-CA"/>
        </w:rPr>
        <w:t>frontend</w:t>
      </w:r>
      <w:r w:rsidRPr="007D0E35">
        <w:rPr>
          <w:rFonts w:asciiTheme="minorHAnsi" w:hAnsiTheme="minorHAnsi" w:cstheme="minorHAnsi"/>
          <w:sz w:val="22"/>
          <w:szCs w:val="22"/>
          <w:lang w:val="en-CA"/>
        </w:rPr>
        <w:t xml:space="preserve"> </w:t>
      </w:r>
      <w:r w:rsidR="00F11194" w:rsidRPr="007D0E35">
        <w:rPr>
          <w:rFonts w:asciiTheme="minorHAnsi" w:hAnsiTheme="minorHAnsi" w:cstheme="minorHAnsi"/>
          <w:sz w:val="22"/>
          <w:szCs w:val="22"/>
          <w:lang w:val="en-CA"/>
        </w:rPr>
        <w:t>team</w:t>
      </w:r>
      <w:r w:rsidRPr="007D0E35">
        <w:rPr>
          <w:rFonts w:asciiTheme="minorHAnsi" w:hAnsiTheme="minorHAnsi" w:cstheme="minorHAnsi"/>
          <w:sz w:val="22"/>
          <w:szCs w:val="22"/>
          <w:lang w:val="en-CA"/>
        </w:rPr>
        <w:t xml:space="preserve"> responsible for the design and development of the application's User Interface (UI) and User Experience (UX). The objective is to create an intuitive and reactive interface that facilitates the real-time tracking of each User Story's implementation status.</w:t>
      </w:r>
    </w:p>
    <w:p w14:paraId="3EC91B12" w14:textId="77777777" w:rsidR="00067E03" w:rsidRPr="007D0E35" w:rsidRDefault="00067E03" w:rsidP="005C416D">
      <w:pPr>
        <w:pStyle w:val="Corpodetexto"/>
        <w:spacing w:line="276" w:lineRule="auto"/>
        <w:rPr>
          <w:rFonts w:asciiTheme="minorHAnsi" w:hAnsiTheme="minorHAnsi" w:cstheme="minorHAnsi"/>
          <w:sz w:val="22"/>
          <w:szCs w:val="22"/>
          <w:lang w:val="en-CA"/>
        </w:rPr>
      </w:pPr>
    </w:p>
    <w:p w14:paraId="3BB58EDC" w14:textId="44205C81" w:rsidR="00FA5099" w:rsidRPr="007D0E35" w:rsidRDefault="00067E03" w:rsidP="005C416D">
      <w:pPr>
        <w:pStyle w:val="Corpodetexto"/>
        <w:spacing w:line="276" w:lineRule="auto"/>
        <w:rPr>
          <w:rFonts w:asciiTheme="minorHAnsi" w:hAnsiTheme="minorHAnsi" w:cstheme="minorHAnsi"/>
          <w:sz w:val="22"/>
          <w:szCs w:val="22"/>
          <w:lang w:val="en-CA"/>
        </w:rPr>
      </w:pPr>
      <w:r w:rsidRPr="007D0E35">
        <w:rPr>
          <w:rFonts w:asciiTheme="minorHAnsi" w:hAnsiTheme="minorHAnsi" w:cstheme="minorHAnsi"/>
          <w:sz w:val="22"/>
          <w:szCs w:val="22"/>
          <w:lang w:val="en-CA"/>
        </w:rPr>
        <w:t>This project is developed in partnership with the external entity CGI, aiming to address a concrete need identified in their operational context.</w:t>
      </w:r>
    </w:p>
    <w:p w14:paraId="3F366C2F" w14:textId="77777777" w:rsidR="00FA5099" w:rsidRPr="007D0E35" w:rsidRDefault="00FA5099" w:rsidP="005C416D">
      <w:pPr>
        <w:pStyle w:val="Corpodetexto"/>
        <w:spacing w:line="276" w:lineRule="auto"/>
        <w:rPr>
          <w:rFonts w:asciiTheme="minorHAnsi" w:hAnsiTheme="minorHAnsi" w:cstheme="minorHAnsi"/>
          <w:sz w:val="22"/>
          <w:szCs w:val="22"/>
          <w:lang w:val="en-CA"/>
        </w:rPr>
      </w:pPr>
    </w:p>
    <w:p w14:paraId="25E10DE2" w14:textId="77777777" w:rsidR="00FA5099" w:rsidRPr="007D0E35" w:rsidRDefault="00FA5099" w:rsidP="005C416D">
      <w:pPr>
        <w:pStyle w:val="Corpodetexto"/>
        <w:spacing w:line="276" w:lineRule="auto"/>
        <w:rPr>
          <w:rFonts w:asciiTheme="minorHAnsi" w:hAnsiTheme="minorHAnsi" w:cstheme="minorHAnsi"/>
          <w:sz w:val="22"/>
          <w:szCs w:val="22"/>
          <w:lang w:val="en-CA"/>
        </w:rPr>
      </w:pPr>
    </w:p>
    <w:p w14:paraId="45DE6387" w14:textId="77777777" w:rsidR="00FA5099" w:rsidRPr="007D0E35" w:rsidRDefault="00FA5099" w:rsidP="005C416D">
      <w:pPr>
        <w:pStyle w:val="Corpodetexto"/>
        <w:spacing w:line="276" w:lineRule="auto"/>
        <w:rPr>
          <w:rFonts w:asciiTheme="minorHAnsi" w:hAnsiTheme="minorHAnsi" w:cstheme="minorHAnsi"/>
          <w:sz w:val="22"/>
          <w:szCs w:val="22"/>
          <w:lang w:val="en-CA"/>
        </w:rPr>
      </w:pPr>
    </w:p>
    <w:p w14:paraId="7F9D165E" w14:textId="77777777" w:rsidR="00FA5099" w:rsidRPr="007D0E35" w:rsidRDefault="00FA5099" w:rsidP="005C416D">
      <w:pPr>
        <w:pStyle w:val="Corpodetexto"/>
        <w:spacing w:line="276" w:lineRule="auto"/>
        <w:rPr>
          <w:rFonts w:asciiTheme="minorHAnsi" w:hAnsiTheme="minorHAnsi" w:cstheme="minorHAnsi"/>
          <w:sz w:val="22"/>
          <w:szCs w:val="22"/>
          <w:lang w:val="en-CA"/>
        </w:rPr>
      </w:pPr>
    </w:p>
    <w:p w14:paraId="48701CAB" w14:textId="77777777" w:rsidR="00FA5099" w:rsidRPr="007D0E35" w:rsidRDefault="00FA5099" w:rsidP="005C416D">
      <w:pPr>
        <w:pStyle w:val="Corpodetexto"/>
        <w:spacing w:line="276" w:lineRule="auto"/>
        <w:rPr>
          <w:rFonts w:asciiTheme="minorHAnsi" w:hAnsiTheme="minorHAnsi" w:cstheme="minorHAnsi"/>
          <w:sz w:val="22"/>
          <w:szCs w:val="22"/>
          <w:lang w:val="en-CA"/>
        </w:rPr>
      </w:pPr>
    </w:p>
    <w:p w14:paraId="1008A42A" w14:textId="77777777" w:rsidR="00FA5099" w:rsidRPr="007D0E35" w:rsidRDefault="00FA5099" w:rsidP="005C416D">
      <w:pPr>
        <w:pStyle w:val="Corpodetexto"/>
        <w:spacing w:line="276" w:lineRule="auto"/>
        <w:rPr>
          <w:rFonts w:asciiTheme="minorHAnsi" w:hAnsiTheme="minorHAnsi" w:cstheme="minorHAnsi"/>
          <w:sz w:val="22"/>
          <w:szCs w:val="22"/>
          <w:lang w:val="en-CA"/>
        </w:rPr>
      </w:pPr>
    </w:p>
    <w:p w14:paraId="0287427B" w14:textId="77777777" w:rsidR="00067E03" w:rsidRPr="007D0E35" w:rsidRDefault="00067E03" w:rsidP="005C416D">
      <w:pPr>
        <w:pStyle w:val="Corpodetexto"/>
        <w:spacing w:line="276" w:lineRule="auto"/>
        <w:rPr>
          <w:rFonts w:asciiTheme="minorHAnsi" w:hAnsiTheme="minorHAnsi" w:cstheme="minorHAnsi"/>
          <w:sz w:val="22"/>
          <w:szCs w:val="22"/>
          <w:lang w:val="en-CA"/>
        </w:rPr>
      </w:pPr>
    </w:p>
    <w:p w14:paraId="2A4CC338" w14:textId="77777777" w:rsidR="00067E03" w:rsidRPr="007D0E35" w:rsidRDefault="00067E03" w:rsidP="005C416D">
      <w:pPr>
        <w:pStyle w:val="Corpodetexto"/>
        <w:spacing w:line="276" w:lineRule="auto"/>
        <w:rPr>
          <w:rFonts w:asciiTheme="minorHAnsi" w:hAnsiTheme="minorHAnsi" w:cstheme="minorHAnsi"/>
          <w:sz w:val="22"/>
          <w:szCs w:val="22"/>
          <w:lang w:val="en-CA"/>
        </w:rPr>
      </w:pPr>
    </w:p>
    <w:p w14:paraId="7333B7AE" w14:textId="77777777" w:rsidR="00067E03" w:rsidRPr="007D0E35" w:rsidRDefault="00067E03" w:rsidP="005C416D">
      <w:pPr>
        <w:pStyle w:val="Corpodetexto"/>
        <w:spacing w:line="276" w:lineRule="auto"/>
        <w:rPr>
          <w:rFonts w:asciiTheme="minorHAnsi" w:hAnsiTheme="minorHAnsi" w:cstheme="minorHAnsi"/>
          <w:sz w:val="22"/>
          <w:szCs w:val="22"/>
          <w:lang w:val="en-CA"/>
        </w:rPr>
      </w:pPr>
    </w:p>
    <w:p w14:paraId="707D02C0" w14:textId="77777777" w:rsidR="00067E03" w:rsidRPr="007D0E35" w:rsidRDefault="00067E03" w:rsidP="005C416D">
      <w:pPr>
        <w:pStyle w:val="Corpodetexto"/>
        <w:spacing w:line="276" w:lineRule="auto"/>
        <w:rPr>
          <w:rFonts w:asciiTheme="minorHAnsi" w:hAnsiTheme="minorHAnsi" w:cstheme="minorHAnsi"/>
          <w:sz w:val="22"/>
          <w:szCs w:val="22"/>
          <w:lang w:val="en-CA"/>
        </w:rPr>
      </w:pPr>
    </w:p>
    <w:p w14:paraId="66FEF2F9" w14:textId="77777777" w:rsidR="00067E03" w:rsidRPr="007D0E35" w:rsidRDefault="00067E03" w:rsidP="005C416D">
      <w:pPr>
        <w:pStyle w:val="Corpodetexto"/>
        <w:spacing w:line="276" w:lineRule="auto"/>
        <w:rPr>
          <w:rFonts w:asciiTheme="minorHAnsi" w:hAnsiTheme="minorHAnsi" w:cstheme="minorHAnsi"/>
          <w:sz w:val="22"/>
          <w:szCs w:val="22"/>
          <w:lang w:val="en-CA"/>
        </w:rPr>
      </w:pPr>
    </w:p>
    <w:p w14:paraId="25DE6D39" w14:textId="77777777" w:rsidR="00C77810" w:rsidRPr="007D0E35" w:rsidRDefault="00C77810" w:rsidP="005C416D">
      <w:pPr>
        <w:pStyle w:val="Corpodetexto"/>
        <w:spacing w:line="276" w:lineRule="auto"/>
        <w:rPr>
          <w:rFonts w:asciiTheme="minorHAnsi" w:hAnsiTheme="minorHAnsi" w:cstheme="minorHAnsi"/>
          <w:sz w:val="22"/>
          <w:szCs w:val="22"/>
          <w:lang w:val="en-CA"/>
        </w:rPr>
      </w:pPr>
    </w:p>
    <w:p w14:paraId="1025D942" w14:textId="77777777" w:rsidR="005C416D" w:rsidRPr="007D0E35" w:rsidRDefault="005C416D" w:rsidP="005C416D">
      <w:pPr>
        <w:pStyle w:val="Corpodetexto"/>
        <w:spacing w:line="276" w:lineRule="auto"/>
        <w:rPr>
          <w:rFonts w:asciiTheme="minorHAnsi" w:hAnsiTheme="minorHAnsi" w:cstheme="minorHAnsi"/>
          <w:sz w:val="22"/>
          <w:szCs w:val="22"/>
          <w:lang w:val="en-CA"/>
        </w:rPr>
      </w:pPr>
    </w:p>
    <w:p w14:paraId="4B621788" w14:textId="77777777" w:rsidR="005C416D" w:rsidRPr="007D0E35" w:rsidRDefault="005C416D" w:rsidP="005C416D">
      <w:pPr>
        <w:pStyle w:val="Corpodetexto"/>
        <w:spacing w:line="276" w:lineRule="auto"/>
        <w:rPr>
          <w:rFonts w:asciiTheme="minorHAnsi" w:hAnsiTheme="minorHAnsi" w:cstheme="minorHAnsi"/>
          <w:sz w:val="22"/>
          <w:szCs w:val="22"/>
          <w:lang w:val="en-CA"/>
        </w:rPr>
      </w:pPr>
    </w:p>
    <w:p w14:paraId="2AC12B5A" w14:textId="77777777" w:rsidR="005C416D" w:rsidRPr="007D0E35" w:rsidRDefault="005C416D" w:rsidP="005C416D">
      <w:pPr>
        <w:pStyle w:val="Corpodetexto"/>
        <w:spacing w:line="276" w:lineRule="auto"/>
        <w:rPr>
          <w:rFonts w:asciiTheme="minorHAnsi" w:hAnsiTheme="minorHAnsi" w:cstheme="minorHAnsi"/>
          <w:sz w:val="22"/>
          <w:szCs w:val="22"/>
          <w:lang w:val="en-CA"/>
        </w:rPr>
      </w:pPr>
    </w:p>
    <w:p w14:paraId="1C42C416" w14:textId="77777777" w:rsidR="005C416D" w:rsidRPr="007D0E35" w:rsidRDefault="005C416D" w:rsidP="005C416D">
      <w:pPr>
        <w:pStyle w:val="Corpodetexto"/>
        <w:spacing w:line="276" w:lineRule="auto"/>
        <w:rPr>
          <w:rFonts w:asciiTheme="minorHAnsi" w:hAnsiTheme="minorHAnsi" w:cstheme="minorHAnsi"/>
          <w:sz w:val="22"/>
          <w:szCs w:val="22"/>
          <w:lang w:val="en-CA"/>
        </w:rPr>
      </w:pPr>
    </w:p>
    <w:p w14:paraId="0A3B2DFD" w14:textId="77777777" w:rsidR="005C416D" w:rsidRPr="007D0E35" w:rsidRDefault="005C416D" w:rsidP="005C416D">
      <w:pPr>
        <w:pStyle w:val="Corpodetexto"/>
        <w:spacing w:line="276" w:lineRule="auto"/>
        <w:rPr>
          <w:rFonts w:asciiTheme="minorHAnsi" w:hAnsiTheme="minorHAnsi" w:cstheme="minorHAnsi"/>
          <w:sz w:val="22"/>
          <w:szCs w:val="22"/>
          <w:lang w:val="en-CA"/>
        </w:rPr>
      </w:pPr>
    </w:p>
    <w:p w14:paraId="4C95B8F6" w14:textId="77777777" w:rsidR="005C416D" w:rsidRPr="007D0E35" w:rsidRDefault="005C416D" w:rsidP="005C416D">
      <w:pPr>
        <w:pStyle w:val="Corpodetexto"/>
        <w:spacing w:line="276" w:lineRule="auto"/>
        <w:rPr>
          <w:rFonts w:asciiTheme="minorHAnsi" w:hAnsiTheme="minorHAnsi" w:cstheme="minorHAnsi"/>
          <w:sz w:val="22"/>
          <w:szCs w:val="22"/>
          <w:lang w:val="en-CA"/>
        </w:rPr>
      </w:pPr>
    </w:p>
    <w:p w14:paraId="5CD595AD" w14:textId="7E9525C0" w:rsidR="00F07F55" w:rsidRPr="007D0E35" w:rsidRDefault="00FA5099" w:rsidP="005C416D">
      <w:pPr>
        <w:pStyle w:val="Corpodetexto"/>
        <w:spacing w:line="276" w:lineRule="auto"/>
        <w:rPr>
          <w:rFonts w:asciiTheme="minorHAnsi" w:hAnsiTheme="minorHAnsi" w:cstheme="minorHAnsi"/>
          <w:b/>
          <w:bCs/>
          <w:sz w:val="22"/>
          <w:szCs w:val="22"/>
          <w:u w:val="single"/>
          <w:lang w:val="en-CA"/>
        </w:rPr>
        <w:sectPr w:rsidR="00F07F55" w:rsidRPr="007D0E35" w:rsidSect="00D93157">
          <w:headerReference w:type="even" r:id="rId12"/>
          <w:headerReference w:type="default" r:id="rId13"/>
          <w:footerReference w:type="even" r:id="rId14"/>
          <w:footerReference w:type="default" r:id="rId15"/>
          <w:pgSz w:w="11907" w:h="16839" w:code="9"/>
          <w:pgMar w:top="1417" w:right="1701" w:bottom="1417" w:left="1701" w:header="720" w:footer="720" w:gutter="0"/>
          <w:pgNumType w:fmt="lowerRoman"/>
          <w:cols w:space="720"/>
          <w:titlePg/>
          <w:docGrid w:linePitch="360"/>
        </w:sectPr>
      </w:pPr>
      <w:r w:rsidRPr="007D0E35">
        <w:rPr>
          <w:b/>
          <w:bCs/>
          <w:lang w:val="en-CA"/>
        </w:rPr>
        <w:t>Key-words:</w:t>
      </w:r>
      <w:r w:rsidR="00F922D4" w:rsidRPr="007D0E35">
        <w:rPr>
          <w:b/>
          <w:bCs/>
          <w:lang w:val="en-CA"/>
        </w:rPr>
        <w:t xml:space="preserve"> </w:t>
      </w:r>
      <w:r w:rsidR="00067E03" w:rsidRPr="007D0E35">
        <w:rPr>
          <w:b/>
          <w:bCs/>
          <w:lang w:val="en-CA"/>
        </w:rPr>
        <w:t xml:space="preserve">User Story Management, </w:t>
      </w:r>
      <w:r w:rsidR="00F922D4" w:rsidRPr="007D0E35">
        <w:rPr>
          <w:b/>
          <w:bCs/>
          <w:lang w:val="en-CA"/>
        </w:rPr>
        <w:t>Frontend</w:t>
      </w:r>
      <w:r w:rsidR="00067E03" w:rsidRPr="007D0E35">
        <w:rPr>
          <w:b/>
          <w:bCs/>
          <w:lang w:val="en-CA"/>
        </w:rPr>
        <w:t>, Web Application, User Interface, User Experience, Agile Methodologies</w:t>
      </w:r>
      <w:r w:rsidR="00067E03" w:rsidRPr="007D0E35">
        <w:rPr>
          <w:rFonts w:asciiTheme="minorHAnsi" w:hAnsiTheme="minorHAnsi" w:cstheme="minorHAnsi"/>
          <w:b/>
          <w:bCs/>
          <w:sz w:val="22"/>
          <w:szCs w:val="22"/>
          <w:lang w:val="en-CA"/>
        </w:rPr>
        <w:t>.</w:t>
      </w:r>
    </w:p>
    <w:p w14:paraId="08DBFBFF" w14:textId="77777777" w:rsidR="005D4B85" w:rsidRPr="001F15F1" w:rsidRDefault="00611AF9" w:rsidP="009B3D40">
      <w:pPr>
        <w:pStyle w:val="Part1"/>
        <w:rPr>
          <w:u w:val="single"/>
        </w:rPr>
      </w:pPr>
      <w:bookmarkStart w:id="4" w:name="_Toc226608780"/>
      <w:r w:rsidRPr="001F15F1">
        <w:lastRenderedPageBreak/>
        <w:t>Índice</w:t>
      </w:r>
      <w:bookmarkEnd w:id="4"/>
    </w:p>
    <w:p w14:paraId="7A5F198F" w14:textId="77777777" w:rsidR="000D2668" w:rsidRPr="001F15F1" w:rsidRDefault="000D2668" w:rsidP="009B3D40">
      <w:pPr>
        <w:pStyle w:val="Corpodetexto"/>
      </w:pPr>
    </w:p>
    <w:p w14:paraId="6B8ADABB" w14:textId="3713B034" w:rsidR="00EF07D6" w:rsidRDefault="004B75A4">
      <w:pPr>
        <w:pStyle w:val="ndice1"/>
        <w:tabs>
          <w:tab w:val="right" w:leader="dot" w:pos="8495"/>
        </w:tabs>
        <w:rPr>
          <w:rFonts w:eastAsiaTheme="minorEastAsia" w:cstheme="minorBidi"/>
          <w:b w:val="0"/>
          <w:bCs w:val="0"/>
          <w:noProof/>
          <w:kern w:val="2"/>
          <w:sz w:val="24"/>
          <w:szCs w:val="24"/>
          <w:lang w:eastAsia="pt-PT"/>
          <w14:ligatures w14:val="standardContextual"/>
        </w:rPr>
      </w:pPr>
      <w:r w:rsidRPr="001F15F1">
        <w:rPr>
          <w:caps/>
          <w:sz w:val="18"/>
          <w:szCs w:val="18"/>
        </w:rPr>
        <w:fldChar w:fldCharType="begin"/>
      </w:r>
      <w:r w:rsidR="005D4B85" w:rsidRPr="001F15F1">
        <w:rPr>
          <w:sz w:val="18"/>
          <w:szCs w:val="18"/>
        </w:rPr>
        <w:instrText xml:space="preserve"> TOC \o "1-3" \h \z \u </w:instrText>
      </w:r>
      <w:r w:rsidRPr="001F15F1">
        <w:rPr>
          <w:caps/>
          <w:sz w:val="18"/>
          <w:szCs w:val="18"/>
        </w:rPr>
        <w:fldChar w:fldCharType="separate"/>
      </w:r>
      <w:hyperlink w:anchor="_Toc226608778" w:history="1">
        <w:r w:rsidR="00EF07D6" w:rsidRPr="003A18B4">
          <w:rPr>
            <w:rStyle w:val="Hiperligao"/>
            <w:noProof/>
          </w:rPr>
          <w:t>Resumo</w:t>
        </w:r>
        <w:r w:rsidR="00EF07D6">
          <w:rPr>
            <w:noProof/>
            <w:webHidden/>
          </w:rPr>
          <w:tab/>
        </w:r>
        <w:r w:rsidR="00EF07D6">
          <w:rPr>
            <w:noProof/>
            <w:webHidden/>
          </w:rPr>
          <w:fldChar w:fldCharType="begin"/>
        </w:r>
        <w:r w:rsidR="00EF07D6">
          <w:rPr>
            <w:noProof/>
            <w:webHidden/>
          </w:rPr>
          <w:instrText xml:space="preserve"> PAGEREF _Toc226608778 \h </w:instrText>
        </w:r>
        <w:r w:rsidR="00EF07D6">
          <w:rPr>
            <w:noProof/>
            <w:webHidden/>
          </w:rPr>
        </w:r>
        <w:r w:rsidR="00EF07D6">
          <w:rPr>
            <w:noProof/>
            <w:webHidden/>
          </w:rPr>
          <w:fldChar w:fldCharType="separate"/>
        </w:r>
        <w:r w:rsidR="004A6B1B">
          <w:rPr>
            <w:noProof/>
            <w:webHidden/>
          </w:rPr>
          <w:t>iii</w:t>
        </w:r>
        <w:r w:rsidR="00EF07D6">
          <w:rPr>
            <w:noProof/>
            <w:webHidden/>
          </w:rPr>
          <w:fldChar w:fldCharType="end"/>
        </w:r>
      </w:hyperlink>
    </w:p>
    <w:p w14:paraId="48F61F8F" w14:textId="6C7A9537" w:rsidR="00EF07D6" w:rsidRDefault="00EF07D6">
      <w:pPr>
        <w:pStyle w:val="ndice1"/>
        <w:tabs>
          <w:tab w:val="right" w:leader="dot" w:pos="8495"/>
        </w:tabs>
        <w:rPr>
          <w:rFonts w:eastAsiaTheme="minorEastAsia" w:cstheme="minorBidi"/>
          <w:b w:val="0"/>
          <w:bCs w:val="0"/>
          <w:noProof/>
          <w:kern w:val="2"/>
          <w:sz w:val="24"/>
          <w:szCs w:val="24"/>
          <w:lang w:eastAsia="pt-PT"/>
          <w14:ligatures w14:val="standardContextual"/>
        </w:rPr>
      </w:pPr>
      <w:hyperlink w:anchor="_Toc226608779" w:history="1">
        <w:r w:rsidRPr="003A18B4">
          <w:rPr>
            <w:rStyle w:val="Hiperligao"/>
            <w:noProof/>
          </w:rPr>
          <w:t>Abstract</w:t>
        </w:r>
        <w:r>
          <w:rPr>
            <w:noProof/>
            <w:webHidden/>
          </w:rPr>
          <w:tab/>
        </w:r>
        <w:r>
          <w:rPr>
            <w:noProof/>
            <w:webHidden/>
          </w:rPr>
          <w:fldChar w:fldCharType="begin"/>
        </w:r>
        <w:r>
          <w:rPr>
            <w:noProof/>
            <w:webHidden/>
          </w:rPr>
          <w:instrText xml:space="preserve"> PAGEREF _Toc226608779 \h </w:instrText>
        </w:r>
        <w:r>
          <w:rPr>
            <w:noProof/>
            <w:webHidden/>
          </w:rPr>
        </w:r>
        <w:r>
          <w:rPr>
            <w:noProof/>
            <w:webHidden/>
          </w:rPr>
          <w:fldChar w:fldCharType="separate"/>
        </w:r>
        <w:r w:rsidR="004A6B1B">
          <w:rPr>
            <w:noProof/>
            <w:webHidden/>
          </w:rPr>
          <w:t>iv</w:t>
        </w:r>
        <w:r>
          <w:rPr>
            <w:noProof/>
            <w:webHidden/>
          </w:rPr>
          <w:fldChar w:fldCharType="end"/>
        </w:r>
      </w:hyperlink>
    </w:p>
    <w:p w14:paraId="252592E2" w14:textId="6CAD48F2" w:rsidR="00EF07D6" w:rsidRDefault="00EF07D6">
      <w:pPr>
        <w:pStyle w:val="ndice1"/>
        <w:tabs>
          <w:tab w:val="right" w:leader="dot" w:pos="8495"/>
        </w:tabs>
        <w:rPr>
          <w:rFonts w:eastAsiaTheme="minorEastAsia" w:cstheme="minorBidi"/>
          <w:b w:val="0"/>
          <w:bCs w:val="0"/>
          <w:noProof/>
          <w:kern w:val="2"/>
          <w:sz w:val="24"/>
          <w:szCs w:val="24"/>
          <w:lang w:eastAsia="pt-PT"/>
          <w14:ligatures w14:val="standardContextual"/>
        </w:rPr>
      </w:pPr>
      <w:hyperlink w:anchor="_Toc226608780" w:history="1">
        <w:r w:rsidRPr="003A18B4">
          <w:rPr>
            <w:rStyle w:val="Hiperligao"/>
            <w:noProof/>
          </w:rPr>
          <w:t>Índice</w:t>
        </w:r>
        <w:r>
          <w:rPr>
            <w:noProof/>
            <w:webHidden/>
          </w:rPr>
          <w:tab/>
        </w:r>
        <w:r>
          <w:rPr>
            <w:noProof/>
            <w:webHidden/>
          </w:rPr>
          <w:fldChar w:fldCharType="begin"/>
        </w:r>
        <w:r>
          <w:rPr>
            <w:noProof/>
            <w:webHidden/>
          </w:rPr>
          <w:instrText xml:space="preserve"> PAGEREF _Toc226608780 \h </w:instrText>
        </w:r>
        <w:r>
          <w:rPr>
            <w:noProof/>
            <w:webHidden/>
          </w:rPr>
        </w:r>
        <w:r>
          <w:rPr>
            <w:noProof/>
            <w:webHidden/>
          </w:rPr>
          <w:fldChar w:fldCharType="separate"/>
        </w:r>
        <w:r w:rsidR="004A6B1B">
          <w:rPr>
            <w:noProof/>
            <w:webHidden/>
          </w:rPr>
          <w:t>1</w:t>
        </w:r>
        <w:r>
          <w:rPr>
            <w:noProof/>
            <w:webHidden/>
          </w:rPr>
          <w:fldChar w:fldCharType="end"/>
        </w:r>
      </w:hyperlink>
    </w:p>
    <w:p w14:paraId="2D80AB17" w14:textId="426A98EE" w:rsidR="00EF07D6" w:rsidRDefault="00EF07D6">
      <w:pPr>
        <w:pStyle w:val="ndice1"/>
        <w:tabs>
          <w:tab w:val="right" w:leader="dot" w:pos="8495"/>
        </w:tabs>
        <w:rPr>
          <w:rFonts w:eastAsiaTheme="minorEastAsia" w:cstheme="minorBidi"/>
          <w:b w:val="0"/>
          <w:bCs w:val="0"/>
          <w:noProof/>
          <w:kern w:val="2"/>
          <w:sz w:val="24"/>
          <w:szCs w:val="24"/>
          <w:lang w:eastAsia="pt-PT"/>
          <w14:ligatures w14:val="standardContextual"/>
        </w:rPr>
      </w:pPr>
      <w:hyperlink w:anchor="_Toc226608781" w:history="1">
        <w:r w:rsidRPr="003A18B4">
          <w:rPr>
            <w:rStyle w:val="Hiperligao"/>
            <w:noProof/>
          </w:rPr>
          <w:t>Lista de Figuras</w:t>
        </w:r>
        <w:r>
          <w:rPr>
            <w:noProof/>
            <w:webHidden/>
          </w:rPr>
          <w:tab/>
        </w:r>
        <w:r>
          <w:rPr>
            <w:noProof/>
            <w:webHidden/>
          </w:rPr>
          <w:fldChar w:fldCharType="begin"/>
        </w:r>
        <w:r>
          <w:rPr>
            <w:noProof/>
            <w:webHidden/>
          </w:rPr>
          <w:instrText xml:space="preserve"> PAGEREF _Toc226608781 \h </w:instrText>
        </w:r>
        <w:r>
          <w:rPr>
            <w:noProof/>
            <w:webHidden/>
          </w:rPr>
        </w:r>
        <w:r>
          <w:rPr>
            <w:noProof/>
            <w:webHidden/>
          </w:rPr>
          <w:fldChar w:fldCharType="separate"/>
        </w:r>
        <w:r w:rsidR="004A6B1B">
          <w:rPr>
            <w:noProof/>
            <w:webHidden/>
          </w:rPr>
          <w:t>3</w:t>
        </w:r>
        <w:r>
          <w:rPr>
            <w:noProof/>
            <w:webHidden/>
          </w:rPr>
          <w:fldChar w:fldCharType="end"/>
        </w:r>
      </w:hyperlink>
    </w:p>
    <w:p w14:paraId="3C3053AB" w14:textId="6E4552A2" w:rsidR="00EF07D6" w:rsidRDefault="00EF07D6">
      <w:pPr>
        <w:pStyle w:val="ndice1"/>
        <w:tabs>
          <w:tab w:val="right" w:leader="dot" w:pos="8495"/>
        </w:tabs>
        <w:rPr>
          <w:rFonts w:eastAsiaTheme="minorEastAsia" w:cstheme="minorBidi"/>
          <w:b w:val="0"/>
          <w:bCs w:val="0"/>
          <w:noProof/>
          <w:kern w:val="2"/>
          <w:sz w:val="24"/>
          <w:szCs w:val="24"/>
          <w:lang w:eastAsia="pt-PT"/>
          <w14:ligatures w14:val="standardContextual"/>
        </w:rPr>
      </w:pPr>
      <w:hyperlink w:anchor="_Toc226608782" w:history="1">
        <w:r w:rsidRPr="003A18B4">
          <w:rPr>
            <w:rStyle w:val="Hiperligao"/>
            <w:noProof/>
          </w:rPr>
          <w:t>Lista de Tabelas</w:t>
        </w:r>
        <w:r>
          <w:rPr>
            <w:noProof/>
            <w:webHidden/>
          </w:rPr>
          <w:tab/>
        </w:r>
        <w:r>
          <w:rPr>
            <w:noProof/>
            <w:webHidden/>
          </w:rPr>
          <w:fldChar w:fldCharType="begin"/>
        </w:r>
        <w:r>
          <w:rPr>
            <w:noProof/>
            <w:webHidden/>
          </w:rPr>
          <w:instrText xml:space="preserve"> PAGEREF _Toc226608782 \h </w:instrText>
        </w:r>
        <w:r>
          <w:rPr>
            <w:noProof/>
            <w:webHidden/>
          </w:rPr>
        </w:r>
        <w:r>
          <w:rPr>
            <w:noProof/>
            <w:webHidden/>
          </w:rPr>
          <w:fldChar w:fldCharType="separate"/>
        </w:r>
        <w:r w:rsidR="004A6B1B">
          <w:rPr>
            <w:noProof/>
            <w:webHidden/>
          </w:rPr>
          <w:t>4</w:t>
        </w:r>
        <w:r>
          <w:rPr>
            <w:noProof/>
            <w:webHidden/>
          </w:rPr>
          <w:fldChar w:fldCharType="end"/>
        </w:r>
      </w:hyperlink>
    </w:p>
    <w:p w14:paraId="25069772" w14:textId="70CA6FDE" w:rsidR="00EF07D6" w:rsidRDefault="00EF07D6">
      <w:pPr>
        <w:pStyle w:val="ndice1"/>
        <w:tabs>
          <w:tab w:val="right" w:leader="dot" w:pos="8495"/>
        </w:tabs>
        <w:rPr>
          <w:rFonts w:eastAsiaTheme="minorEastAsia" w:cstheme="minorBidi"/>
          <w:b w:val="0"/>
          <w:bCs w:val="0"/>
          <w:noProof/>
          <w:kern w:val="2"/>
          <w:sz w:val="24"/>
          <w:szCs w:val="24"/>
          <w:lang w:eastAsia="pt-PT"/>
          <w14:ligatures w14:val="standardContextual"/>
        </w:rPr>
      </w:pPr>
      <w:hyperlink w:anchor="_Toc226608783" w:history="1">
        <w:r w:rsidRPr="003A18B4">
          <w:rPr>
            <w:rStyle w:val="Hiperligao"/>
            <w:noProof/>
          </w:rPr>
          <w:t>Lista de Siglas</w:t>
        </w:r>
        <w:r>
          <w:rPr>
            <w:noProof/>
            <w:webHidden/>
          </w:rPr>
          <w:tab/>
        </w:r>
        <w:r>
          <w:rPr>
            <w:noProof/>
            <w:webHidden/>
          </w:rPr>
          <w:fldChar w:fldCharType="begin"/>
        </w:r>
        <w:r>
          <w:rPr>
            <w:noProof/>
            <w:webHidden/>
          </w:rPr>
          <w:instrText xml:space="preserve"> PAGEREF _Toc226608783 \h </w:instrText>
        </w:r>
        <w:r>
          <w:rPr>
            <w:noProof/>
            <w:webHidden/>
          </w:rPr>
        </w:r>
        <w:r>
          <w:rPr>
            <w:noProof/>
            <w:webHidden/>
          </w:rPr>
          <w:fldChar w:fldCharType="separate"/>
        </w:r>
        <w:r w:rsidR="004A6B1B">
          <w:rPr>
            <w:noProof/>
            <w:webHidden/>
          </w:rPr>
          <w:t>5</w:t>
        </w:r>
        <w:r>
          <w:rPr>
            <w:noProof/>
            <w:webHidden/>
          </w:rPr>
          <w:fldChar w:fldCharType="end"/>
        </w:r>
      </w:hyperlink>
    </w:p>
    <w:p w14:paraId="08ECBF78" w14:textId="29BC7D31" w:rsidR="00EF07D6" w:rsidRDefault="00EF07D6">
      <w:pPr>
        <w:pStyle w:val="ndice1"/>
        <w:tabs>
          <w:tab w:val="left" w:pos="440"/>
          <w:tab w:val="right" w:leader="dot" w:pos="8495"/>
        </w:tabs>
        <w:rPr>
          <w:rFonts w:eastAsiaTheme="minorEastAsia" w:cstheme="minorBidi"/>
          <w:b w:val="0"/>
          <w:bCs w:val="0"/>
          <w:noProof/>
          <w:kern w:val="2"/>
          <w:sz w:val="24"/>
          <w:szCs w:val="24"/>
          <w:lang w:eastAsia="pt-PT"/>
          <w14:ligatures w14:val="standardContextual"/>
        </w:rPr>
      </w:pPr>
      <w:hyperlink w:anchor="_Toc226608784" w:history="1">
        <w:r w:rsidRPr="003A18B4">
          <w:rPr>
            <w:rStyle w:val="Hiperligao"/>
            <w:noProof/>
          </w:rPr>
          <w:t>1</w:t>
        </w:r>
        <w:r>
          <w:rPr>
            <w:rFonts w:eastAsiaTheme="minorEastAsia" w:cstheme="minorBidi"/>
            <w:b w:val="0"/>
            <w:bCs w:val="0"/>
            <w:noProof/>
            <w:kern w:val="2"/>
            <w:sz w:val="24"/>
            <w:szCs w:val="24"/>
            <w:lang w:eastAsia="pt-PT"/>
            <w14:ligatures w14:val="standardContextual"/>
          </w:rPr>
          <w:tab/>
        </w:r>
        <w:r w:rsidRPr="003A18B4">
          <w:rPr>
            <w:rStyle w:val="Hiperligao"/>
            <w:noProof/>
          </w:rPr>
          <w:t>Introdução</w:t>
        </w:r>
        <w:r>
          <w:rPr>
            <w:noProof/>
            <w:webHidden/>
          </w:rPr>
          <w:tab/>
        </w:r>
        <w:r>
          <w:rPr>
            <w:noProof/>
            <w:webHidden/>
          </w:rPr>
          <w:fldChar w:fldCharType="begin"/>
        </w:r>
        <w:r>
          <w:rPr>
            <w:noProof/>
            <w:webHidden/>
          </w:rPr>
          <w:instrText xml:space="preserve"> PAGEREF _Toc226608784 \h </w:instrText>
        </w:r>
        <w:r>
          <w:rPr>
            <w:noProof/>
            <w:webHidden/>
          </w:rPr>
        </w:r>
        <w:r>
          <w:rPr>
            <w:noProof/>
            <w:webHidden/>
          </w:rPr>
          <w:fldChar w:fldCharType="separate"/>
        </w:r>
        <w:r w:rsidR="004A6B1B">
          <w:rPr>
            <w:noProof/>
            <w:webHidden/>
          </w:rPr>
          <w:t>6</w:t>
        </w:r>
        <w:r>
          <w:rPr>
            <w:noProof/>
            <w:webHidden/>
          </w:rPr>
          <w:fldChar w:fldCharType="end"/>
        </w:r>
      </w:hyperlink>
    </w:p>
    <w:p w14:paraId="7D7A03E8" w14:textId="1BE6B25B"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785" w:history="1">
        <w:r w:rsidRPr="003A18B4">
          <w:rPr>
            <w:rStyle w:val="Hiperligao"/>
            <w:noProof/>
          </w:rPr>
          <w:t>1.1</w:t>
        </w:r>
        <w:r>
          <w:rPr>
            <w:rFonts w:eastAsiaTheme="minorEastAsia" w:cstheme="minorBidi"/>
            <w:i w:val="0"/>
            <w:iCs w:val="0"/>
            <w:noProof/>
            <w:kern w:val="2"/>
            <w:sz w:val="24"/>
            <w:szCs w:val="24"/>
            <w:lang w:eastAsia="pt-PT"/>
            <w14:ligatures w14:val="standardContextual"/>
          </w:rPr>
          <w:tab/>
        </w:r>
        <w:r w:rsidRPr="003A18B4">
          <w:rPr>
            <w:rStyle w:val="Hiperligao"/>
            <w:noProof/>
          </w:rPr>
          <w:t>Enquadramento</w:t>
        </w:r>
        <w:r>
          <w:rPr>
            <w:noProof/>
            <w:webHidden/>
          </w:rPr>
          <w:tab/>
        </w:r>
        <w:r>
          <w:rPr>
            <w:noProof/>
            <w:webHidden/>
          </w:rPr>
          <w:fldChar w:fldCharType="begin"/>
        </w:r>
        <w:r>
          <w:rPr>
            <w:noProof/>
            <w:webHidden/>
          </w:rPr>
          <w:instrText xml:space="preserve"> PAGEREF _Toc226608785 \h </w:instrText>
        </w:r>
        <w:r>
          <w:rPr>
            <w:noProof/>
            <w:webHidden/>
          </w:rPr>
        </w:r>
        <w:r>
          <w:rPr>
            <w:noProof/>
            <w:webHidden/>
          </w:rPr>
          <w:fldChar w:fldCharType="separate"/>
        </w:r>
        <w:r w:rsidR="004A6B1B">
          <w:rPr>
            <w:noProof/>
            <w:webHidden/>
          </w:rPr>
          <w:t>6</w:t>
        </w:r>
        <w:r>
          <w:rPr>
            <w:noProof/>
            <w:webHidden/>
          </w:rPr>
          <w:fldChar w:fldCharType="end"/>
        </w:r>
      </w:hyperlink>
    </w:p>
    <w:p w14:paraId="4CF4C6A7" w14:textId="64783423"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786" w:history="1">
        <w:r w:rsidRPr="003A18B4">
          <w:rPr>
            <w:rStyle w:val="Hiperligao"/>
            <w:noProof/>
          </w:rPr>
          <w:t>1.2</w:t>
        </w:r>
        <w:r>
          <w:rPr>
            <w:rFonts w:eastAsiaTheme="minorEastAsia" w:cstheme="minorBidi"/>
            <w:i w:val="0"/>
            <w:iCs w:val="0"/>
            <w:noProof/>
            <w:kern w:val="2"/>
            <w:sz w:val="24"/>
            <w:szCs w:val="24"/>
            <w:lang w:eastAsia="pt-PT"/>
            <w14:ligatures w14:val="standardContextual"/>
          </w:rPr>
          <w:tab/>
        </w:r>
        <w:r w:rsidRPr="003A18B4">
          <w:rPr>
            <w:rStyle w:val="Hiperligao"/>
            <w:noProof/>
          </w:rPr>
          <w:t>Motivação e Identificação do Problema</w:t>
        </w:r>
        <w:r>
          <w:rPr>
            <w:noProof/>
            <w:webHidden/>
          </w:rPr>
          <w:tab/>
        </w:r>
        <w:r>
          <w:rPr>
            <w:noProof/>
            <w:webHidden/>
          </w:rPr>
          <w:fldChar w:fldCharType="begin"/>
        </w:r>
        <w:r>
          <w:rPr>
            <w:noProof/>
            <w:webHidden/>
          </w:rPr>
          <w:instrText xml:space="preserve"> PAGEREF _Toc226608786 \h </w:instrText>
        </w:r>
        <w:r>
          <w:rPr>
            <w:noProof/>
            <w:webHidden/>
          </w:rPr>
        </w:r>
        <w:r>
          <w:rPr>
            <w:noProof/>
            <w:webHidden/>
          </w:rPr>
          <w:fldChar w:fldCharType="separate"/>
        </w:r>
        <w:r w:rsidR="004A6B1B">
          <w:rPr>
            <w:noProof/>
            <w:webHidden/>
          </w:rPr>
          <w:t>6</w:t>
        </w:r>
        <w:r>
          <w:rPr>
            <w:noProof/>
            <w:webHidden/>
          </w:rPr>
          <w:fldChar w:fldCharType="end"/>
        </w:r>
      </w:hyperlink>
    </w:p>
    <w:p w14:paraId="6575D9BF" w14:textId="1067FE77"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787" w:history="1">
        <w:r w:rsidRPr="003A18B4">
          <w:rPr>
            <w:rStyle w:val="Hiperligao"/>
            <w:noProof/>
          </w:rPr>
          <w:t>1.3</w:t>
        </w:r>
        <w:r>
          <w:rPr>
            <w:rFonts w:eastAsiaTheme="minorEastAsia" w:cstheme="minorBidi"/>
            <w:i w:val="0"/>
            <w:iCs w:val="0"/>
            <w:noProof/>
            <w:kern w:val="2"/>
            <w:sz w:val="24"/>
            <w:szCs w:val="24"/>
            <w:lang w:eastAsia="pt-PT"/>
            <w14:ligatures w14:val="standardContextual"/>
          </w:rPr>
          <w:tab/>
        </w:r>
        <w:r w:rsidRPr="003A18B4">
          <w:rPr>
            <w:rStyle w:val="Hiperligao"/>
            <w:noProof/>
          </w:rPr>
          <w:t>Objetivos</w:t>
        </w:r>
        <w:r>
          <w:rPr>
            <w:noProof/>
            <w:webHidden/>
          </w:rPr>
          <w:tab/>
        </w:r>
        <w:r>
          <w:rPr>
            <w:noProof/>
            <w:webHidden/>
          </w:rPr>
          <w:fldChar w:fldCharType="begin"/>
        </w:r>
        <w:r>
          <w:rPr>
            <w:noProof/>
            <w:webHidden/>
          </w:rPr>
          <w:instrText xml:space="preserve"> PAGEREF _Toc226608787 \h </w:instrText>
        </w:r>
        <w:r>
          <w:rPr>
            <w:noProof/>
            <w:webHidden/>
          </w:rPr>
        </w:r>
        <w:r>
          <w:rPr>
            <w:noProof/>
            <w:webHidden/>
          </w:rPr>
          <w:fldChar w:fldCharType="separate"/>
        </w:r>
        <w:r w:rsidR="004A6B1B">
          <w:rPr>
            <w:noProof/>
            <w:webHidden/>
          </w:rPr>
          <w:t>7</w:t>
        </w:r>
        <w:r>
          <w:rPr>
            <w:noProof/>
            <w:webHidden/>
          </w:rPr>
          <w:fldChar w:fldCharType="end"/>
        </w:r>
      </w:hyperlink>
    </w:p>
    <w:p w14:paraId="752F4F7F" w14:textId="2642D6F2"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788" w:history="1">
        <w:r w:rsidRPr="003A18B4">
          <w:rPr>
            <w:rStyle w:val="Hiperligao"/>
            <w:noProof/>
          </w:rPr>
          <w:t>1.3.1</w:t>
        </w:r>
        <w:r>
          <w:rPr>
            <w:rFonts w:eastAsiaTheme="minorEastAsia" w:cstheme="minorBidi"/>
            <w:noProof/>
            <w:kern w:val="2"/>
            <w:sz w:val="24"/>
            <w:szCs w:val="24"/>
            <w:lang w:eastAsia="pt-PT"/>
            <w14:ligatures w14:val="standardContextual"/>
          </w:rPr>
          <w:tab/>
        </w:r>
        <w:r w:rsidRPr="003A18B4">
          <w:rPr>
            <w:rStyle w:val="Hiperligao"/>
            <w:noProof/>
          </w:rPr>
          <w:t>Objetivo geral</w:t>
        </w:r>
        <w:r>
          <w:rPr>
            <w:noProof/>
            <w:webHidden/>
          </w:rPr>
          <w:tab/>
        </w:r>
        <w:r>
          <w:rPr>
            <w:noProof/>
            <w:webHidden/>
          </w:rPr>
          <w:fldChar w:fldCharType="begin"/>
        </w:r>
        <w:r>
          <w:rPr>
            <w:noProof/>
            <w:webHidden/>
          </w:rPr>
          <w:instrText xml:space="preserve"> PAGEREF _Toc226608788 \h </w:instrText>
        </w:r>
        <w:r>
          <w:rPr>
            <w:noProof/>
            <w:webHidden/>
          </w:rPr>
        </w:r>
        <w:r>
          <w:rPr>
            <w:noProof/>
            <w:webHidden/>
          </w:rPr>
          <w:fldChar w:fldCharType="separate"/>
        </w:r>
        <w:r w:rsidR="004A6B1B">
          <w:rPr>
            <w:noProof/>
            <w:webHidden/>
          </w:rPr>
          <w:t>7</w:t>
        </w:r>
        <w:r>
          <w:rPr>
            <w:noProof/>
            <w:webHidden/>
          </w:rPr>
          <w:fldChar w:fldCharType="end"/>
        </w:r>
      </w:hyperlink>
    </w:p>
    <w:p w14:paraId="3309B68B" w14:textId="5215204E"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789" w:history="1">
        <w:r w:rsidRPr="003A18B4">
          <w:rPr>
            <w:rStyle w:val="Hiperligao"/>
            <w:noProof/>
          </w:rPr>
          <w:t>1.3.2</w:t>
        </w:r>
        <w:r>
          <w:rPr>
            <w:rFonts w:eastAsiaTheme="minorEastAsia" w:cstheme="minorBidi"/>
            <w:noProof/>
            <w:kern w:val="2"/>
            <w:sz w:val="24"/>
            <w:szCs w:val="24"/>
            <w:lang w:eastAsia="pt-PT"/>
            <w14:ligatures w14:val="standardContextual"/>
          </w:rPr>
          <w:tab/>
        </w:r>
        <w:r w:rsidRPr="003A18B4">
          <w:rPr>
            <w:rStyle w:val="Hiperligao"/>
            <w:noProof/>
          </w:rPr>
          <w:t>Objetivo do frontend</w:t>
        </w:r>
        <w:r>
          <w:rPr>
            <w:noProof/>
            <w:webHidden/>
          </w:rPr>
          <w:tab/>
        </w:r>
        <w:r>
          <w:rPr>
            <w:noProof/>
            <w:webHidden/>
          </w:rPr>
          <w:fldChar w:fldCharType="begin"/>
        </w:r>
        <w:r>
          <w:rPr>
            <w:noProof/>
            <w:webHidden/>
          </w:rPr>
          <w:instrText xml:space="preserve"> PAGEREF _Toc226608789 \h </w:instrText>
        </w:r>
        <w:r>
          <w:rPr>
            <w:noProof/>
            <w:webHidden/>
          </w:rPr>
        </w:r>
        <w:r>
          <w:rPr>
            <w:noProof/>
            <w:webHidden/>
          </w:rPr>
          <w:fldChar w:fldCharType="separate"/>
        </w:r>
        <w:r w:rsidR="004A6B1B">
          <w:rPr>
            <w:noProof/>
            <w:webHidden/>
          </w:rPr>
          <w:t>7</w:t>
        </w:r>
        <w:r>
          <w:rPr>
            <w:noProof/>
            <w:webHidden/>
          </w:rPr>
          <w:fldChar w:fldCharType="end"/>
        </w:r>
      </w:hyperlink>
    </w:p>
    <w:p w14:paraId="16ACD2A2" w14:textId="02DDCFF4"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790" w:history="1">
        <w:r w:rsidRPr="003A18B4">
          <w:rPr>
            <w:rStyle w:val="Hiperligao"/>
            <w:noProof/>
          </w:rPr>
          <w:t>1.3.3</w:t>
        </w:r>
        <w:r>
          <w:rPr>
            <w:rFonts w:eastAsiaTheme="minorEastAsia" w:cstheme="minorBidi"/>
            <w:noProof/>
            <w:kern w:val="2"/>
            <w:sz w:val="24"/>
            <w:szCs w:val="24"/>
            <w:lang w:eastAsia="pt-PT"/>
            <w14:ligatures w14:val="standardContextual"/>
          </w:rPr>
          <w:tab/>
        </w:r>
        <w:r w:rsidRPr="003A18B4">
          <w:rPr>
            <w:rStyle w:val="Hiperligao"/>
            <w:noProof/>
          </w:rPr>
          <w:t>Objetivo do backend</w:t>
        </w:r>
        <w:r>
          <w:rPr>
            <w:noProof/>
            <w:webHidden/>
          </w:rPr>
          <w:tab/>
        </w:r>
        <w:r>
          <w:rPr>
            <w:noProof/>
            <w:webHidden/>
          </w:rPr>
          <w:fldChar w:fldCharType="begin"/>
        </w:r>
        <w:r>
          <w:rPr>
            <w:noProof/>
            <w:webHidden/>
          </w:rPr>
          <w:instrText xml:space="preserve"> PAGEREF _Toc226608790 \h </w:instrText>
        </w:r>
        <w:r>
          <w:rPr>
            <w:noProof/>
            <w:webHidden/>
          </w:rPr>
        </w:r>
        <w:r>
          <w:rPr>
            <w:noProof/>
            <w:webHidden/>
          </w:rPr>
          <w:fldChar w:fldCharType="separate"/>
        </w:r>
        <w:r w:rsidR="004A6B1B">
          <w:rPr>
            <w:noProof/>
            <w:webHidden/>
          </w:rPr>
          <w:t>7</w:t>
        </w:r>
        <w:r>
          <w:rPr>
            <w:noProof/>
            <w:webHidden/>
          </w:rPr>
          <w:fldChar w:fldCharType="end"/>
        </w:r>
      </w:hyperlink>
    </w:p>
    <w:p w14:paraId="7F19460C" w14:textId="409639BA"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791" w:history="1">
        <w:r w:rsidRPr="003A18B4">
          <w:rPr>
            <w:rStyle w:val="Hiperligao"/>
            <w:noProof/>
          </w:rPr>
          <w:t>1.4</w:t>
        </w:r>
        <w:r>
          <w:rPr>
            <w:rFonts w:eastAsiaTheme="minorEastAsia" w:cstheme="minorBidi"/>
            <w:i w:val="0"/>
            <w:iCs w:val="0"/>
            <w:noProof/>
            <w:kern w:val="2"/>
            <w:sz w:val="24"/>
            <w:szCs w:val="24"/>
            <w:lang w:eastAsia="pt-PT"/>
            <w14:ligatures w14:val="standardContextual"/>
          </w:rPr>
          <w:tab/>
        </w:r>
        <w:r w:rsidRPr="003A18B4">
          <w:rPr>
            <w:rStyle w:val="Hiperligao"/>
            <w:noProof/>
          </w:rPr>
          <w:t>Estrutura do Documento</w:t>
        </w:r>
        <w:r>
          <w:rPr>
            <w:noProof/>
            <w:webHidden/>
          </w:rPr>
          <w:tab/>
        </w:r>
        <w:r>
          <w:rPr>
            <w:noProof/>
            <w:webHidden/>
          </w:rPr>
          <w:fldChar w:fldCharType="begin"/>
        </w:r>
        <w:r>
          <w:rPr>
            <w:noProof/>
            <w:webHidden/>
          </w:rPr>
          <w:instrText xml:space="preserve"> PAGEREF _Toc226608791 \h </w:instrText>
        </w:r>
        <w:r>
          <w:rPr>
            <w:noProof/>
            <w:webHidden/>
          </w:rPr>
        </w:r>
        <w:r>
          <w:rPr>
            <w:noProof/>
            <w:webHidden/>
          </w:rPr>
          <w:fldChar w:fldCharType="separate"/>
        </w:r>
        <w:r w:rsidR="004A6B1B">
          <w:rPr>
            <w:noProof/>
            <w:webHidden/>
          </w:rPr>
          <w:t>7</w:t>
        </w:r>
        <w:r>
          <w:rPr>
            <w:noProof/>
            <w:webHidden/>
          </w:rPr>
          <w:fldChar w:fldCharType="end"/>
        </w:r>
      </w:hyperlink>
    </w:p>
    <w:p w14:paraId="07A13937" w14:textId="2809B377" w:rsidR="00EF07D6" w:rsidRDefault="00EF07D6">
      <w:pPr>
        <w:pStyle w:val="ndice1"/>
        <w:tabs>
          <w:tab w:val="left" w:pos="440"/>
          <w:tab w:val="right" w:leader="dot" w:pos="8495"/>
        </w:tabs>
        <w:rPr>
          <w:rFonts w:eastAsiaTheme="minorEastAsia" w:cstheme="minorBidi"/>
          <w:b w:val="0"/>
          <w:bCs w:val="0"/>
          <w:noProof/>
          <w:kern w:val="2"/>
          <w:sz w:val="24"/>
          <w:szCs w:val="24"/>
          <w:lang w:eastAsia="pt-PT"/>
          <w14:ligatures w14:val="standardContextual"/>
        </w:rPr>
      </w:pPr>
      <w:hyperlink w:anchor="_Toc226608792" w:history="1">
        <w:r w:rsidRPr="003A18B4">
          <w:rPr>
            <w:rStyle w:val="Hiperligao"/>
            <w:noProof/>
          </w:rPr>
          <w:t>2</w:t>
        </w:r>
        <w:r>
          <w:rPr>
            <w:rFonts w:eastAsiaTheme="minorEastAsia" w:cstheme="minorBidi"/>
            <w:b w:val="0"/>
            <w:bCs w:val="0"/>
            <w:noProof/>
            <w:kern w:val="2"/>
            <w:sz w:val="24"/>
            <w:szCs w:val="24"/>
            <w:lang w:eastAsia="pt-PT"/>
            <w14:ligatures w14:val="standardContextual"/>
          </w:rPr>
          <w:tab/>
        </w:r>
        <w:r w:rsidRPr="003A18B4">
          <w:rPr>
            <w:rStyle w:val="Hiperligao"/>
            <w:noProof/>
          </w:rPr>
          <w:t>Pertinência e Viabilidade</w:t>
        </w:r>
        <w:r>
          <w:rPr>
            <w:noProof/>
            <w:webHidden/>
          </w:rPr>
          <w:tab/>
        </w:r>
        <w:r>
          <w:rPr>
            <w:noProof/>
            <w:webHidden/>
          </w:rPr>
          <w:fldChar w:fldCharType="begin"/>
        </w:r>
        <w:r>
          <w:rPr>
            <w:noProof/>
            <w:webHidden/>
          </w:rPr>
          <w:instrText xml:space="preserve"> PAGEREF _Toc226608792 \h </w:instrText>
        </w:r>
        <w:r>
          <w:rPr>
            <w:noProof/>
            <w:webHidden/>
          </w:rPr>
        </w:r>
        <w:r>
          <w:rPr>
            <w:noProof/>
            <w:webHidden/>
          </w:rPr>
          <w:fldChar w:fldCharType="separate"/>
        </w:r>
        <w:r w:rsidR="004A6B1B">
          <w:rPr>
            <w:noProof/>
            <w:webHidden/>
          </w:rPr>
          <w:t>8</w:t>
        </w:r>
        <w:r>
          <w:rPr>
            <w:noProof/>
            <w:webHidden/>
          </w:rPr>
          <w:fldChar w:fldCharType="end"/>
        </w:r>
      </w:hyperlink>
    </w:p>
    <w:p w14:paraId="4F1CBA63" w14:textId="28DF831E"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793" w:history="1">
        <w:r w:rsidRPr="003A18B4">
          <w:rPr>
            <w:rStyle w:val="Hiperligao"/>
            <w:noProof/>
          </w:rPr>
          <w:t>2.1</w:t>
        </w:r>
        <w:r>
          <w:rPr>
            <w:rFonts w:eastAsiaTheme="minorEastAsia" w:cstheme="minorBidi"/>
            <w:i w:val="0"/>
            <w:iCs w:val="0"/>
            <w:noProof/>
            <w:kern w:val="2"/>
            <w:sz w:val="24"/>
            <w:szCs w:val="24"/>
            <w:lang w:eastAsia="pt-PT"/>
            <w14:ligatures w14:val="standardContextual"/>
          </w:rPr>
          <w:tab/>
        </w:r>
        <w:r w:rsidRPr="003A18B4">
          <w:rPr>
            <w:rStyle w:val="Hiperligao"/>
            <w:noProof/>
          </w:rPr>
          <w:t>Pertinência</w:t>
        </w:r>
        <w:r>
          <w:rPr>
            <w:noProof/>
            <w:webHidden/>
          </w:rPr>
          <w:tab/>
        </w:r>
        <w:r>
          <w:rPr>
            <w:noProof/>
            <w:webHidden/>
          </w:rPr>
          <w:fldChar w:fldCharType="begin"/>
        </w:r>
        <w:r>
          <w:rPr>
            <w:noProof/>
            <w:webHidden/>
          </w:rPr>
          <w:instrText xml:space="preserve"> PAGEREF _Toc226608793 \h </w:instrText>
        </w:r>
        <w:r>
          <w:rPr>
            <w:noProof/>
            <w:webHidden/>
          </w:rPr>
        </w:r>
        <w:r>
          <w:rPr>
            <w:noProof/>
            <w:webHidden/>
          </w:rPr>
          <w:fldChar w:fldCharType="separate"/>
        </w:r>
        <w:r w:rsidR="004A6B1B">
          <w:rPr>
            <w:noProof/>
            <w:webHidden/>
          </w:rPr>
          <w:t>8</w:t>
        </w:r>
        <w:r>
          <w:rPr>
            <w:noProof/>
            <w:webHidden/>
          </w:rPr>
          <w:fldChar w:fldCharType="end"/>
        </w:r>
      </w:hyperlink>
    </w:p>
    <w:p w14:paraId="1C2745C7" w14:textId="5A3CA888"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794" w:history="1">
        <w:r w:rsidRPr="003A18B4">
          <w:rPr>
            <w:rStyle w:val="Hiperligao"/>
            <w:noProof/>
          </w:rPr>
          <w:t>2.2</w:t>
        </w:r>
        <w:r>
          <w:rPr>
            <w:rFonts w:eastAsiaTheme="minorEastAsia" w:cstheme="minorBidi"/>
            <w:i w:val="0"/>
            <w:iCs w:val="0"/>
            <w:noProof/>
            <w:kern w:val="2"/>
            <w:sz w:val="24"/>
            <w:szCs w:val="24"/>
            <w:lang w:eastAsia="pt-PT"/>
            <w14:ligatures w14:val="standardContextual"/>
          </w:rPr>
          <w:tab/>
        </w:r>
        <w:r w:rsidRPr="003A18B4">
          <w:rPr>
            <w:rStyle w:val="Hiperligao"/>
            <w:noProof/>
          </w:rPr>
          <w:t>Viabilidade</w:t>
        </w:r>
        <w:r>
          <w:rPr>
            <w:noProof/>
            <w:webHidden/>
          </w:rPr>
          <w:tab/>
        </w:r>
        <w:r>
          <w:rPr>
            <w:noProof/>
            <w:webHidden/>
          </w:rPr>
          <w:fldChar w:fldCharType="begin"/>
        </w:r>
        <w:r>
          <w:rPr>
            <w:noProof/>
            <w:webHidden/>
          </w:rPr>
          <w:instrText xml:space="preserve"> PAGEREF _Toc226608794 \h </w:instrText>
        </w:r>
        <w:r>
          <w:rPr>
            <w:noProof/>
            <w:webHidden/>
          </w:rPr>
        </w:r>
        <w:r>
          <w:rPr>
            <w:noProof/>
            <w:webHidden/>
          </w:rPr>
          <w:fldChar w:fldCharType="separate"/>
        </w:r>
        <w:r w:rsidR="004A6B1B">
          <w:rPr>
            <w:noProof/>
            <w:webHidden/>
          </w:rPr>
          <w:t>9</w:t>
        </w:r>
        <w:r>
          <w:rPr>
            <w:noProof/>
            <w:webHidden/>
          </w:rPr>
          <w:fldChar w:fldCharType="end"/>
        </w:r>
      </w:hyperlink>
    </w:p>
    <w:p w14:paraId="29ACA6A8" w14:textId="6027E752"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795" w:history="1">
        <w:r w:rsidRPr="003A18B4">
          <w:rPr>
            <w:rStyle w:val="Hiperligao"/>
            <w:noProof/>
          </w:rPr>
          <w:t>2.3</w:t>
        </w:r>
        <w:r>
          <w:rPr>
            <w:rFonts w:eastAsiaTheme="minorEastAsia" w:cstheme="minorBidi"/>
            <w:i w:val="0"/>
            <w:iCs w:val="0"/>
            <w:noProof/>
            <w:kern w:val="2"/>
            <w:sz w:val="24"/>
            <w:szCs w:val="24"/>
            <w:lang w:eastAsia="pt-PT"/>
            <w14:ligatures w14:val="standardContextual"/>
          </w:rPr>
          <w:tab/>
        </w:r>
        <w:r w:rsidRPr="003A18B4">
          <w:rPr>
            <w:rStyle w:val="Hiperligao"/>
            <w:noProof/>
          </w:rPr>
          <w:t>Análise Comparativa com Soluções Existentes</w:t>
        </w:r>
        <w:r>
          <w:rPr>
            <w:noProof/>
            <w:webHidden/>
          </w:rPr>
          <w:tab/>
        </w:r>
        <w:r>
          <w:rPr>
            <w:noProof/>
            <w:webHidden/>
          </w:rPr>
          <w:fldChar w:fldCharType="begin"/>
        </w:r>
        <w:r>
          <w:rPr>
            <w:noProof/>
            <w:webHidden/>
          </w:rPr>
          <w:instrText xml:space="preserve"> PAGEREF _Toc226608795 \h </w:instrText>
        </w:r>
        <w:r>
          <w:rPr>
            <w:noProof/>
            <w:webHidden/>
          </w:rPr>
        </w:r>
        <w:r>
          <w:rPr>
            <w:noProof/>
            <w:webHidden/>
          </w:rPr>
          <w:fldChar w:fldCharType="separate"/>
        </w:r>
        <w:r w:rsidR="004A6B1B">
          <w:rPr>
            <w:noProof/>
            <w:webHidden/>
          </w:rPr>
          <w:t>10</w:t>
        </w:r>
        <w:r>
          <w:rPr>
            <w:noProof/>
            <w:webHidden/>
          </w:rPr>
          <w:fldChar w:fldCharType="end"/>
        </w:r>
      </w:hyperlink>
    </w:p>
    <w:p w14:paraId="5F8239D2" w14:textId="012EF06D"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796" w:history="1">
        <w:r w:rsidRPr="003A18B4">
          <w:rPr>
            <w:rStyle w:val="Hiperligao"/>
            <w:noProof/>
          </w:rPr>
          <w:t>2.3.1</w:t>
        </w:r>
        <w:r>
          <w:rPr>
            <w:rFonts w:eastAsiaTheme="minorEastAsia" w:cstheme="minorBidi"/>
            <w:noProof/>
            <w:kern w:val="2"/>
            <w:sz w:val="24"/>
            <w:szCs w:val="24"/>
            <w:lang w:eastAsia="pt-PT"/>
            <w14:ligatures w14:val="standardContextual"/>
          </w:rPr>
          <w:tab/>
        </w:r>
        <w:r w:rsidRPr="003A18B4">
          <w:rPr>
            <w:rStyle w:val="Hiperligao"/>
            <w:noProof/>
          </w:rPr>
          <w:t>Soluções existentes</w:t>
        </w:r>
        <w:r>
          <w:rPr>
            <w:noProof/>
            <w:webHidden/>
          </w:rPr>
          <w:tab/>
        </w:r>
        <w:r>
          <w:rPr>
            <w:noProof/>
            <w:webHidden/>
          </w:rPr>
          <w:fldChar w:fldCharType="begin"/>
        </w:r>
        <w:r>
          <w:rPr>
            <w:noProof/>
            <w:webHidden/>
          </w:rPr>
          <w:instrText xml:space="preserve"> PAGEREF _Toc226608796 \h </w:instrText>
        </w:r>
        <w:r>
          <w:rPr>
            <w:noProof/>
            <w:webHidden/>
          </w:rPr>
        </w:r>
        <w:r>
          <w:rPr>
            <w:noProof/>
            <w:webHidden/>
          </w:rPr>
          <w:fldChar w:fldCharType="separate"/>
        </w:r>
        <w:r w:rsidR="004A6B1B">
          <w:rPr>
            <w:noProof/>
            <w:webHidden/>
          </w:rPr>
          <w:t>10</w:t>
        </w:r>
        <w:r>
          <w:rPr>
            <w:noProof/>
            <w:webHidden/>
          </w:rPr>
          <w:fldChar w:fldCharType="end"/>
        </w:r>
      </w:hyperlink>
    </w:p>
    <w:p w14:paraId="21F10F5F" w14:textId="67363402"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797" w:history="1">
        <w:r w:rsidRPr="003A18B4">
          <w:rPr>
            <w:rStyle w:val="Hiperligao"/>
            <w:noProof/>
          </w:rPr>
          <w:t>2.3.2</w:t>
        </w:r>
        <w:r>
          <w:rPr>
            <w:rFonts w:eastAsiaTheme="minorEastAsia" w:cstheme="minorBidi"/>
            <w:noProof/>
            <w:kern w:val="2"/>
            <w:sz w:val="24"/>
            <w:szCs w:val="24"/>
            <w:lang w:eastAsia="pt-PT"/>
            <w14:ligatures w14:val="standardContextual"/>
          </w:rPr>
          <w:tab/>
        </w:r>
        <w:r w:rsidRPr="003A18B4">
          <w:rPr>
            <w:rStyle w:val="Hiperligao"/>
            <w:noProof/>
          </w:rPr>
          <w:t>Análise de benchmarking</w:t>
        </w:r>
        <w:r>
          <w:rPr>
            <w:noProof/>
            <w:webHidden/>
          </w:rPr>
          <w:tab/>
        </w:r>
        <w:r>
          <w:rPr>
            <w:noProof/>
            <w:webHidden/>
          </w:rPr>
          <w:fldChar w:fldCharType="begin"/>
        </w:r>
        <w:r>
          <w:rPr>
            <w:noProof/>
            <w:webHidden/>
          </w:rPr>
          <w:instrText xml:space="preserve"> PAGEREF _Toc226608797 \h </w:instrText>
        </w:r>
        <w:r>
          <w:rPr>
            <w:noProof/>
            <w:webHidden/>
          </w:rPr>
        </w:r>
        <w:r>
          <w:rPr>
            <w:noProof/>
            <w:webHidden/>
          </w:rPr>
          <w:fldChar w:fldCharType="separate"/>
        </w:r>
        <w:r w:rsidR="004A6B1B">
          <w:rPr>
            <w:noProof/>
            <w:webHidden/>
          </w:rPr>
          <w:t>10</w:t>
        </w:r>
        <w:r>
          <w:rPr>
            <w:noProof/>
            <w:webHidden/>
          </w:rPr>
          <w:fldChar w:fldCharType="end"/>
        </w:r>
      </w:hyperlink>
    </w:p>
    <w:p w14:paraId="37E7806F" w14:textId="3DFFD61E"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798" w:history="1">
        <w:r w:rsidRPr="003A18B4">
          <w:rPr>
            <w:rStyle w:val="Hiperligao"/>
            <w:noProof/>
          </w:rPr>
          <w:t>2.4</w:t>
        </w:r>
        <w:r>
          <w:rPr>
            <w:rFonts w:eastAsiaTheme="minorEastAsia" w:cstheme="minorBidi"/>
            <w:i w:val="0"/>
            <w:iCs w:val="0"/>
            <w:noProof/>
            <w:kern w:val="2"/>
            <w:sz w:val="24"/>
            <w:szCs w:val="24"/>
            <w:lang w:eastAsia="pt-PT"/>
            <w14:ligatures w14:val="standardContextual"/>
          </w:rPr>
          <w:tab/>
        </w:r>
        <w:r w:rsidRPr="003A18B4">
          <w:rPr>
            <w:rStyle w:val="Hiperligao"/>
            <w:noProof/>
          </w:rPr>
          <w:t>Proposta de inovação e mais-valias</w:t>
        </w:r>
        <w:r>
          <w:rPr>
            <w:noProof/>
            <w:webHidden/>
          </w:rPr>
          <w:tab/>
        </w:r>
        <w:r>
          <w:rPr>
            <w:noProof/>
            <w:webHidden/>
          </w:rPr>
          <w:fldChar w:fldCharType="begin"/>
        </w:r>
        <w:r>
          <w:rPr>
            <w:noProof/>
            <w:webHidden/>
          </w:rPr>
          <w:instrText xml:space="preserve"> PAGEREF _Toc226608798 \h </w:instrText>
        </w:r>
        <w:r>
          <w:rPr>
            <w:noProof/>
            <w:webHidden/>
          </w:rPr>
        </w:r>
        <w:r>
          <w:rPr>
            <w:noProof/>
            <w:webHidden/>
          </w:rPr>
          <w:fldChar w:fldCharType="separate"/>
        </w:r>
        <w:r w:rsidR="004A6B1B">
          <w:rPr>
            <w:noProof/>
            <w:webHidden/>
          </w:rPr>
          <w:t>10</w:t>
        </w:r>
        <w:r>
          <w:rPr>
            <w:noProof/>
            <w:webHidden/>
          </w:rPr>
          <w:fldChar w:fldCharType="end"/>
        </w:r>
      </w:hyperlink>
    </w:p>
    <w:p w14:paraId="473702C2" w14:textId="3C3DC404" w:rsidR="00EF07D6" w:rsidRDefault="00EF07D6">
      <w:pPr>
        <w:pStyle w:val="ndice1"/>
        <w:tabs>
          <w:tab w:val="left" w:pos="440"/>
          <w:tab w:val="right" w:leader="dot" w:pos="8495"/>
        </w:tabs>
        <w:rPr>
          <w:rFonts w:eastAsiaTheme="minorEastAsia" w:cstheme="minorBidi"/>
          <w:b w:val="0"/>
          <w:bCs w:val="0"/>
          <w:noProof/>
          <w:kern w:val="2"/>
          <w:sz w:val="24"/>
          <w:szCs w:val="24"/>
          <w:lang w:eastAsia="pt-PT"/>
          <w14:ligatures w14:val="standardContextual"/>
        </w:rPr>
      </w:pPr>
      <w:hyperlink w:anchor="_Toc226608799" w:history="1">
        <w:r w:rsidRPr="003A18B4">
          <w:rPr>
            <w:rStyle w:val="Hiperligao"/>
            <w:noProof/>
          </w:rPr>
          <w:t>3</w:t>
        </w:r>
        <w:r>
          <w:rPr>
            <w:rFonts w:eastAsiaTheme="minorEastAsia" w:cstheme="minorBidi"/>
            <w:b w:val="0"/>
            <w:bCs w:val="0"/>
            <w:noProof/>
            <w:kern w:val="2"/>
            <w:sz w:val="24"/>
            <w:szCs w:val="24"/>
            <w:lang w:eastAsia="pt-PT"/>
            <w14:ligatures w14:val="standardContextual"/>
          </w:rPr>
          <w:tab/>
        </w:r>
        <w:r w:rsidRPr="003A18B4">
          <w:rPr>
            <w:rStyle w:val="Hiperligao"/>
            <w:noProof/>
          </w:rPr>
          <w:t>Especificação e Modelação</w:t>
        </w:r>
        <w:r>
          <w:rPr>
            <w:noProof/>
            <w:webHidden/>
          </w:rPr>
          <w:tab/>
        </w:r>
        <w:r>
          <w:rPr>
            <w:noProof/>
            <w:webHidden/>
          </w:rPr>
          <w:fldChar w:fldCharType="begin"/>
        </w:r>
        <w:r>
          <w:rPr>
            <w:noProof/>
            <w:webHidden/>
          </w:rPr>
          <w:instrText xml:space="preserve"> PAGEREF _Toc226608799 \h </w:instrText>
        </w:r>
        <w:r>
          <w:rPr>
            <w:noProof/>
            <w:webHidden/>
          </w:rPr>
        </w:r>
        <w:r>
          <w:rPr>
            <w:noProof/>
            <w:webHidden/>
          </w:rPr>
          <w:fldChar w:fldCharType="separate"/>
        </w:r>
        <w:r w:rsidR="004A6B1B">
          <w:rPr>
            <w:noProof/>
            <w:webHidden/>
          </w:rPr>
          <w:t>11</w:t>
        </w:r>
        <w:r>
          <w:rPr>
            <w:noProof/>
            <w:webHidden/>
          </w:rPr>
          <w:fldChar w:fldCharType="end"/>
        </w:r>
      </w:hyperlink>
    </w:p>
    <w:p w14:paraId="24719D8D" w14:textId="0CB642A9"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00" w:history="1">
        <w:r w:rsidRPr="003A18B4">
          <w:rPr>
            <w:rStyle w:val="Hiperligao"/>
            <w:noProof/>
          </w:rPr>
          <w:t>3.1</w:t>
        </w:r>
        <w:r>
          <w:rPr>
            <w:rFonts w:eastAsiaTheme="minorEastAsia" w:cstheme="minorBidi"/>
            <w:i w:val="0"/>
            <w:iCs w:val="0"/>
            <w:noProof/>
            <w:kern w:val="2"/>
            <w:sz w:val="24"/>
            <w:szCs w:val="24"/>
            <w:lang w:eastAsia="pt-PT"/>
            <w14:ligatures w14:val="standardContextual"/>
          </w:rPr>
          <w:tab/>
        </w:r>
        <w:r w:rsidRPr="003A18B4">
          <w:rPr>
            <w:rStyle w:val="Hiperligao"/>
            <w:noProof/>
          </w:rPr>
          <w:t>Análise de Requisitos</w:t>
        </w:r>
        <w:r>
          <w:rPr>
            <w:noProof/>
            <w:webHidden/>
          </w:rPr>
          <w:tab/>
        </w:r>
        <w:r>
          <w:rPr>
            <w:noProof/>
            <w:webHidden/>
          </w:rPr>
          <w:fldChar w:fldCharType="begin"/>
        </w:r>
        <w:r>
          <w:rPr>
            <w:noProof/>
            <w:webHidden/>
          </w:rPr>
          <w:instrText xml:space="preserve"> PAGEREF _Toc226608800 \h </w:instrText>
        </w:r>
        <w:r>
          <w:rPr>
            <w:noProof/>
            <w:webHidden/>
          </w:rPr>
        </w:r>
        <w:r>
          <w:rPr>
            <w:noProof/>
            <w:webHidden/>
          </w:rPr>
          <w:fldChar w:fldCharType="separate"/>
        </w:r>
        <w:r w:rsidR="004A6B1B">
          <w:rPr>
            <w:noProof/>
            <w:webHidden/>
          </w:rPr>
          <w:t>11</w:t>
        </w:r>
        <w:r>
          <w:rPr>
            <w:noProof/>
            <w:webHidden/>
          </w:rPr>
          <w:fldChar w:fldCharType="end"/>
        </w:r>
      </w:hyperlink>
    </w:p>
    <w:p w14:paraId="35B5F23B" w14:textId="63B66831"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01" w:history="1">
        <w:r w:rsidRPr="003A18B4">
          <w:rPr>
            <w:rStyle w:val="Hiperligao"/>
            <w:noProof/>
          </w:rPr>
          <w:t>3.1.1</w:t>
        </w:r>
        <w:r>
          <w:rPr>
            <w:rFonts w:eastAsiaTheme="minorEastAsia" w:cstheme="minorBidi"/>
            <w:noProof/>
            <w:kern w:val="2"/>
            <w:sz w:val="24"/>
            <w:szCs w:val="24"/>
            <w:lang w:eastAsia="pt-PT"/>
            <w14:ligatures w14:val="standardContextual"/>
          </w:rPr>
          <w:tab/>
        </w:r>
        <w:r w:rsidRPr="003A18B4">
          <w:rPr>
            <w:rStyle w:val="Hiperligao"/>
            <w:noProof/>
          </w:rPr>
          <w:t>Enumeração de Requisitos</w:t>
        </w:r>
        <w:r>
          <w:rPr>
            <w:noProof/>
            <w:webHidden/>
          </w:rPr>
          <w:tab/>
        </w:r>
        <w:r>
          <w:rPr>
            <w:noProof/>
            <w:webHidden/>
          </w:rPr>
          <w:fldChar w:fldCharType="begin"/>
        </w:r>
        <w:r>
          <w:rPr>
            <w:noProof/>
            <w:webHidden/>
          </w:rPr>
          <w:instrText xml:space="preserve"> PAGEREF _Toc226608801 \h </w:instrText>
        </w:r>
        <w:r>
          <w:rPr>
            <w:noProof/>
            <w:webHidden/>
          </w:rPr>
        </w:r>
        <w:r>
          <w:rPr>
            <w:noProof/>
            <w:webHidden/>
          </w:rPr>
          <w:fldChar w:fldCharType="separate"/>
        </w:r>
        <w:r w:rsidR="004A6B1B">
          <w:rPr>
            <w:noProof/>
            <w:webHidden/>
          </w:rPr>
          <w:t>11</w:t>
        </w:r>
        <w:r>
          <w:rPr>
            <w:noProof/>
            <w:webHidden/>
          </w:rPr>
          <w:fldChar w:fldCharType="end"/>
        </w:r>
      </w:hyperlink>
    </w:p>
    <w:p w14:paraId="201A8A44" w14:textId="00E895EA"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02" w:history="1">
        <w:r w:rsidRPr="003A18B4">
          <w:rPr>
            <w:rStyle w:val="Hiperligao"/>
            <w:noProof/>
          </w:rPr>
          <w:t>3.1.2</w:t>
        </w:r>
        <w:r>
          <w:rPr>
            <w:rFonts w:eastAsiaTheme="minorEastAsia" w:cstheme="minorBidi"/>
            <w:noProof/>
            <w:kern w:val="2"/>
            <w:sz w:val="24"/>
            <w:szCs w:val="24"/>
            <w:lang w:eastAsia="pt-PT"/>
            <w14:ligatures w14:val="standardContextual"/>
          </w:rPr>
          <w:tab/>
        </w:r>
        <w:r w:rsidRPr="003A18B4">
          <w:rPr>
            <w:rStyle w:val="Hiperligao"/>
            <w:noProof/>
          </w:rPr>
          <w:t>Descrição detalhada dos requisitos principais</w:t>
        </w:r>
        <w:r>
          <w:rPr>
            <w:noProof/>
            <w:webHidden/>
          </w:rPr>
          <w:tab/>
        </w:r>
        <w:r>
          <w:rPr>
            <w:noProof/>
            <w:webHidden/>
          </w:rPr>
          <w:fldChar w:fldCharType="begin"/>
        </w:r>
        <w:r>
          <w:rPr>
            <w:noProof/>
            <w:webHidden/>
          </w:rPr>
          <w:instrText xml:space="preserve"> PAGEREF _Toc226608802 \h </w:instrText>
        </w:r>
        <w:r>
          <w:rPr>
            <w:noProof/>
            <w:webHidden/>
          </w:rPr>
        </w:r>
        <w:r>
          <w:rPr>
            <w:noProof/>
            <w:webHidden/>
          </w:rPr>
          <w:fldChar w:fldCharType="separate"/>
        </w:r>
        <w:r w:rsidR="004A6B1B">
          <w:rPr>
            <w:noProof/>
            <w:webHidden/>
          </w:rPr>
          <w:t>13</w:t>
        </w:r>
        <w:r>
          <w:rPr>
            <w:noProof/>
            <w:webHidden/>
          </w:rPr>
          <w:fldChar w:fldCharType="end"/>
        </w:r>
      </w:hyperlink>
    </w:p>
    <w:p w14:paraId="35371B76" w14:textId="290D44C9"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03" w:history="1">
        <w:r w:rsidRPr="003A18B4">
          <w:rPr>
            <w:rStyle w:val="Hiperligao"/>
            <w:noProof/>
          </w:rPr>
          <w:t>3.2</w:t>
        </w:r>
        <w:r>
          <w:rPr>
            <w:rFonts w:eastAsiaTheme="minorEastAsia" w:cstheme="minorBidi"/>
            <w:i w:val="0"/>
            <w:iCs w:val="0"/>
            <w:noProof/>
            <w:kern w:val="2"/>
            <w:sz w:val="24"/>
            <w:szCs w:val="24"/>
            <w:lang w:eastAsia="pt-PT"/>
            <w14:ligatures w14:val="standardContextual"/>
          </w:rPr>
          <w:tab/>
        </w:r>
        <w:r w:rsidRPr="003A18B4">
          <w:rPr>
            <w:rStyle w:val="Hiperligao"/>
            <w:noProof/>
          </w:rPr>
          <w:t>Modelação</w:t>
        </w:r>
        <w:r>
          <w:rPr>
            <w:noProof/>
            <w:webHidden/>
          </w:rPr>
          <w:tab/>
        </w:r>
        <w:r>
          <w:rPr>
            <w:noProof/>
            <w:webHidden/>
          </w:rPr>
          <w:fldChar w:fldCharType="begin"/>
        </w:r>
        <w:r>
          <w:rPr>
            <w:noProof/>
            <w:webHidden/>
          </w:rPr>
          <w:instrText xml:space="preserve"> PAGEREF _Toc226608803 \h </w:instrText>
        </w:r>
        <w:r>
          <w:rPr>
            <w:noProof/>
            <w:webHidden/>
          </w:rPr>
        </w:r>
        <w:r>
          <w:rPr>
            <w:noProof/>
            <w:webHidden/>
          </w:rPr>
          <w:fldChar w:fldCharType="separate"/>
        </w:r>
        <w:r w:rsidR="004A6B1B">
          <w:rPr>
            <w:noProof/>
            <w:webHidden/>
          </w:rPr>
          <w:t>15</w:t>
        </w:r>
        <w:r>
          <w:rPr>
            <w:noProof/>
            <w:webHidden/>
          </w:rPr>
          <w:fldChar w:fldCharType="end"/>
        </w:r>
      </w:hyperlink>
    </w:p>
    <w:p w14:paraId="1E253FA8" w14:textId="18477E80"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04" w:history="1">
        <w:r w:rsidRPr="003A18B4">
          <w:rPr>
            <w:rStyle w:val="Hiperligao"/>
            <w:noProof/>
          </w:rPr>
          <w:t>3.3</w:t>
        </w:r>
        <w:r>
          <w:rPr>
            <w:rFonts w:eastAsiaTheme="minorEastAsia" w:cstheme="minorBidi"/>
            <w:i w:val="0"/>
            <w:iCs w:val="0"/>
            <w:noProof/>
            <w:kern w:val="2"/>
            <w:sz w:val="24"/>
            <w:szCs w:val="24"/>
            <w:lang w:eastAsia="pt-PT"/>
            <w14:ligatures w14:val="standardContextual"/>
          </w:rPr>
          <w:tab/>
        </w:r>
        <w:r w:rsidRPr="003A18B4">
          <w:rPr>
            <w:rStyle w:val="Hiperligao"/>
            <w:noProof/>
          </w:rPr>
          <w:t>Protótipos de Interface</w:t>
        </w:r>
        <w:r>
          <w:rPr>
            <w:noProof/>
            <w:webHidden/>
          </w:rPr>
          <w:tab/>
        </w:r>
        <w:r>
          <w:rPr>
            <w:noProof/>
            <w:webHidden/>
          </w:rPr>
          <w:fldChar w:fldCharType="begin"/>
        </w:r>
        <w:r>
          <w:rPr>
            <w:noProof/>
            <w:webHidden/>
          </w:rPr>
          <w:instrText xml:space="preserve"> PAGEREF _Toc226608804 \h </w:instrText>
        </w:r>
        <w:r>
          <w:rPr>
            <w:noProof/>
            <w:webHidden/>
          </w:rPr>
        </w:r>
        <w:r>
          <w:rPr>
            <w:noProof/>
            <w:webHidden/>
          </w:rPr>
          <w:fldChar w:fldCharType="separate"/>
        </w:r>
        <w:r w:rsidR="004A6B1B">
          <w:rPr>
            <w:noProof/>
            <w:webHidden/>
          </w:rPr>
          <w:t>15</w:t>
        </w:r>
        <w:r>
          <w:rPr>
            <w:noProof/>
            <w:webHidden/>
          </w:rPr>
          <w:fldChar w:fldCharType="end"/>
        </w:r>
      </w:hyperlink>
    </w:p>
    <w:p w14:paraId="1607D5F1" w14:textId="0CD0626D" w:rsidR="00EF07D6" w:rsidRDefault="00EF07D6">
      <w:pPr>
        <w:pStyle w:val="ndice1"/>
        <w:tabs>
          <w:tab w:val="left" w:pos="440"/>
          <w:tab w:val="right" w:leader="dot" w:pos="8495"/>
        </w:tabs>
        <w:rPr>
          <w:rFonts w:eastAsiaTheme="minorEastAsia" w:cstheme="minorBidi"/>
          <w:b w:val="0"/>
          <w:bCs w:val="0"/>
          <w:noProof/>
          <w:kern w:val="2"/>
          <w:sz w:val="24"/>
          <w:szCs w:val="24"/>
          <w:lang w:eastAsia="pt-PT"/>
          <w14:ligatures w14:val="standardContextual"/>
        </w:rPr>
      </w:pPr>
      <w:hyperlink w:anchor="_Toc226608805" w:history="1">
        <w:r w:rsidRPr="003A18B4">
          <w:rPr>
            <w:rStyle w:val="Hiperligao"/>
            <w:noProof/>
          </w:rPr>
          <w:t>4</w:t>
        </w:r>
        <w:r>
          <w:rPr>
            <w:rFonts w:eastAsiaTheme="minorEastAsia" w:cstheme="minorBidi"/>
            <w:b w:val="0"/>
            <w:bCs w:val="0"/>
            <w:noProof/>
            <w:kern w:val="2"/>
            <w:sz w:val="24"/>
            <w:szCs w:val="24"/>
            <w:lang w:eastAsia="pt-PT"/>
            <w14:ligatures w14:val="standardContextual"/>
          </w:rPr>
          <w:tab/>
        </w:r>
        <w:r w:rsidRPr="003A18B4">
          <w:rPr>
            <w:rStyle w:val="Hiperligao"/>
            <w:noProof/>
          </w:rPr>
          <w:t>Solução Proposta</w:t>
        </w:r>
        <w:r>
          <w:rPr>
            <w:noProof/>
            <w:webHidden/>
          </w:rPr>
          <w:tab/>
        </w:r>
        <w:r>
          <w:rPr>
            <w:noProof/>
            <w:webHidden/>
          </w:rPr>
          <w:fldChar w:fldCharType="begin"/>
        </w:r>
        <w:r>
          <w:rPr>
            <w:noProof/>
            <w:webHidden/>
          </w:rPr>
          <w:instrText xml:space="preserve"> PAGEREF _Toc226608805 \h </w:instrText>
        </w:r>
        <w:r>
          <w:rPr>
            <w:noProof/>
            <w:webHidden/>
          </w:rPr>
        </w:r>
        <w:r>
          <w:rPr>
            <w:noProof/>
            <w:webHidden/>
          </w:rPr>
          <w:fldChar w:fldCharType="separate"/>
        </w:r>
        <w:r w:rsidR="004A6B1B">
          <w:rPr>
            <w:noProof/>
            <w:webHidden/>
          </w:rPr>
          <w:t>16</w:t>
        </w:r>
        <w:r>
          <w:rPr>
            <w:noProof/>
            <w:webHidden/>
          </w:rPr>
          <w:fldChar w:fldCharType="end"/>
        </w:r>
      </w:hyperlink>
    </w:p>
    <w:p w14:paraId="45A74416" w14:textId="48CF2E3F"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06" w:history="1">
        <w:r w:rsidRPr="003A18B4">
          <w:rPr>
            <w:rStyle w:val="Hiperligao"/>
            <w:noProof/>
          </w:rPr>
          <w:t>4.1</w:t>
        </w:r>
        <w:r>
          <w:rPr>
            <w:rFonts w:eastAsiaTheme="minorEastAsia" w:cstheme="minorBidi"/>
            <w:i w:val="0"/>
            <w:iCs w:val="0"/>
            <w:noProof/>
            <w:kern w:val="2"/>
            <w:sz w:val="24"/>
            <w:szCs w:val="24"/>
            <w:lang w:eastAsia="pt-PT"/>
            <w14:ligatures w14:val="standardContextual"/>
          </w:rPr>
          <w:tab/>
        </w:r>
        <w:r w:rsidRPr="003A18B4">
          <w:rPr>
            <w:rStyle w:val="Hiperligao"/>
            <w:noProof/>
          </w:rPr>
          <w:t>Apresentação</w:t>
        </w:r>
        <w:r>
          <w:rPr>
            <w:noProof/>
            <w:webHidden/>
          </w:rPr>
          <w:tab/>
        </w:r>
        <w:r>
          <w:rPr>
            <w:noProof/>
            <w:webHidden/>
          </w:rPr>
          <w:fldChar w:fldCharType="begin"/>
        </w:r>
        <w:r>
          <w:rPr>
            <w:noProof/>
            <w:webHidden/>
          </w:rPr>
          <w:instrText xml:space="preserve"> PAGEREF _Toc226608806 \h </w:instrText>
        </w:r>
        <w:r>
          <w:rPr>
            <w:noProof/>
            <w:webHidden/>
          </w:rPr>
        </w:r>
        <w:r>
          <w:rPr>
            <w:noProof/>
            <w:webHidden/>
          </w:rPr>
          <w:fldChar w:fldCharType="separate"/>
        </w:r>
        <w:r w:rsidR="004A6B1B">
          <w:rPr>
            <w:noProof/>
            <w:webHidden/>
          </w:rPr>
          <w:t>16</w:t>
        </w:r>
        <w:r>
          <w:rPr>
            <w:noProof/>
            <w:webHidden/>
          </w:rPr>
          <w:fldChar w:fldCharType="end"/>
        </w:r>
      </w:hyperlink>
    </w:p>
    <w:p w14:paraId="3CEBC90C" w14:textId="35D58F1A"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07" w:history="1">
        <w:r w:rsidRPr="003A18B4">
          <w:rPr>
            <w:rStyle w:val="Hiperligao"/>
            <w:noProof/>
          </w:rPr>
          <w:t>4.2</w:t>
        </w:r>
        <w:r>
          <w:rPr>
            <w:rFonts w:eastAsiaTheme="minorEastAsia" w:cstheme="minorBidi"/>
            <w:i w:val="0"/>
            <w:iCs w:val="0"/>
            <w:noProof/>
            <w:kern w:val="2"/>
            <w:sz w:val="24"/>
            <w:szCs w:val="24"/>
            <w:lang w:eastAsia="pt-PT"/>
            <w14:ligatures w14:val="standardContextual"/>
          </w:rPr>
          <w:tab/>
        </w:r>
        <w:r w:rsidRPr="003A18B4">
          <w:rPr>
            <w:rStyle w:val="Hiperligao"/>
            <w:noProof/>
          </w:rPr>
          <w:t>Arquitetura</w:t>
        </w:r>
        <w:r>
          <w:rPr>
            <w:noProof/>
            <w:webHidden/>
          </w:rPr>
          <w:tab/>
        </w:r>
        <w:r>
          <w:rPr>
            <w:noProof/>
            <w:webHidden/>
          </w:rPr>
          <w:fldChar w:fldCharType="begin"/>
        </w:r>
        <w:r>
          <w:rPr>
            <w:noProof/>
            <w:webHidden/>
          </w:rPr>
          <w:instrText xml:space="preserve"> PAGEREF _Toc226608807 \h </w:instrText>
        </w:r>
        <w:r>
          <w:rPr>
            <w:noProof/>
            <w:webHidden/>
          </w:rPr>
        </w:r>
        <w:r>
          <w:rPr>
            <w:noProof/>
            <w:webHidden/>
          </w:rPr>
          <w:fldChar w:fldCharType="separate"/>
        </w:r>
        <w:r w:rsidR="004A6B1B">
          <w:rPr>
            <w:noProof/>
            <w:webHidden/>
          </w:rPr>
          <w:t>16</w:t>
        </w:r>
        <w:r>
          <w:rPr>
            <w:noProof/>
            <w:webHidden/>
          </w:rPr>
          <w:fldChar w:fldCharType="end"/>
        </w:r>
      </w:hyperlink>
    </w:p>
    <w:p w14:paraId="3C8CAF05" w14:textId="0AA544C4"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08" w:history="1">
        <w:r w:rsidRPr="003A18B4">
          <w:rPr>
            <w:rStyle w:val="Hiperligao"/>
            <w:noProof/>
          </w:rPr>
          <w:t>4.3</w:t>
        </w:r>
        <w:r>
          <w:rPr>
            <w:rFonts w:eastAsiaTheme="minorEastAsia" w:cstheme="minorBidi"/>
            <w:i w:val="0"/>
            <w:iCs w:val="0"/>
            <w:noProof/>
            <w:kern w:val="2"/>
            <w:sz w:val="24"/>
            <w:szCs w:val="24"/>
            <w:lang w:eastAsia="pt-PT"/>
            <w14:ligatures w14:val="standardContextual"/>
          </w:rPr>
          <w:tab/>
        </w:r>
        <w:r w:rsidRPr="003A18B4">
          <w:rPr>
            <w:rStyle w:val="Hiperligao"/>
            <w:noProof/>
          </w:rPr>
          <w:t>Tecnologias e Ferramentas Utilizadas</w:t>
        </w:r>
        <w:r>
          <w:rPr>
            <w:noProof/>
            <w:webHidden/>
          </w:rPr>
          <w:tab/>
        </w:r>
        <w:r>
          <w:rPr>
            <w:noProof/>
            <w:webHidden/>
          </w:rPr>
          <w:fldChar w:fldCharType="begin"/>
        </w:r>
        <w:r>
          <w:rPr>
            <w:noProof/>
            <w:webHidden/>
          </w:rPr>
          <w:instrText xml:space="preserve"> PAGEREF _Toc226608808 \h </w:instrText>
        </w:r>
        <w:r>
          <w:rPr>
            <w:noProof/>
            <w:webHidden/>
          </w:rPr>
        </w:r>
        <w:r>
          <w:rPr>
            <w:noProof/>
            <w:webHidden/>
          </w:rPr>
          <w:fldChar w:fldCharType="separate"/>
        </w:r>
        <w:r w:rsidR="004A6B1B">
          <w:rPr>
            <w:noProof/>
            <w:webHidden/>
          </w:rPr>
          <w:t>16</w:t>
        </w:r>
        <w:r>
          <w:rPr>
            <w:noProof/>
            <w:webHidden/>
          </w:rPr>
          <w:fldChar w:fldCharType="end"/>
        </w:r>
      </w:hyperlink>
    </w:p>
    <w:p w14:paraId="7C232E9A" w14:textId="555C3880"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09" w:history="1">
        <w:r w:rsidRPr="003A18B4">
          <w:rPr>
            <w:rStyle w:val="Hiperligao"/>
            <w:noProof/>
          </w:rPr>
          <w:t>4.3.1</w:t>
        </w:r>
        <w:r>
          <w:rPr>
            <w:rFonts w:eastAsiaTheme="minorEastAsia" w:cstheme="minorBidi"/>
            <w:noProof/>
            <w:kern w:val="2"/>
            <w:sz w:val="24"/>
            <w:szCs w:val="24"/>
            <w:lang w:eastAsia="pt-PT"/>
            <w14:ligatures w14:val="standardContextual"/>
          </w:rPr>
          <w:tab/>
        </w:r>
        <w:r w:rsidRPr="003A18B4">
          <w:rPr>
            <w:rStyle w:val="Hiperligao"/>
            <w:noProof/>
          </w:rPr>
          <w:t>Estratégia de Desenvolvimento do Frontend</w:t>
        </w:r>
        <w:r>
          <w:rPr>
            <w:noProof/>
            <w:webHidden/>
          </w:rPr>
          <w:tab/>
        </w:r>
        <w:r>
          <w:rPr>
            <w:noProof/>
            <w:webHidden/>
          </w:rPr>
          <w:fldChar w:fldCharType="begin"/>
        </w:r>
        <w:r>
          <w:rPr>
            <w:noProof/>
            <w:webHidden/>
          </w:rPr>
          <w:instrText xml:space="preserve"> PAGEREF _Toc226608809 \h </w:instrText>
        </w:r>
        <w:r>
          <w:rPr>
            <w:noProof/>
            <w:webHidden/>
          </w:rPr>
        </w:r>
        <w:r>
          <w:rPr>
            <w:noProof/>
            <w:webHidden/>
          </w:rPr>
          <w:fldChar w:fldCharType="separate"/>
        </w:r>
        <w:r w:rsidR="004A6B1B">
          <w:rPr>
            <w:noProof/>
            <w:webHidden/>
          </w:rPr>
          <w:t>16</w:t>
        </w:r>
        <w:r>
          <w:rPr>
            <w:noProof/>
            <w:webHidden/>
          </w:rPr>
          <w:fldChar w:fldCharType="end"/>
        </w:r>
      </w:hyperlink>
    </w:p>
    <w:p w14:paraId="6CBFB757" w14:textId="1A1A01D4"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10" w:history="1">
        <w:r w:rsidRPr="003A18B4">
          <w:rPr>
            <w:rStyle w:val="Hiperligao"/>
            <w:noProof/>
          </w:rPr>
          <w:t>4.4</w:t>
        </w:r>
        <w:r>
          <w:rPr>
            <w:rFonts w:eastAsiaTheme="minorEastAsia" w:cstheme="minorBidi"/>
            <w:i w:val="0"/>
            <w:iCs w:val="0"/>
            <w:noProof/>
            <w:kern w:val="2"/>
            <w:sz w:val="24"/>
            <w:szCs w:val="24"/>
            <w:lang w:eastAsia="pt-PT"/>
            <w14:ligatures w14:val="standardContextual"/>
          </w:rPr>
          <w:tab/>
        </w:r>
        <w:r w:rsidRPr="003A18B4">
          <w:rPr>
            <w:rStyle w:val="Hiperligao"/>
            <w:noProof/>
          </w:rPr>
          <w:t>Fluxos de interação e integração</w:t>
        </w:r>
        <w:r>
          <w:rPr>
            <w:noProof/>
            <w:webHidden/>
          </w:rPr>
          <w:tab/>
        </w:r>
        <w:r>
          <w:rPr>
            <w:noProof/>
            <w:webHidden/>
          </w:rPr>
          <w:fldChar w:fldCharType="begin"/>
        </w:r>
        <w:r>
          <w:rPr>
            <w:noProof/>
            <w:webHidden/>
          </w:rPr>
          <w:instrText xml:space="preserve"> PAGEREF _Toc226608810 \h </w:instrText>
        </w:r>
        <w:r>
          <w:rPr>
            <w:noProof/>
            <w:webHidden/>
          </w:rPr>
        </w:r>
        <w:r>
          <w:rPr>
            <w:noProof/>
            <w:webHidden/>
          </w:rPr>
          <w:fldChar w:fldCharType="separate"/>
        </w:r>
        <w:r w:rsidR="004A6B1B">
          <w:rPr>
            <w:noProof/>
            <w:webHidden/>
          </w:rPr>
          <w:t>18</w:t>
        </w:r>
        <w:r>
          <w:rPr>
            <w:noProof/>
            <w:webHidden/>
          </w:rPr>
          <w:fldChar w:fldCharType="end"/>
        </w:r>
      </w:hyperlink>
    </w:p>
    <w:p w14:paraId="11E965F1" w14:textId="08414648"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11" w:history="1">
        <w:r w:rsidRPr="003A18B4">
          <w:rPr>
            <w:rStyle w:val="Hiperligao"/>
            <w:noProof/>
          </w:rPr>
          <w:t>4.4.1</w:t>
        </w:r>
        <w:r>
          <w:rPr>
            <w:rFonts w:eastAsiaTheme="minorEastAsia" w:cstheme="minorBidi"/>
            <w:noProof/>
            <w:kern w:val="2"/>
            <w:sz w:val="24"/>
            <w:szCs w:val="24"/>
            <w:lang w:eastAsia="pt-PT"/>
            <w14:ligatures w14:val="standardContextual"/>
          </w:rPr>
          <w:tab/>
        </w:r>
        <w:r w:rsidRPr="003A18B4">
          <w:rPr>
            <w:rStyle w:val="Hiperligao"/>
            <w:noProof/>
          </w:rPr>
          <w:t>Fluxo de autenticação e armazenamento de informações</w:t>
        </w:r>
        <w:r>
          <w:rPr>
            <w:noProof/>
            <w:webHidden/>
          </w:rPr>
          <w:tab/>
        </w:r>
        <w:r>
          <w:rPr>
            <w:noProof/>
            <w:webHidden/>
          </w:rPr>
          <w:fldChar w:fldCharType="begin"/>
        </w:r>
        <w:r>
          <w:rPr>
            <w:noProof/>
            <w:webHidden/>
          </w:rPr>
          <w:instrText xml:space="preserve"> PAGEREF _Toc226608811 \h </w:instrText>
        </w:r>
        <w:r>
          <w:rPr>
            <w:noProof/>
            <w:webHidden/>
          </w:rPr>
        </w:r>
        <w:r>
          <w:rPr>
            <w:noProof/>
            <w:webHidden/>
          </w:rPr>
          <w:fldChar w:fldCharType="separate"/>
        </w:r>
        <w:r w:rsidR="004A6B1B">
          <w:rPr>
            <w:noProof/>
            <w:webHidden/>
          </w:rPr>
          <w:t>18</w:t>
        </w:r>
        <w:r>
          <w:rPr>
            <w:noProof/>
            <w:webHidden/>
          </w:rPr>
          <w:fldChar w:fldCharType="end"/>
        </w:r>
      </w:hyperlink>
    </w:p>
    <w:p w14:paraId="41F8803A" w14:textId="53188F52"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12" w:history="1">
        <w:r w:rsidRPr="003A18B4">
          <w:rPr>
            <w:rStyle w:val="Hiperligao"/>
            <w:noProof/>
          </w:rPr>
          <w:t>4.4.2</w:t>
        </w:r>
        <w:r>
          <w:rPr>
            <w:rFonts w:eastAsiaTheme="minorEastAsia" w:cstheme="minorBidi"/>
            <w:noProof/>
            <w:kern w:val="2"/>
            <w:sz w:val="24"/>
            <w:szCs w:val="24"/>
            <w:lang w:eastAsia="pt-PT"/>
            <w14:ligatures w14:val="standardContextual"/>
          </w:rPr>
          <w:tab/>
        </w:r>
        <w:r w:rsidRPr="003A18B4">
          <w:rPr>
            <w:rStyle w:val="Hiperligao"/>
            <w:noProof/>
          </w:rPr>
          <w:t>Fluxo de interação (User Stories)</w:t>
        </w:r>
        <w:r>
          <w:rPr>
            <w:noProof/>
            <w:webHidden/>
          </w:rPr>
          <w:tab/>
        </w:r>
        <w:r>
          <w:rPr>
            <w:noProof/>
            <w:webHidden/>
          </w:rPr>
          <w:fldChar w:fldCharType="begin"/>
        </w:r>
        <w:r>
          <w:rPr>
            <w:noProof/>
            <w:webHidden/>
          </w:rPr>
          <w:instrText xml:space="preserve"> PAGEREF _Toc226608812 \h </w:instrText>
        </w:r>
        <w:r>
          <w:rPr>
            <w:noProof/>
            <w:webHidden/>
          </w:rPr>
        </w:r>
        <w:r>
          <w:rPr>
            <w:noProof/>
            <w:webHidden/>
          </w:rPr>
          <w:fldChar w:fldCharType="separate"/>
        </w:r>
        <w:r w:rsidR="004A6B1B">
          <w:rPr>
            <w:noProof/>
            <w:webHidden/>
          </w:rPr>
          <w:t>18</w:t>
        </w:r>
        <w:r>
          <w:rPr>
            <w:noProof/>
            <w:webHidden/>
          </w:rPr>
          <w:fldChar w:fldCharType="end"/>
        </w:r>
      </w:hyperlink>
    </w:p>
    <w:p w14:paraId="755C1B51" w14:textId="3DE9C075"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13" w:history="1">
        <w:r w:rsidRPr="003A18B4">
          <w:rPr>
            <w:rStyle w:val="Hiperligao"/>
            <w:noProof/>
          </w:rPr>
          <w:t>4.4.3</w:t>
        </w:r>
        <w:r>
          <w:rPr>
            <w:rFonts w:eastAsiaTheme="minorEastAsia" w:cstheme="minorBidi"/>
            <w:noProof/>
            <w:kern w:val="2"/>
            <w:sz w:val="24"/>
            <w:szCs w:val="24"/>
            <w:lang w:eastAsia="pt-PT"/>
            <w14:ligatures w14:val="standardContextual"/>
          </w:rPr>
          <w:tab/>
        </w:r>
        <w:r w:rsidRPr="003A18B4">
          <w:rPr>
            <w:rStyle w:val="Hiperligao"/>
            <w:noProof/>
          </w:rPr>
          <w:t>Fluxo de integração (user stories)</w:t>
        </w:r>
        <w:r>
          <w:rPr>
            <w:noProof/>
            <w:webHidden/>
          </w:rPr>
          <w:tab/>
        </w:r>
        <w:r>
          <w:rPr>
            <w:noProof/>
            <w:webHidden/>
          </w:rPr>
          <w:fldChar w:fldCharType="begin"/>
        </w:r>
        <w:r>
          <w:rPr>
            <w:noProof/>
            <w:webHidden/>
          </w:rPr>
          <w:instrText xml:space="preserve"> PAGEREF _Toc226608813 \h </w:instrText>
        </w:r>
        <w:r>
          <w:rPr>
            <w:noProof/>
            <w:webHidden/>
          </w:rPr>
        </w:r>
        <w:r>
          <w:rPr>
            <w:noProof/>
            <w:webHidden/>
          </w:rPr>
          <w:fldChar w:fldCharType="separate"/>
        </w:r>
        <w:r w:rsidR="004A6B1B">
          <w:rPr>
            <w:noProof/>
            <w:webHidden/>
          </w:rPr>
          <w:t>18</w:t>
        </w:r>
        <w:r>
          <w:rPr>
            <w:noProof/>
            <w:webHidden/>
          </w:rPr>
          <w:fldChar w:fldCharType="end"/>
        </w:r>
      </w:hyperlink>
    </w:p>
    <w:p w14:paraId="6990E1FE" w14:textId="6439FB32"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14" w:history="1">
        <w:r w:rsidRPr="003A18B4">
          <w:rPr>
            <w:rStyle w:val="Hiperligao"/>
            <w:noProof/>
          </w:rPr>
          <w:t>4.4.4</w:t>
        </w:r>
        <w:r>
          <w:rPr>
            <w:rFonts w:eastAsiaTheme="minorEastAsia" w:cstheme="minorBidi"/>
            <w:noProof/>
            <w:kern w:val="2"/>
            <w:sz w:val="24"/>
            <w:szCs w:val="24"/>
            <w:lang w:eastAsia="pt-PT"/>
            <w14:ligatures w14:val="standardContextual"/>
          </w:rPr>
          <w:tab/>
        </w:r>
        <w:r w:rsidRPr="003A18B4">
          <w:rPr>
            <w:rStyle w:val="Hiperligao"/>
            <w:noProof/>
          </w:rPr>
          <w:t>Fluxo de interação (submissão para revisão com IA)</w:t>
        </w:r>
        <w:r>
          <w:rPr>
            <w:noProof/>
            <w:webHidden/>
          </w:rPr>
          <w:tab/>
        </w:r>
        <w:r>
          <w:rPr>
            <w:noProof/>
            <w:webHidden/>
          </w:rPr>
          <w:fldChar w:fldCharType="begin"/>
        </w:r>
        <w:r>
          <w:rPr>
            <w:noProof/>
            <w:webHidden/>
          </w:rPr>
          <w:instrText xml:space="preserve"> PAGEREF _Toc226608814 \h </w:instrText>
        </w:r>
        <w:r>
          <w:rPr>
            <w:noProof/>
            <w:webHidden/>
          </w:rPr>
        </w:r>
        <w:r>
          <w:rPr>
            <w:noProof/>
            <w:webHidden/>
          </w:rPr>
          <w:fldChar w:fldCharType="separate"/>
        </w:r>
        <w:r w:rsidR="004A6B1B">
          <w:rPr>
            <w:noProof/>
            <w:webHidden/>
          </w:rPr>
          <w:t>18</w:t>
        </w:r>
        <w:r>
          <w:rPr>
            <w:noProof/>
            <w:webHidden/>
          </w:rPr>
          <w:fldChar w:fldCharType="end"/>
        </w:r>
      </w:hyperlink>
    </w:p>
    <w:p w14:paraId="763AB8F1" w14:textId="3C7B35D8"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15" w:history="1">
        <w:r w:rsidRPr="003A18B4">
          <w:rPr>
            <w:rStyle w:val="Hiperligao"/>
            <w:noProof/>
          </w:rPr>
          <w:t>4.4.5</w:t>
        </w:r>
        <w:r>
          <w:rPr>
            <w:rFonts w:eastAsiaTheme="minorEastAsia" w:cstheme="minorBidi"/>
            <w:noProof/>
            <w:kern w:val="2"/>
            <w:sz w:val="24"/>
            <w:szCs w:val="24"/>
            <w:lang w:eastAsia="pt-PT"/>
            <w14:ligatures w14:val="standardContextual"/>
          </w:rPr>
          <w:tab/>
        </w:r>
        <w:r w:rsidRPr="003A18B4">
          <w:rPr>
            <w:rStyle w:val="Hiperligao"/>
            <w:noProof/>
          </w:rPr>
          <w:t>Fluxo de integração (submissão para revisão com IA, hipótese)</w:t>
        </w:r>
        <w:r>
          <w:rPr>
            <w:noProof/>
            <w:webHidden/>
          </w:rPr>
          <w:tab/>
        </w:r>
        <w:r>
          <w:rPr>
            <w:noProof/>
            <w:webHidden/>
          </w:rPr>
          <w:fldChar w:fldCharType="begin"/>
        </w:r>
        <w:r>
          <w:rPr>
            <w:noProof/>
            <w:webHidden/>
          </w:rPr>
          <w:instrText xml:space="preserve"> PAGEREF _Toc226608815 \h </w:instrText>
        </w:r>
        <w:r>
          <w:rPr>
            <w:noProof/>
            <w:webHidden/>
          </w:rPr>
        </w:r>
        <w:r>
          <w:rPr>
            <w:noProof/>
            <w:webHidden/>
          </w:rPr>
          <w:fldChar w:fldCharType="separate"/>
        </w:r>
        <w:r w:rsidR="004A6B1B">
          <w:rPr>
            <w:noProof/>
            <w:webHidden/>
          </w:rPr>
          <w:t>19</w:t>
        </w:r>
        <w:r>
          <w:rPr>
            <w:noProof/>
            <w:webHidden/>
          </w:rPr>
          <w:fldChar w:fldCharType="end"/>
        </w:r>
      </w:hyperlink>
    </w:p>
    <w:p w14:paraId="45D5F66D" w14:textId="2EE19B4E"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16" w:history="1">
        <w:r w:rsidRPr="003A18B4">
          <w:rPr>
            <w:rStyle w:val="Hiperligao"/>
            <w:noProof/>
          </w:rPr>
          <w:t>4.4.6</w:t>
        </w:r>
        <w:r>
          <w:rPr>
            <w:rFonts w:eastAsiaTheme="minorEastAsia" w:cstheme="minorBidi"/>
            <w:noProof/>
            <w:kern w:val="2"/>
            <w:sz w:val="24"/>
            <w:szCs w:val="24"/>
            <w:lang w:eastAsia="pt-PT"/>
            <w14:ligatures w14:val="standardContextual"/>
          </w:rPr>
          <w:tab/>
        </w:r>
        <w:r w:rsidRPr="003A18B4">
          <w:rPr>
            <w:rStyle w:val="Hiperligao"/>
            <w:noProof/>
          </w:rPr>
          <w:t>Responsabilidades (frontend e backend)</w:t>
        </w:r>
        <w:r>
          <w:rPr>
            <w:noProof/>
            <w:webHidden/>
          </w:rPr>
          <w:tab/>
        </w:r>
        <w:r>
          <w:rPr>
            <w:noProof/>
            <w:webHidden/>
          </w:rPr>
          <w:fldChar w:fldCharType="begin"/>
        </w:r>
        <w:r>
          <w:rPr>
            <w:noProof/>
            <w:webHidden/>
          </w:rPr>
          <w:instrText xml:space="preserve"> PAGEREF _Toc226608816 \h </w:instrText>
        </w:r>
        <w:r>
          <w:rPr>
            <w:noProof/>
            <w:webHidden/>
          </w:rPr>
        </w:r>
        <w:r>
          <w:rPr>
            <w:noProof/>
            <w:webHidden/>
          </w:rPr>
          <w:fldChar w:fldCharType="separate"/>
        </w:r>
        <w:r w:rsidR="004A6B1B">
          <w:rPr>
            <w:noProof/>
            <w:webHidden/>
          </w:rPr>
          <w:t>19</w:t>
        </w:r>
        <w:r>
          <w:rPr>
            <w:noProof/>
            <w:webHidden/>
          </w:rPr>
          <w:fldChar w:fldCharType="end"/>
        </w:r>
      </w:hyperlink>
    </w:p>
    <w:p w14:paraId="3C5B9D9F" w14:textId="16D85564"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17" w:history="1">
        <w:r w:rsidRPr="003A18B4">
          <w:rPr>
            <w:rStyle w:val="Hiperligao"/>
            <w:noProof/>
          </w:rPr>
          <w:t>4.5</w:t>
        </w:r>
        <w:r>
          <w:rPr>
            <w:rFonts w:eastAsiaTheme="minorEastAsia" w:cstheme="minorBidi"/>
            <w:i w:val="0"/>
            <w:iCs w:val="0"/>
            <w:noProof/>
            <w:kern w:val="2"/>
            <w:sz w:val="24"/>
            <w:szCs w:val="24"/>
            <w:lang w:eastAsia="pt-PT"/>
            <w14:ligatures w14:val="standardContextual"/>
          </w:rPr>
          <w:tab/>
        </w:r>
        <w:r w:rsidRPr="003A18B4">
          <w:rPr>
            <w:rStyle w:val="Hiperligao"/>
            <w:noProof/>
          </w:rPr>
          <w:t>Features e Enhancements relevantes</w:t>
        </w:r>
        <w:r>
          <w:rPr>
            <w:noProof/>
            <w:webHidden/>
          </w:rPr>
          <w:tab/>
        </w:r>
        <w:r>
          <w:rPr>
            <w:noProof/>
            <w:webHidden/>
          </w:rPr>
          <w:fldChar w:fldCharType="begin"/>
        </w:r>
        <w:r>
          <w:rPr>
            <w:noProof/>
            <w:webHidden/>
          </w:rPr>
          <w:instrText xml:space="preserve"> PAGEREF _Toc226608817 \h </w:instrText>
        </w:r>
        <w:r>
          <w:rPr>
            <w:noProof/>
            <w:webHidden/>
          </w:rPr>
        </w:r>
        <w:r>
          <w:rPr>
            <w:noProof/>
            <w:webHidden/>
          </w:rPr>
          <w:fldChar w:fldCharType="separate"/>
        </w:r>
        <w:r w:rsidR="004A6B1B">
          <w:rPr>
            <w:noProof/>
            <w:webHidden/>
          </w:rPr>
          <w:t>19</w:t>
        </w:r>
        <w:r>
          <w:rPr>
            <w:noProof/>
            <w:webHidden/>
          </w:rPr>
          <w:fldChar w:fldCharType="end"/>
        </w:r>
      </w:hyperlink>
    </w:p>
    <w:p w14:paraId="21BAB76D" w14:textId="22C175A6"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18" w:history="1">
        <w:r w:rsidRPr="003A18B4">
          <w:rPr>
            <w:rStyle w:val="Hiperligao"/>
            <w:noProof/>
          </w:rPr>
          <w:t>4.5.1</w:t>
        </w:r>
        <w:r>
          <w:rPr>
            <w:rFonts w:eastAsiaTheme="minorEastAsia" w:cstheme="minorBidi"/>
            <w:noProof/>
            <w:kern w:val="2"/>
            <w:sz w:val="24"/>
            <w:szCs w:val="24"/>
            <w:lang w:eastAsia="pt-PT"/>
            <w14:ligatures w14:val="standardContextual"/>
          </w:rPr>
          <w:tab/>
        </w:r>
        <w:r w:rsidRPr="003A18B4">
          <w:rPr>
            <w:rStyle w:val="Hiperligao"/>
            <w:noProof/>
          </w:rPr>
          <w:t>Sistema de Gamificação</w:t>
        </w:r>
        <w:r>
          <w:rPr>
            <w:noProof/>
            <w:webHidden/>
          </w:rPr>
          <w:tab/>
        </w:r>
        <w:r>
          <w:rPr>
            <w:noProof/>
            <w:webHidden/>
          </w:rPr>
          <w:fldChar w:fldCharType="begin"/>
        </w:r>
        <w:r>
          <w:rPr>
            <w:noProof/>
            <w:webHidden/>
          </w:rPr>
          <w:instrText xml:space="preserve"> PAGEREF _Toc226608818 \h </w:instrText>
        </w:r>
        <w:r>
          <w:rPr>
            <w:noProof/>
            <w:webHidden/>
          </w:rPr>
        </w:r>
        <w:r>
          <w:rPr>
            <w:noProof/>
            <w:webHidden/>
          </w:rPr>
          <w:fldChar w:fldCharType="separate"/>
        </w:r>
        <w:r w:rsidR="004A6B1B">
          <w:rPr>
            <w:noProof/>
            <w:webHidden/>
          </w:rPr>
          <w:t>19</w:t>
        </w:r>
        <w:r>
          <w:rPr>
            <w:noProof/>
            <w:webHidden/>
          </w:rPr>
          <w:fldChar w:fldCharType="end"/>
        </w:r>
      </w:hyperlink>
    </w:p>
    <w:p w14:paraId="131BA233" w14:textId="73B550A7"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19" w:history="1">
        <w:r w:rsidRPr="003A18B4">
          <w:rPr>
            <w:rStyle w:val="Hiperligao"/>
            <w:noProof/>
          </w:rPr>
          <w:t>4.5.2</w:t>
        </w:r>
        <w:r>
          <w:rPr>
            <w:rFonts w:eastAsiaTheme="minorEastAsia" w:cstheme="minorBidi"/>
            <w:noProof/>
            <w:kern w:val="2"/>
            <w:sz w:val="24"/>
            <w:szCs w:val="24"/>
            <w:lang w:eastAsia="pt-PT"/>
            <w14:ligatures w14:val="standardContextual"/>
          </w:rPr>
          <w:tab/>
        </w:r>
        <w:r w:rsidRPr="003A18B4">
          <w:rPr>
            <w:rStyle w:val="Hiperligao"/>
            <w:noProof/>
          </w:rPr>
          <w:t>Página Friends (dependente de tempo e progresso)</w:t>
        </w:r>
        <w:r>
          <w:rPr>
            <w:noProof/>
            <w:webHidden/>
          </w:rPr>
          <w:tab/>
        </w:r>
        <w:r>
          <w:rPr>
            <w:noProof/>
            <w:webHidden/>
          </w:rPr>
          <w:fldChar w:fldCharType="begin"/>
        </w:r>
        <w:r>
          <w:rPr>
            <w:noProof/>
            <w:webHidden/>
          </w:rPr>
          <w:instrText xml:space="preserve"> PAGEREF _Toc226608819 \h </w:instrText>
        </w:r>
        <w:r>
          <w:rPr>
            <w:noProof/>
            <w:webHidden/>
          </w:rPr>
        </w:r>
        <w:r>
          <w:rPr>
            <w:noProof/>
            <w:webHidden/>
          </w:rPr>
          <w:fldChar w:fldCharType="separate"/>
        </w:r>
        <w:r w:rsidR="004A6B1B">
          <w:rPr>
            <w:noProof/>
            <w:webHidden/>
          </w:rPr>
          <w:t>19</w:t>
        </w:r>
        <w:r>
          <w:rPr>
            <w:noProof/>
            <w:webHidden/>
          </w:rPr>
          <w:fldChar w:fldCharType="end"/>
        </w:r>
      </w:hyperlink>
    </w:p>
    <w:p w14:paraId="262A2A96" w14:textId="01DB3FF0"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20" w:history="1">
        <w:r w:rsidRPr="003A18B4">
          <w:rPr>
            <w:rStyle w:val="Hiperligao"/>
            <w:noProof/>
          </w:rPr>
          <w:t>4.6</w:t>
        </w:r>
        <w:r>
          <w:rPr>
            <w:rFonts w:eastAsiaTheme="minorEastAsia" w:cstheme="minorBidi"/>
            <w:i w:val="0"/>
            <w:iCs w:val="0"/>
            <w:noProof/>
            <w:kern w:val="2"/>
            <w:sz w:val="24"/>
            <w:szCs w:val="24"/>
            <w:lang w:eastAsia="pt-PT"/>
            <w14:ligatures w14:val="standardContextual"/>
          </w:rPr>
          <w:tab/>
        </w:r>
        <w:r w:rsidRPr="003A18B4">
          <w:rPr>
            <w:rStyle w:val="Hiperligao"/>
            <w:noProof/>
          </w:rPr>
          <w:t>Abrangência</w:t>
        </w:r>
        <w:r>
          <w:rPr>
            <w:noProof/>
            <w:webHidden/>
          </w:rPr>
          <w:tab/>
        </w:r>
        <w:r>
          <w:rPr>
            <w:noProof/>
            <w:webHidden/>
          </w:rPr>
          <w:fldChar w:fldCharType="begin"/>
        </w:r>
        <w:r>
          <w:rPr>
            <w:noProof/>
            <w:webHidden/>
          </w:rPr>
          <w:instrText xml:space="preserve"> PAGEREF _Toc226608820 \h </w:instrText>
        </w:r>
        <w:r>
          <w:rPr>
            <w:noProof/>
            <w:webHidden/>
          </w:rPr>
        </w:r>
        <w:r>
          <w:rPr>
            <w:noProof/>
            <w:webHidden/>
          </w:rPr>
          <w:fldChar w:fldCharType="separate"/>
        </w:r>
        <w:r w:rsidR="004A6B1B">
          <w:rPr>
            <w:noProof/>
            <w:webHidden/>
          </w:rPr>
          <w:t>20</w:t>
        </w:r>
        <w:r>
          <w:rPr>
            <w:noProof/>
            <w:webHidden/>
          </w:rPr>
          <w:fldChar w:fldCharType="end"/>
        </w:r>
      </w:hyperlink>
    </w:p>
    <w:p w14:paraId="3AB08ED7" w14:textId="05A6C7BE"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21" w:history="1">
        <w:r w:rsidRPr="003A18B4">
          <w:rPr>
            <w:rStyle w:val="Hiperligao"/>
            <w:noProof/>
          </w:rPr>
          <w:t>4.7</w:t>
        </w:r>
        <w:r>
          <w:rPr>
            <w:rFonts w:eastAsiaTheme="minorEastAsia" w:cstheme="minorBidi"/>
            <w:i w:val="0"/>
            <w:iCs w:val="0"/>
            <w:noProof/>
            <w:kern w:val="2"/>
            <w:sz w:val="24"/>
            <w:szCs w:val="24"/>
            <w:lang w:eastAsia="pt-PT"/>
            <w14:ligatures w14:val="standardContextual"/>
          </w:rPr>
          <w:tab/>
        </w:r>
        <w:r w:rsidRPr="003A18B4">
          <w:rPr>
            <w:rStyle w:val="Hiperligao"/>
            <w:noProof/>
          </w:rPr>
          <w:t>Componentes</w:t>
        </w:r>
        <w:r>
          <w:rPr>
            <w:noProof/>
            <w:webHidden/>
          </w:rPr>
          <w:tab/>
        </w:r>
        <w:r>
          <w:rPr>
            <w:noProof/>
            <w:webHidden/>
          </w:rPr>
          <w:fldChar w:fldCharType="begin"/>
        </w:r>
        <w:r>
          <w:rPr>
            <w:noProof/>
            <w:webHidden/>
          </w:rPr>
          <w:instrText xml:space="preserve"> PAGEREF _Toc226608821 \h </w:instrText>
        </w:r>
        <w:r>
          <w:rPr>
            <w:noProof/>
            <w:webHidden/>
          </w:rPr>
        </w:r>
        <w:r>
          <w:rPr>
            <w:noProof/>
            <w:webHidden/>
          </w:rPr>
          <w:fldChar w:fldCharType="separate"/>
        </w:r>
        <w:r w:rsidR="004A6B1B">
          <w:rPr>
            <w:noProof/>
            <w:webHidden/>
          </w:rPr>
          <w:t>20</w:t>
        </w:r>
        <w:r>
          <w:rPr>
            <w:noProof/>
            <w:webHidden/>
          </w:rPr>
          <w:fldChar w:fldCharType="end"/>
        </w:r>
      </w:hyperlink>
    </w:p>
    <w:p w14:paraId="2264997C" w14:textId="1EFBC0DD"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22" w:history="1">
        <w:r w:rsidRPr="003A18B4">
          <w:rPr>
            <w:rStyle w:val="Hiperligao"/>
            <w:noProof/>
          </w:rPr>
          <w:t>4.8</w:t>
        </w:r>
        <w:r>
          <w:rPr>
            <w:rFonts w:eastAsiaTheme="minorEastAsia" w:cstheme="minorBidi"/>
            <w:i w:val="0"/>
            <w:iCs w:val="0"/>
            <w:noProof/>
            <w:kern w:val="2"/>
            <w:sz w:val="24"/>
            <w:szCs w:val="24"/>
            <w:lang w:eastAsia="pt-PT"/>
            <w14:ligatures w14:val="standardContextual"/>
          </w:rPr>
          <w:tab/>
        </w:r>
        <w:r w:rsidRPr="003A18B4">
          <w:rPr>
            <w:rStyle w:val="Hiperligao"/>
            <w:noProof/>
          </w:rPr>
          <w:t>Interfaces</w:t>
        </w:r>
        <w:r>
          <w:rPr>
            <w:noProof/>
            <w:webHidden/>
          </w:rPr>
          <w:tab/>
        </w:r>
        <w:r>
          <w:rPr>
            <w:noProof/>
            <w:webHidden/>
          </w:rPr>
          <w:fldChar w:fldCharType="begin"/>
        </w:r>
        <w:r>
          <w:rPr>
            <w:noProof/>
            <w:webHidden/>
          </w:rPr>
          <w:instrText xml:space="preserve"> PAGEREF _Toc226608822 \h </w:instrText>
        </w:r>
        <w:r>
          <w:rPr>
            <w:noProof/>
            <w:webHidden/>
          </w:rPr>
        </w:r>
        <w:r>
          <w:rPr>
            <w:noProof/>
            <w:webHidden/>
          </w:rPr>
          <w:fldChar w:fldCharType="separate"/>
        </w:r>
        <w:r w:rsidR="004A6B1B">
          <w:rPr>
            <w:noProof/>
            <w:webHidden/>
          </w:rPr>
          <w:t>21</w:t>
        </w:r>
        <w:r>
          <w:rPr>
            <w:noProof/>
            <w:webHidden/>
          </w:rPr>
          <w:fldChar w:fldCharType="end"/>
        </w:r>
      </w:hyperlink>
    </w:p>
    <w:p w14:paraId="0860F98D" w14:textId="3C5AC82E" w:rsidR="00EF07D6" w:rsidRDefault="00EF07D6">
      <w:pPr>
        <w:pStyle w:val="ndice1"/>
        <w:tabs>
          <w:tab w:val="left" w:pos="440"/>
          <w:tab w:val="right" w:leader="dot" w:pos="8495"/>
        </w:tabs>
        <w:rPr>
          <w:rFonts w:eastAsiaTheme="minorEastAsia" w:cstheme="minorBidi"/>
          <w:b w:val="0"/>
          <w:bCs w:val="0"/>
          <w:noProof/>
          <w:kern w:val="2"/>
          <w:sz w:val="24"/>
          <w:szCs w:val="24"/>
          <w:lang w:eastAsia="pt-PT"/>
          <w14:ligatures w14:val="standardContextual"/>
        </w:rPr>
      </w:pPr>
      <w:hyperlink w:anchor="_Toc226608823" w:history="1">
        <w:r w:rsidRPr="003A18B4">
          <w:rPr>
            <w:rStyle w:val="Hiperligao"/>
            <w:noProof/>
          </w:rPr>
          <w:t>5</w:t>
        </w:r>
        <w:r>
          <w:rPr>
            <w:rFonts w:eastAsiaTheme="minorEastAsia" w:cstheme="minorBidi"/>
            <w:b w:val="0"/>
            <w:bCs w:val="0"/>
            <w:noProof/>
            <w:kern w:val="2"/>
            <w:sz w:val="24"/>
            <w:szCs w:val="24"/>
            <w:lang w:eastAsia="pt-PT"/>
            <w14:ligatures w14:val="standardContextual"/>
          </w:rPr>
          <w:tab/>
        </w:r>
        <w:r w:rsidRPr="003A18B4">
          <w:rPr>
            <w:rStyle w:val="Hiperligao"/>
            <w:noProof/>
          </w:rPr>
          <w:t>Testes e Validação</w:t>
        </w:r>
        <w:r>
          <w:rPr>
            <w:noProof/>
            <w:webHidden/>
          </w:rPr>
          <w:tab/>
        </w:r>
        <w:r>
          <w:rPr>
            <w:noProof/>
            <w:webHidden/>
          </w:rPr>
          <w:fldChar w:fldCharType="begin"/>
        </w:r>
        <w:r>
          <w:rPr>
            <w:noProof/>
            <w:webHidden/>
          </w:rPr>
          <w:instrText xml:space="preserve"> PAGEREF _Toc226608823 \h </w:instrText>
        </w:r>
        <w:r>
          <w:rPr>
            <w:noProof/>
            <w:webHidden/>
          </w:rPr>
        </w:r>
        <w:r>
          <w:rPr>
            <w:noProof/>
            <w:webHidden/>
          </w:rPr>
          <w:fldChar w:fldCharType="separate"/>
        </w:r>
        <w:r w:rsidR="004A6B1B">
          <w:rPr>
            <w:noProof/>
            <w:webHidden/>
          </w:rPr>
          <w:t>25</w:t>
        </w:r>
        <w:r>
          <w:rPr>
            <w:noProof/>
            <w:webHidden/>
          </w:rPr>
          <w:fldChar w:fldCharType="end"/>
        </w:r>
      </w:hyperlink>
    </w:p>
    <w:p w14:paraId="0B523EFD" w14:textId="7E8E169E"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24" w:history="1">
        <w:r w:rsidRPr="003A18B4">
          <w:rPr>
            <w:rStyle w:val="Hiperligao"/>
            <w:noProof/>
          </w:rPr>
          <w:t>5.1</w:t>
        </w:r>
        <w:r>
          <w:rPr>
            <w:rFonts w:eastAsiaTheme="minorEastAsia" w:cstheme="minorBidi"/>
            <w:i w:val="0"/>
            <w:iCs w:val="0"/>
            <w:noProof/>
            <w:kern w:val="2"/>
            <w:sz w:val="24"/>
            <w:szCs w:val="24"/>
            <w:lang w:eastAsia="pt-PT"/>
            <w14:ligatures w14:val="standardContextual"/>
          </w:rPr>
          <w:tab/>
        </w:r>
        <w:r w:rsidRPr="003A18B4">
          <w:rPr>
            <w:rStyle w:val="Hiperligao"/>
            <w:noProof/>
          </w:rPr>
          <w:t>Abordagem de validação</w:t>
        </w:r>
        <w:r>
          <w:rPr>
            <w:noProof/>
            <w:webHidden/>
          </w:rPr>
          <w:tab/>
        </w:r>
        <w:r>
          <w:rPr>
            <w:noProof/>
            <w:webHidden/>
          </w:rPr>
          <w:fldChar w:fldCharType="begin"/>
        </w:r>
        <w:r>
          <w:rPr>
            <w:noProof/>
            <w:webHidden/>
          </w:rPr>
          <w:instrText xml:space="preserve"> PAGEREF _Toc226608824 \h </w:instrText>
        </w:r>
        <w:r>
          <w:rPr>
            <w:noProof/>
            <w:webHidden/>
          </w:rPr>
        </w:r>
        <w:r>
          <w:rPr>
            <w:noProof/>
            <w:webHidden/>
          </w:rPr>
          <w:fldChar w:fldCharType="separate"/>
        </w:r>
        <w:r w:rsidR="004A6B1B">
          <w:rPr>
            <w:noProof/>
            <w:webHidden/>
          </w:rPr>
          <w:t>25</w:t>
        </w:r>
        <w:r>
          <w:rPr>
            <w:noProof/>
            <w:webHidden/>
          </w:rPr>
          <w:fldChar w:fldCharType="end"/>
        </w:r>
      </w:hyperlink>
    </w:p>
    <w:p w14:paraId="6D471C31" w14:textId="1725D94C"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25" w:history="1">
        <w:r w:rsidRPr="003A18B4">
          <w:rPr>
            <w:rStyle w:val="Hiperligao"/>
            <w:rFonts w:cs="Calibri"/>
            <w:noProof/>
          </w:rPr>
          <w:t>5.2</w:t>
        </w:r>
        <w:r>
          <w:rPr>
            <w:rFonts w:eastAsiaTheme="minorEastAsia" w:cstheme="minorBidi"/>
            <w:i w:val="0"/>
            <w:iCs w:val="0"/>
            <w:noProof/>
            <w:kern w:val="2"/>
            <w:sz w:val="24"/>
            <w:szCs w:val="24"/>
            <w:lang w:eastAsia="pt-PT"/>
            <w14:ligatures w14:val="standardContextual"/>
          </w:rPr>
          <w:tab/>
        </w:r>
        <w:r w:rsidRPr="003A18B4">
          <w:rPr>
            <w:rStyle w:val="Hiperligao"/>
            <w:rFonts w:cs="Calibri"/>
            <w:noProof/>
          </w:rPr>
          <w:t>Ferramentas utilizadas</w:t>
        </w:r>
        <w:r>
          <w:rPr>
            <w:noProof/>
            <w:webHidden/>
          </w:rPr>
          <w:tab/>
        </w:r>
        <w:r>
          <w:rPr>
            <w:noProof/>
            <w:webHidden/>
          </w:rPr>
          <w:fldChar w:fldCharType="begin"/>
        </w:r>
        <w:r>
          <w:rPr>
            <w:noProof/>
            <w:webHidden/>
          </w:rPr>
          <w:instrText xml:space="preserve"> PAGEREF _Toc226608825 \h </w:instrText>
        </w:r>
        <w:r>
          <w:rPr>
            <w:noProof/>
            <w:webHidden/>
          </w:rPr>
        </w:r>
        <w:r>
          <w:rPr>
            <w:noProof/>
            <w:webHidden/>
          </w:rPr>
          <w:fldChar w:fldCharType="separate"/>
        </w:r>
        <w:r w:rsidR="004A6B1B">
          <w:rPr>
            <w:noProof/>
            <w:webHidden/>
          </w:rPr>
          <w:t>25</w:t>
        </w:r>
        <w:r>
          <w:rPr>
            <w:noProof/>
            <w:webHidden/>
          </w:rPr>
          <w:fldChar w:fldCharType="end"/>
        </w:r>
      </w:hyperlink>
    </w:p>
    <w:p w14:paraId="5C116B0D" w14:textId="0A1B85B2"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26" w:history="1">
        <w:r w:rsidRPr="003A18B4">
          <w:rPr>
            <w:rStyle w:val="Hiperligao"/>
            <w:rFonts w:cs="Calibri"/>
            <w:noProof/>
          </w:rPr>
          <w:t>5.3</w:t>
        </w:r>
        <w:r>
          <w:rPr>
            <w:rFonts w:eastAsiaTheme="minorEastAsia" w:cstheme="minorBidi"/>
            <w:i w:val="0"/>
            <w:iCs w:val="0"/>
            <w:noProof/>
            <w:kern w:val="2"/>
            <w:sz w:val="24"/>
            <w:szCs w:val="24"/>
            <w:lang w:eastAsia="pt-PT"/>
            <w14:ligatures w14:val="standardContextual"/>
          </w:rPr>
          <w:tab/>
        </w:r>
        <w:r w:rsidRPr="003A18B4">
          <w:rPr>
            <w:rStyle w:val="Hiperligao"/>
            <w:rFonts w:cs="Calibri"/>
            <w:noProof/>
          </w:rPr>
          <w:t>Cobertura de Testes</w:t>
        </w:r>
        <w:r>
          <w:rPr>
            <w:noProof/>
            <w:webHidden/>
          </w:rPr>
          <w:tab/>
        </w:r>
        <w:r>
          <w:rPr>
            <w:noProof/>
            <w:webHidden/>
          </w:rPr>
          <w:fldChar w:fldCharType="begin"/>
        </w:r>
        <w:r>
          <w:rPr>
            <w:noProof/>
            <w:webHidden/>
          </w:rPr>
          <w:instrText xml:space="preserve"> PAGEREF _Toc226608826 \h </w:instrText>
        </w:r>
        <w:r>
          <w:rPr>
            <w:noProof/>
            <w:webHidden/>
          </w:rPr>
        </w:r>
        <w:r>
          <w:rPr>
            <w:noProof/>
            <w:webHidden/>
          </w:rPr>
          <w:fldChar w:fldCharType="separate"/>
        </w:r>
        <w:r w:rsidR="004A6B1B">
          <w:rPr>
            <w:noProof/>
            <w:webHidden/>
          </w:rPr>
          <w:t>26</w:t>
        </w:r>
        <w:r>
          <w:rPr>
            <w:noProof/>
            <w:webHidden/>
          </w:rPr>
          <w:fldChar w:fldCharType="end"/>
        </w:r>
      </w:hyperlink>
    </w:p>
    <w:p w14:paraId="2344B741" w14:textId="4C4CE52C"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27" w:history="1">
        <w:r w:rsidRPr="003A18B4">
          <w:rPr>
            <w:rStyle w:val="Hiperligao"/>
            <w:rFonts w:cs="Calibri"/>
            <w:noProof/>
          </w:rPr>
          <w:t>5.3.1</w:t>
        </w:r>
        <w:r>
          <w:rPr>
            <w:rFonts w:eastAsiaTheme="minorEastAsia" w:cstheme="minorBidi"/>
            <w:noProof/>
            <w:kern w:val="2"/>
            <w:sz w:val="24"/>
            <w:szCs w:val="24"/>
            <w:lang w:eastAsia="pt-PT"/>
            <w14:ligatures w14:val="standardContextual"/>
          </w:rPr>
          <w:tab/>
        </w:r>
        <w:r w:rsidRPr="003A18B4">
          <w:rPr>
            <w:rStyle w:val="Hiperligao"/>
            <w:rFonts w:cs="Calibri"/>
            <w:noProof/>
          </w:rPr>
          <w:t>Renderização</w:t>
        </w:r>
        <w:r>
          <w:rPr>
            <w:noProof/>
            <w:webHidden/>
          </w:rPr>
          <w:tab/>
        </w:r>
        <w:r>
          <w:rPr>
            <w:noProof/>
            <w:webHidden/>
          </w:rPr>
          <w:fldChar w:fldCharType="begin"/>
        </w:r>
        <w:r>
          <w:rPr>
            <w:noProof/>
            <w:webHidden/>
          </w:rPr>
          <w:instrText xml:space="preserve"> PAGEREF _Toc226608827 \h </w:instrText>
        </w:r>
        <w:r>
          <w:rPr>
            <w:noProof/>
            <w:webHidden/>
          </w:rPr>
        </w:r>
        <w:r>
          <w:rPr>
            <w:noProof/>
            <w:webHidden/>
          </w:rPr>
          <w:fldChar w:fldCharType="separate"/>
        </w:r>
        <w:r w:rsidR="004A6B1B">
          <w:rPr>
            <w:noProof/>
            <w:webHidden/>
          </w:rPr>
          <w:t>26</w:t>
        </w:r>
        <w:r>
          <w:rPr>
            <w:noProof/>
            <w:webHidden/>
          </w:rPr>
          <w:fldChar w:fldCharType="end"/>
        </w:r>
      </w:hyperlink>
    </w:p>
    <w:p w14:paraId="1E36F0D0" w14:textId="5D6D5F12"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28" w:history="1">
        <w:r w:rsidRPr="003A18B4">
          <w:rPr>
            <w:rStyle w:val="Hiperligao"/>
            <w:rFonts w:cs="Calibri"/>
            <w:noProof/>
          </w:rPr>
          <w:t>5.3.2</w:t>
        </w:r>
        <w:r>
          <w:rPr>
            <w:rFonts w:eastAsiaTheme="minorEastAsia" w:cstheme="minorBidi"/>
            <w:noProof/>
            <w:kern w:val="2"/>
            <w:sz w:val="24"/>
            <w:szCs w:val="24"/>
            <w:lang w:eastAsia="pt-PT"/>
            <w14:ligatures w14:val="standardContextual"/>
          </w:rPr>
          <w:tab/>
        </w:r>
        <w:r w:rsidRPr="003A18B4">
          <w:rPr>
            <w:rStyle w:val="Hiperligao"/>
            <w:rFonts w:cs="Calibri"/>
            <w:noProof/>
          </w:rPr>
          <w:t>Validação de Campos</w:t>
        </w:r>
        <w:r>
          <w:rPr>
            <w:noProof/>
            <w:webHidden/>
          </w:rPr>
          <w:tab/>
        </w:r>
        <w:r>
          <w:rPr>
            <w:noProof/>
            <w:webHidden/>
          </w:rPr>
          <w:fldChar w:fldCharType="begin"/>
        </w:r>
        <w:r>
          <w:rPr>
            <w:noProof/>
            <w:webHidden/>
          </w:rPr>
          <w:instrText xml:space="preserve"> PAGEREF _Toc226608828 \h </w:instrText>
        </w:r>
        <w:r>
          <w:rPr>
            <w:noProof/>
            <w:webHidden/>
          </w:rPr>
        </w:r>
        <w:r>
          <w:rPr>
            <w:noProof/>
            <w:webHidden/>
          </w:rPr>
          <w:fldChar w:fldCharType="separate"/>
        </w:r>
        <w:r w:rsidR="004A6B1B">
          <w:rPr>
            <w:noProof/>
            <w:webHidden/>
          </w:rPr>
          <w:t>26</w:t>
        </w:r>
        <w:r>
          <w:rPr>
            <w:noProof/>
            <w:webHidden/>
          </w:rPr>
          <w:fldChar w:fldCharType="end"/>
        </w:r>
      </w:hyperlink>
    </w:p>
    <w:p w14:paraId="3CC117E1" w14:textId="3D3D835D"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29" w:history="1">
        <w:r w:rsidRPr="003A18B4">
          <w:rPr>
            <w:rStyle w:val="Hiperligao"/>
            <w:rFonts w:cs="Calibri"/>
            <w:noProof/>
          </w:rPr>
          <w:t>5.3.3</w:t>
        </w:r>
        <w:r>
          <w:rPr>
            <w:rFonts w:eastAsiaTheme="minorEastAsia" w:cstheme="minorBidi"/>
            <w:noProof/>
            <w:kern w:val="2"/>
            <w:sz w:val="24"/>
            <w:szCs w:val="24"/>
            <w:lang w:eastAsia="pt-PT"/>
            <w14:ligatures w14:val="standardContextual"/>
          </w:rPr>
          <w:tab/>
        </w:r>
        <w:r w:rsidRPr="003A18B4">
          <w:rPr>
            <w:rStyle w:val="Hiperligao"/>
            <w:rFonts w:cs="Calibri"/>
            <w:noProof/>
          </w:rPr>
          <w:t>Estado de Carregamento</w:t>
        </w:r>
        <w:r>
          <w:rPr>
            <w:noProof/>
            <w:webHidden/>
          </w:rPr>
          <w:tab/>
        </w:r>
        <w:r>
          <w:rPr>
            <w:noProof/>
            <w:webHidden/>
          </w:rPr>
          <w:fldChar w:fldCharType="begin"/>
        </w:r>
        <w:r>
          <w:rPr>
            <w:noProof/>
            <w:webHidden/>
          </w:rPr>
          <w:instrText xml:space="preserve"> PAGEREF _Toc226608829 \h </w:instrText>
        </w:r>
        <w:r>
          <w:rPr>
            <w:noProof/>
            <w:webHidden/>
          </w:rPr>
        </w:r>
        <w:r>
          <w:rPr>
            <w:noProof/>
            <w:webHidden/>
          </w:rPr>
          <w:fldChar w:fldCharType="separate"/>
        </w:r>
        <w:r w:rsidR="004A6B1B">
          <w:rPr>
            <w:noProof/>
            <w:webHidden/>
          </w:rPr>
          <w:t>26</w:t>
        </w:r>
        <w:r>
          <w:rPr>
            <w:noProof/>
            <w:webHidden/>
          </w:rPr>
          <w:fldChar w:fldCharType="end"/>
        </w:r>
      </w:hyperlink>
    </w:p>
    <w:p w14:paraId="56BDF50B" w14:textId="27B06335"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30" w:history="1">
        <w:r w:rsidRPr="003A18B4">
          <w:rPr>
            <w:rStyle w:val="Hiperligao"/>
            <w:rFonts w:cs="Calibri"/>
            <w:noProof/>
          </w:rPr>
          <w:t xml:space="preserve">5.3.4 </w:t>
        </w:r>
        <w:r>
          <w:rPr>
            <w:rFonts w:eastAsiaTheme="minorEastAsia" w:cstheme="minorBidi"/>
            <w:noProof/>
            <w:kern w:val="2"/>
            <w:sz w:val="24"/>
            <w:szCs w:val="24"/>
            <w:lang w:eastAsia="pt-PT"/>
            <w14:ligatures w14:val="standardContextual"/>
          </w:rPr>
          <w:tab/>
        </w:r>
        <w:r w:rsidRPr="003A18B4">
          <w:rPr>
            <w:rStyle w:val="Hiperligao"/>
            <w:rFonts w:cs="Calibri"/>
            <w:noProof/>
          </w:rPr>
          <w:t>Caminho de Sucesso</w:t>
        </w:r>
        <w:r>
          <w:rPr>
            <w:noProof/>
            <w:webHidden/>
          </w:rPr>
          <w:tab/>
        </w:r>
        <w:r>
          <w:rPr>
            <w:noProof/>
            <w:webHidden/>
          </w:rPr>
          <w:fldChar w:fldCharType="begin"/>
        </w:r>
        <w:r>
          <w:rPr>
            <w:noProof/>
            <w:webHidden/>
          </w:rPr>
          <w:instrText xml:space="preserve"> PAGEREF _Toc226608830 \h </w:instrText>
        </w:r>
        <w:r>
          <w:rPr>
            <w:noProof/>
            <w:webHidden/>
          </w:rPr>
        </w:r>
        <w:r>
          <w:rPr>
            <w:noProof/>
            <w:webHidden/>
          </w:rPr>
          <w:fldChar w:fldCharType="separate"/>
        </w:r>
        <w:r w:rsidR="004A6B1B">
          <w:rPr>
            <w:noProof/>
            <w:webHidden/>
          </w:rPr>
          <w:t>26</w:t>
        </w:r>
        <w:r>
          <w:rPr>
            <w:noProof/>
            <w:webHidden/>
          </w:rPr>
          <w:fldChar w:fldCharType="end"/>
        </w:r>
      </w:hyperlink>
    </w:p>
    <w:p w14:paraId="506E8CD3" w14:textId="441349E5" w:rsidR="00EF07D6" w:rsidRDefault="00EF07D6">
      <w:pPr>
        <w:pStyle w:val="ndice3"/>
        <w:tabs>
          <w:tab w:val="left" w:pos="1320"/>
          <w:tab w:val="right" w:leader="dot" w:pos="8495"/>
        </w:tabs>
        <w:rPr>
          <w:rFonts w:eastAsiaTheme="minorEastAsia" w:cstheme="minorBidi"/>
          <w:noProof/>
          <w:kern w:val="2"/>
          <w:sz w:val="24"/>
          <w:szCs w:val="24"/>
          <w:lang w:eastAsia="pt-PT"/>
          <w14:ligatures w14:val="standardContextual"/>
        </w:rPr>
      </w:pPr>
      <w:hyperlink w:anchor="_Toc226608831" w:history="1">
        <w:r w:rsidRPr="003A18B4">
          <w:rPr>
            <w:rStyle w:val="Hiperligao"/>
            <w:rFonts w:cs="Calibri"/>
            <w:noProof/>
          </w:rPr>
          <w:t>5.3.4</w:t>
        </w:r>
        <w:r>
          <w:rPr>
            <w:rFonts w:eastAsiaTheme="minorEastAsia" w:cstheme="minorBidi"/>
            <w:noProof/>
            <w:kern w:val="2"/>
            <w:sz w:val="24"/>
            <w:szCs w:val="24"/>
            <w:lang w:eastAsia="pt-PT"/>
            <w14:ligatures w14:val="standardContextual"/>
          </w:rPr>
          <w:tab/>
        </w:r>
        <w:r w:rsidRPr="003A18B4">
          <w:rPr>
            <w:rStyle w:val="Hiperligao"/>
            <w:rFonts w:cs="Calibri"/>
            <w:noProof/>
          </w:rPr>
          <w:t>Caminho de Erro</w:t>
        </w:r>
        <w:r>
          <w:rPr>
            <w:noProof/>
            <w:webHidden/>
          </w:rPr>
          <w:tab/>
        </w:r>
        <w:r>
          <w:rPr>
            <w:noProof/>
            <w:webHidden/>
          </w:rPr>
          <w:fldChar w:fldCharType="begin"/>
        </w:r>
        <w:r>
          <w:rPr>
            <w:noProof/>
            <w:webHidden/>
          </w:rPr>
          <w:instrText xml:space="preserve"> PAGEREF _Toc226608831 \h </w:instrText>
        </w:r>
        <w:r>
          <w:rPr>
            <w:noProof/>
            <w:webHidden/>
          </w:rPr>
        </w:r>
        <w:r>
          <w:rPr>
            <w:noProof/>
            <w:webHidden/>
          </w:rPr>
          <w:fldChar w:fldCharType="separate"/>
        </w:r>
        <w:r w:rsidR="004A6B1B">
          <w:rPr>
            <w:noProof/>
            <w:webHidden/>
          </w:rPr>
          <w:t>26</w:t>
        </w:r>
        <w:r>
          <w:rPr>
            <w:noProof/>
            <w:webHidden/>
          </w:rPr>
          <w:fldChar w:fldCharType="end"/>
        </w:r>
      </w:hyperlink>
    </w:p>
    <w:p w14:paraId="3C1D4EB9" w14:textId="236AEB45"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32" w:history="1">
        <w:r w:rsidRPr="003A18B4">
          <w:rPr>
            <w:rStyle w:val="Hiperligao"/>
            <w:noProof/>
          </w:rPr>
          <w:t>5.4</w:t>
        </w:r>
        <w:r>
          <w:rPr>
            <w:rFonts w:eastAsiaTheme="minorEastAsia" w:cstheme="minorBidi"/>
            <w:i w:val="0"/>
            <w:iCs w:val="0"/>
            <w:noProof/>
            <w:kern w:val="2"/>
            <w:sz w:val="24"/>
            <w:szCs w:val="24"/>
            <w:lang w:eastAsia="pt-PT"/>
            <w14:ligatures w14:val="standardContextual"/>
          </w:rPr>
          <w:tab/>
        </w:r>
        <w:r w:rsidRPr="003A18B4">
          <w:rPr>
            <w:rStyle w:val="Hiperligao"/>
            <w:noProof/>
          </w:rPr>
          <w:t>Isolamento e Mocking</w:t>
        </w:r>
        <w:r>
          <w:rPr>
            <w:noProof/>
            <w:webHidden/>
          </w:rPr>
          <w:tab/>
        </w:r>
        <w:r>
          <w:rPr>
            <w:noProof/>
            <w:webHidden/>
          </w:rPr>
          <w:fldChar w:fldCharType="begin"/>
        </w:r>
        <w:r>
          <w:rPr>
            <w:noProof/>
            <w:webHidden/>
          </w:rPr>
          <w:instrText xml:space="preserve"> PAGEREF _Toc226608832 \h </w:instrText>
        </w:r>
        <w:r>
          <w:rPr>
            <w:noProof/>
            <w:webHidden/>
          </w:rPr>
        </w:r>
        <w:r>
          <w:rPr>
            <w:noProof/>
            <w:webHidden/>
          </w:rPr>
          <w:fldChar w:fldCharType="separate"/>
        </w:r>
        <w:r w:rsidR="004A6B1B">
          <w:rPr>
            <w:noProof/>
            <w:webHidden/>
          </w:rPr>
          <w:t>27</w:t>
        </w:r>
        <w:r>
          <w:rPr>
            <w:noProof/>
            <w:webHidden/>
          </w:rPr>
          <w:fldChar w:fldCharType="end"/>
        </w:r>
      </w:hyperlink>
    </w:p>
    <w:p w14:paraId="4B61E167" w14:textId="72E37A5A" w:rsidR="00EF07D6" w:rsidRDefault="00EF07D6">
      <w:pPr>
        <w:pStyle w:val="ndice2"/>
        <w:tabs>
          <w:tab w:val="left" w:pos="880"/>
          <w:tab w:val="right" w:leader="dot" w:pos="8495"/>
        </w:tabs>
        <w:rPr>
          <w:rFonts w:eastAsiaTheme="minorEastAsia" w:cstheme="minorBidi"/>
          <w:i w:val="0"/>
          <w:iCs w:val="0"/>
          <w:noProof/>
          <w:kern w:val="2"/>
          <w:sz w:val="24"/>
          <w:szCs w:val="24"/>
          <w:lang w:eastAsia="pt-PT"/>
          <w14:ligatures w14:val="standardContextual"/>
        </w:rPr>
      </w:pPr>
      <w:hyperlink w:anchor="_Toc226608833" w:history="1">
        <w:r w:rsidRPr="003A18B4">
          <w:rPr>
            <w:rStyle w:val="Hiperligao"/>
            <w:noProof/>
          </w:rPr>
          <w:t>5.5</w:t>
        </w:r>
        <w:r>
          <w:rPr>
            <w:rFonts w:eastAsiaTheme="minorEastAsia" w:cstheme="minorBidi"/>
            <w:i w:val="0"/>
            <w:iCs w:val="0"/>
            <w:noProof/>
            <w:kern w:val="2"/>
            <w:sz w:val="24"/>
            <w:szCs w:val="24"/>
            <w:lang w:eastAsia="pt-PT"/>
            <w14:ligatures w14:val="standardContextual"/>
          </w:rPr>
          <w:tab/>
        </w:r>
        <w:r w:rsidRPr="003A18B4">
          <w:rPr>
            <w:rStyle w:val="Hiperligao"/>
            <w:noProof/>
          </w:rPr>
          <w:t>Testes de Integração com a API</w:t>
        </w:r>
        <w:r>
          <w:rPr>
            <w:noProof/>
            <w:webHidden/>
          </w:rPr>
          <w:tab/>
        </w:r>
        <w:r>
          <w:rPr>
            <w:noProof/>
            <w:webHidden/>
          </w:rPr>
          <w:fldChar w:fldCharType="begin"/>
        </w:r>
        <w:r>
          <w:rPr>
            <w:noProof/>
            <w:webHidden/>
          </w:rPr>
          <w:instrText xml:space="preserve"> PAGEREF _Toc226608833 \h </w:instrText>
        </w:r>
        <w:r>
          <w:rPr>
            <w:noProof/>
            <w:webHidden/>
          </w:rPr>
        </w:r>
        <w:r>
          <w:rPr>
            <w:noProof/>
            <w:webHidden/>
          </w:rPr>
          <w:fldChar w:fldCharType="separate"/>
        </w:r>
        <w:r w:rsidR="004A6B1B">
          <w:rPr>
            <w:noProof/>
            <w:webHidden/>
          </w:rPr>
          <w:t>27</w:t>
        </w:r>
        <w:r>
          <w:rPr>
            <w:noProof/>
            <w:webHidden/>
          </w:rPr>
          <w:fldChar w:fldCharType="end"/>
        </w:r>
      </w:hyperlink>
    </w:p>
    <w:p w14:paraId="0511103A" w14:textId="0E059DC1" w:rsidR="00EF07D6" w:rsidRDefault="00EF07D6">
      <w:pPr>
        <w:pStyle w:val="ndice1"/>
        <w:tabs>
          <w:tab w:val="left" w:pos="440"/>
          <w:tab w:val="right" w:leader="dot" w:pos="8495"/>
        </w:tabs>
        <w:rPr>
          <w:rFonts w:eastAsiaTheme="minorEastAsia" w:cstheme="minorBidi"/>
          <w:b w:val="0"/>
          <w:bCs w:val="0"/>
          <w:noProof/>
          <w:kern w:val="2"/>
          <w:sz w:val="24"/>
          <w:szCs w:val="24"/>
          <w:lang w:eastAsia="pt-PT"/>
          <w14:ligatures w14:val="standardContextual"/>
        </w:rPr>
      </w:pPr>
      <w:hyperlink w:anchor="_Toc226608834" w:history="1">
        <w:r w:rsidRPr="003A18B4">
          <w:rPr>
            <w:rStyle w:val="Hiperligao"/>
            <w:noProof/>
          </w:rPr>
          <w:t>6</w:t>
        </w:r>
        <w:r>
          <w:rPr>
            <w:rFonts w:eastAsiaTheme="minorEastAsia" w:cstheme="minorBidi"/>
            <w:b w:val="0"/>
            <w:bCs w:val="0"/>
            <w:noProof/>
            <w:kern w:val="2"/>
            <w:sz w:val="24"/>
            <w:szCs w:val="24"/>
            <w:lang w:eastAsia="pt-PT"/>
            <w14:ligatures w14:val="standardContextual"/>
          </w:rPr>
          <w:tab/>
        </w:r>
        <w:r w:rsidRPr="003A18B4">
          <w:rPr>
            <w:rStyle w:val="Hiperligao"/>
            <w:noProof/>
          </w:rPr>
          <w:t>Método e Planeamento</w:t>
        </w:r>
        <w:r>
          <w:rPr>
            <w:noProof/>
            <w:webHidden/>
          </w:rPr>
          <w:tab/>
        </w:r>
        <w:r>
          <w:rPr>
            <w:noProof/>
            <w:webHidden/>
          </w:rPr>
          <w:fldChar w:fldCharType="begin"/>
        </w:r>
        <w:r>
          <w:rPr>
            <w:noProof/>
            <w:webHidden/>
          </w:rPr>
          <w:instrText xml:space="preserve"> PAGEREF _Toc226608834 \h </w:instrText>
        </w:r>
        <w:r>
          <w:rPr>
            <w:noProof/>
            <w:webHidden/>
          </w:rPr>
        </w:r>
        <w:r>
          <w:rPr>
            <w:noProof/>
            <w:webHidden/>
          </w:rPr>
          <w:fldChar w:fldCharType="separate"/>
        </w:r>
        <w:r w:rsidR="004A6B1B">
          <w:rPr>
            <w:noProof/>
            <w:webHidden/>
          </w:rPr>
          <w:t>29</w:t>
        </w:r>
        <w:r>
          <w:rPr>
            <w:noProof/>
            <w:webHidden/>
          </w:rPr>
          <w:fldChar w:fldCharType="end"/>
        </w:r>
      </w:hyperlink>
    </w:p>
    <w:p w14:paraId="7AA83272" w14:textId="707E226A" w:rsidR="00EF07D6" w:rsidRDefault="00EF07D6">
      <w:pPr>
        <w:pStyle w:val="ndice1"/>
        <w:tabs>
          <w:tab w:val="right" w:leader="dot" w:pos="8495"/>
        </w:tabs>
        <w:rPr>
          <w:rFonts w:eastAsiaTheme="minorEastAsia" w:cstheme="minorBidi"/>
          <w:b w:val="0"/>
          <w:bCs w:val="0"/>
          <w:noProof/>
          <w:kern w:val="2"/>
          <w:sz w:val="24"/>
          <w:szCs w:val="24"/>
          <w:lang w:eastAsia="pt-PT"/>
          <w14:ligatures w14:val="standardContextual"/>
        </w:rPr>
      </w:pPr>
      <w:hyperlink w:anchor="_Toc226608835" w:history="1">
        <w:r w:rsidRPr="003A18B4">
          <w:rPr>
            <w:rStyle w:val="Hiperligao"/>
            <w:noProof/>
          </w:rPr>
          <w:t>Bibliografia</w:t>
        </w:r>
        <w:r>
          <w:rPr>
            <w:noProof/>
            <w:webHidden/>
          </w:rPr>
          <w:tab/>
        </w:r>
        <w:r>
          <w:rPr>
            <w:noProof/>
            <w:webHidden/>
          </w:rPr>
          <w:fldChar w:fldCharType="begin"/>
        </w:r>
        <w:r>
          <w:rPr>
            <w:noProof/>
            <w:webHidden/>
          </w:rPr>
          <w:instrText xml:space="preserve"> PAGEREF _Toc226608835 \h </w:instrText>
        </w:r>
        <w:r>
          <w:rPr>
            <w:noProof/>
            <w:webHidden/>
          </w:rPr>
        </w:r>
        <w:r>
          <w:rPr>
            <w:noProof/>
            <w:webHidden/>
          </w:rPr>
          <w:fldChar w:fldCharType="separate"/>
        </w:r>
        <w:r w:rsidR="004A6B1B">
          <w:rPr>
            <w:noProof/>
            <w:webHidden/>
          </w:rPr>
          <w:t>30</w:t>
        </w:r>
        <w:r>
          <w:rPr>
            <w:noProof/>
            <w:webHidden/>
          </w:rPr>
          <w:fldChar w:fldCharType="end"/>
        </w:r>
      </w:hyperlink>
    </w:p>
    <w:p w14:paraId="21A43428" w14:textId="0BB1622F" w:rsidR="00EF07D6" w:rsidRDefault="00EF07D6">
      <w:pPr>
        <w:pStyle w:val="ndice1"/>
        <w:tabs>
          <w:tab w:val="right" w:leader="dot" w:pos="8495"/>
        </w:tabs>
        <w:rPr>
          <w:rFonts w:eastAsiaTheme="minorEastAsia" w:cstheme="minorBidi"/>
          <w:b w:val="0"/>
          <w:bCs w:val="0"/>
          <w:noProof/>
          <w:kern w:val="2"/>
          <w:sz w:val="24"/>
          <w:szCs w:val="24"/>
          <w:lang w:eastAsia="pt-PT"/>
          <w14:ligatures w14:val="standardContextual"/>
        </w:rPr>
      </w:pPr>
      <w:hyperlink w:anchor="_Toc226608836" w:history="1">
        <w:r w:rsidRPr="003A18B4">
          <w:rPr>
            <w:rStyle w:val="Hiperligao"/>
            <w:noProof/>
          </w:rPr>
          <w:t>Glossário</w:t>
        </w:r>
        <w:r>
          <w:rPr>
            <w:noProof/>
            <w:webHidden/>
          </w:rPr>
          <w:tab/>
        </w:r>
        <w:r>
          <w:rPr>
            <w:noProof/>
            <w:webHidden/>
          </w:rPr>
          <w:fldChar w:fldCharType="begin"/>
        </w:r>
        <w:r>
          <w:rPr>
            <w:noProof/>
            <w:webHidden/>
          </w:rPr>
          <w:instrText xml:space="preserve"> PAGEREF _Toc226608836 \h </w:instrText>
        </w:r>
        <w:r>
          <w:rPr>
            <w:noProof/>
            <w:webHidden/>
          </w:rPr>
        </w:r>
        <w:r>
          <w:rPr>
            <w:noProof/>
            <w:webHidden/>
          </w:rPr>
          <w:fldChar w:fldCharType="separate"/>
        </w:r>
        <w:r w:rsidR="004A6B1B">
          <w:rPr>
            <w:noProof/>
            <w:webHidden/>
          </w:rPr>
          <w:t>31</w:t>
        </w:r>
        <w:r>
          <w:rPr>
            <w:noProof/>
            <w:webHidden/>
          </w:rPr>
          <w:fldChar w:fldCharType="end"/>
        </w:r>
      </w:hyperlink>
    </w:p>
    <w:p w14:paraId="33719602" w14:textId="2277FB82" w:rsidR="00EF07D6" w:rsidRDefault="00EF07D6">
      <w:pPr>
        <w:pStyle w:val="ndice1"/>
        <w:tabs>
          <w:tab w:val="right" w:leader="dot" w:pos="8495"/>
        </w:tabs>
        <w:rPr>
          <w:rFonts w:eastAsiaTheme="minorEastAsia" w:cstheme="minorBidi"/>
          <w:b w:val="0"/>
          <w:bCs w:val="0"/>
          <w:noProof/>
          <w:kern w:val="2"/>
          <w:sz w:val="24"/>
          <w:szCs w:val="24"/>
          <w:lang w:eastAsia="pt-PT"/>
          <w14:ligatures w14:val="standardContextual"/>
        </w:rPr>
      </w:pPr>
      <w:hyperlink w:anchor="_Toc226608837" w:history="1">
        <w:r w:rsidRPr="003A18B4">
          <w:rPr>
            <w:rStyle w:val="Hiperligao"/>
            <w:noProof/>
            <w:lang w:eastAsia="pt-PT"/>
          </w:rPr>
          <w:t>Anexo A - Formulário de declaração de uso de ferramentas de Inteligência Artificial a anexar ao relatório</w:t>
        </w:r>
        <w:r>
          <w:rPr>
            <w:noProof/>
            <w:webHidden/>
          </w:rPr>
          <w:tab/>
        </w:r>
        <w:r>
          <w:rPr>
            <w:noProof/>
            <w:webHidden/>
          </w:rPr>
          <w:fldChar w:fldCharType="begin"/>
        </w:r>
        <w:r>
          <w:rPr>
            <w:noProof/>
            <w:webHidden/>
          </w:rPr>
          <w:instrText xml:space="preserve"> PAGEREF _Toc226608837 \h </w:instrText>
        </w:r>
        <w:r>
          <w:rPr>
            <w:noProof/>
            <w:webHidden/>
          </w:rPr>
        </w:r>
        <w:r>
          <w:rPr>
            <w:noProof/>
            <w:webHidden/>
          </w:rPr>
          <w:fldChar w:fldCharType="separate"/>
        </w:r>
        <w:r w:rsidR="004A6B1B">
          <w:rPr>
            <w:noProof/>
            <w:webHidden/>
          </w:rPr>
          <w:t>32</w:t>
        </w:r>
        <w:r>
          <w:rPr>
            <w:noProof/>
            <w:webHidden/>
          </w:rPr>
          <w:fldChar w:fldCharType="end"/>
        </w:r>
      </w:hyperlink>
    </w:p>
    <w:p w14:paraId="0DE93F99" w14:textId="27949C66" w:rsidR="005D4B85" w:rsidRPr="001F15F1" w:rsidRDefault="004B75A4" w:rsidP="009B3D40">
      <w:r w:rsidRPr="001F15F1">
        <w:fldChar w:fldCharType="end"/>
      </w:r>
    </w:p>
    <w:p w14:paraId="483976DF" w14:textId="77777777" w:rsidR="00D93157" w:rsidRPr="001F15F1" w:rsidRDefault="00D93157" w:rsidP="009B3D40"/>
    <w:p w14:paraId="5F921BE1" w14:textId="77777777" w:rsidR="00D93157" w:rsidRPr="001F15F1" w:rsidRDefault="00D93157" w:rsidP="009B3D40"/>
    <w:p w14:paraId="034482E6" w14:textId="77777777" w:rsidR="005D4B85" w:rsidRPr="001F15F1" w:rsidRDefault="005D4B85" w:rsidP="009B3D40">
      <w:pPr>
        <w:pStyle w:val="ndicedeilustraes"/>
      </w:pPr>
      <w:bookmarkStart w:id="5" w:name="_Ref209417345"/>
      <w:bookmarkStart w:id="6" w:name="_Ref203467210"/>
      <w:r w:rsidRPr="001F15F1">
        <w:br w:type="page"/>
      </w:r>
    </w:p>
    <w:p w14:paraId="765E6434" w14:textId="77777777" w:rsidR="005D4B85" w:rsidRPr="001F15F1" w:rsidRDefault="00E126AE" w:rsidP="009B3D40">
      <w:pPr>
        <w:pStyle w:val="Part1"/>
      </w:pPr>
      <w:bookmarkStart w:id="7" w:name="_Toc226608781"/>
      <w:r w:rsidRPr="001F15F1">
        <w:lastRenderedPageBreak/>
        <w:t>List</w:t>
      </w:r>
      <w:r w:rsidR="00611AF9" w:rsidRPr="001F15F1">
        <w:t>a</w:t>
      </w:r>
      <w:r w:rsidRPr="001F15F1">
        <w:t xml:space="preserve"> </w:t>
      </w:r>
      <w:r w:rsidR="00611AF9" w:rsidRPr="001F15F1">
        <w:t>de Figuras</w:t>
      </w:r>
      <w:bookmarkEnd w:id="7"/>
    </w:p>
    <w:p w14:paraId="1E371701" w14:textId="77777777" w:rsidR="000D2668" w:rsidRPr="001F15F1" w:rsidRDefault="000D2668" w:rsidP="009B3D40">
      <w:pPr>
        <w:pStyle w:val="Corpodetexto"/>
      </w:pPr>
    </w:p>
    <w:p w14:paraId="0B7ED572" w14:textId="6E0E9900" w:rsidR="002243AF" w:rsidRDefault="005F3D36">
      <w:pPr>
        <w:pStyle w:val="ndicedeilustraes"/>
        <w:tabs>
          <w:tab w:val="right" w:leader="dot" w:pos="8495"/>
        </w:tabs>
        <w:rPr>
          <w:rFonts w:eastAsiaTheme="minorEastAsia"/>
          <w:noProof/>
          <w:kern w:val="2"/>
          <w:sz w:val="24"/>
          <w:szCs w:val="24"/>
          <w:lang w:eastAsia="pt-PT"/>
          <w14:ligatures w14:val="standardContextual"/>
        </w:rPr>
      </w:pPr>
      <w:r w:rsidRPr="001F15F1">
        <w:fldChar w:fldCharType="begin"/>
      </w:r>
      <w:r w:rsidRPr="001F15F1">
        <w:instrText xml:space="preserve"> TOC \h \z \c "Figura" </w:instrText>
      </w:r>
      <w:r w:rsidRPr="001F15F1">
        <w:fldChar w:fldCharType="separate"/>
      </w:r>
      <w:hyperlink w:anchor="_Toc226604336" w:history="1">
        <w:r w:rsidR="002243AF" w:rsidRPr="00A362E7">
          <w:rPr>
            <w:rStyle w:val="Hiperligao"/>
            <w:noProof/>
          </w:rPr>
          <w:t>Figura 1 - Mapa aplicacional</w:t>
        </w:r>
        <w:r w:rsidR="002243AF">
          <w:rPr>
            <w:noProof/>
            <w:webHidden/>
          </w:rPr>
          <w:tab/>
        </w:r>
        <w:r w:rsidR="002243AF">
          <w:rPr>
            <w:noProof/>
            <w:webHidden/>
          </w:rPr>
          <w:fldChar w:fldCharType="begin"/>
        </w:r>
        <w:r w:rsidR="002243AF">
          <w:rPr>
            <w:noProof/>
            <w:webHidden/>
          </w:rPr>
          <w:instrText xml:space="preserve"> PAGEREF _Toc226604336 \h </w:instrText>
        </w:r>
        <w:r w:rsidR="002243AF">
          <w:rPr>
            <w:noProof/>
            <w:webHidden/>
          </w:rPr>
        </w:r>
        <w:r w:rsidR="002243AF">
          <w:rPr>
            <w:noProof/>
            <w:webHidden/>
          </w:rPr>
          <w:fldChar w:fldCharType="separate"/>
        </w:r>
        <w:r w:rsidR="004A6B1B">
          <w:rPr>
            <w:noProof/>
            <w:webHidden/>
          </w:rPr>
          <w:t>15</w:t>
        </w:r>
        <w:r w:rsidR="002243AF">
          <w:rPr>
            <w:noProof/>
            <w:webHidden/>
          </w:rPr>
          <w:fldChar w:fldCharType="end"/>
        </w:r>
      </w:hyperlink>
    </w:p>
    <w:p w14:paraId="1BCF1D74" w14:textId="33F9807C"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37" w:history="1">
        <w:r w:rsidRPr="00A362E7">
          <w:rPr>
            <w:rStyle w:val="Hiperligao"/>
            <w:noProof/>
          </w:rPr>
          <w:t>Figura 2 - Home page sem login</w:t>
        </w:r>
        <w:r>
          <w:rPr>
            <w:noProof/>
            <w:webHidden/>
          </w:rPr>
          <w:tab/>
        </w:r>
        <w:r>
          <w:rPr>
            <w:noProof/>
            <w:webHidden/>
          </w:rPr>
          <w:fldChar w:fldCharType="begin"/>
        </w:r>
        <w:r>
          <w:rPr>
            <w:noProof/>
            <w:webHidden/>
          </w:rPr>
          <w:instrText xml:space="preserve"> PAGEREF _Toc226604337 \h </w:instrText>
        </w:r>
        <w:r>
          <w:rPr>
            <w:noProof/>
            <w:webHidden/>
          </w:rPr>
        </w:r>
        <w:r>
          <w:rPr>
            <w:noProof/>
            <w:webHidden/>
          </w:rPr>
          <w:fldChar w:fldCharType="separate"/>
        </w:r>
        <w:r w:rsidR="004A6B1B">
          <w:rPr>
            <w:noProof/>
            <w:webHidden/>
          </w:rPr>
          <w:t>21</w:t>
        </w:r>
        <w:r>
          <w:rPr>
            <w:noProof/>
            <w:webHidden/>
          </w:rPr>
          <w:fldChar w:fldCharType="end"/>
        </w:r>
      </w:hyperlink>
    </w:p>
    <w:p w14:paraId="73A9B6F7" w14:textId="1FA44B0C"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38" w:history="1">
        <w:r w:rsidRPr="00A362E7">
          <w:rPr>
            <w:rStyle w:val="Hiperligao"/>
            <w:noProof/>
          </w:rPr>
          <w:t>Figura 3 - Home page com login</w:t>
        </w:r>
        <w:r>
          <w:rPr>
            <w:noProof/>
            <w:webHidden/>
          </w:rPr>
          <w:tab/>
        </w:r>
        <w:r>
          <w:rPr>
            <w:noProof/>
            <w:webHidden/>
          </w:rPr>
          <w:fldChar w:fldCharType="begin"/>
        </w:r>
        <w:r>
          <w:rPr>
            <w:noProof/>
            <w:webHidden/>
          </w:rPr>
          <w:instrText xml:space="preserve"> PAGEREF _Toc226604338 \h </w:instrText>
        </w:r>
        <w:r>
          <w:rPr>
            <w:noProof/>
            <w:webHidden/>
          </w:rPr>
        </w:r>
        <w:r>
          <w:rPr>
            <w:noProof/>
            <w:webHidden/>
          </w:rPr>
          <w:fldChar w:fldCharType="separate"/>
        </w:r>
        <w:r w:rsidR="004A6B1B">
          <w:rPr>
            <w:noProof/>
            <w:webHidden/>
          </w:rPr>
          <w:t>22</w:t>
        </w:r>
        <w:r>
          <w:rPr>
            <w:noProof/>
            <w:webHidden/>
          </w:rPr>
          <w:fldChar w:fldCharType="end"/>
        </w:r>
      </w:hyperlink>
    </w:p>
    <w:p w14:paraId="50DD1B0A" w14:textId="32775D93"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39" w:history="1">
        <w:r w:rsidRPr="00A362E7">
          <w:rPr>
            <w:rStyle w:val="Hiperligao"/>
            <w:noProof/>
          </w:rPr>
          <w:t>Figura 4 - Input page</w:t>
        </w:r>
        <w:r>
          <w:rPr>
            <w:noProof/>
            <w:webHidden/>
          </w:rPr>
          <w:tab/>
        </w:r>
        <w:r>
          <w:rPr>
            <w:noProof/>
            <w:webHidden/>
          </w:rPr>
          <w:fldChar w:fldCharType="begin"/>
        </w:r>
        <w:r>
          <w:rPr>
            <w:noProof/>
            <w:webHidden/>
          </w:rPr>
          <w:instrText xml:space="preserve"> PAGEREF _Toc226604339 \h </w:instrText>
        </w:r>
        <w:r>
          <w:rPr>
            <w:noProof/>
            <w:webHidden/>
          </w:rPr>
        </w:r>
        <w:r>
          <w:rPr>
            <w:noProof/>
            <w:webHidden/>
          </w:rPr>
          <w:fldChar w:fldCharType="separate"/>
        </w:r>
        <w:r w:rsidR="004A6B1B">
          <w:rPr>
            <w:noProof/>
            <w:webHidden/>
          </w:rPr>
          <w:t>22</w:t>
        </w:r>
        <w:r>
          <w:rPr>
            <w:noProof/>
            <w:webHidden/>
          </w:rPr>
          <w:fldChar w:fldCharType="end"/>
        </w:r>
      </w:hyperlink>
    </w:p>
    <w:p w14:paraId="4D632B78" w14:textId="44163A63"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40" w:history="1">
        <w:r w:rsidRPr="00A362E7">
          <w:rPr>
            <w:rStyle w:val="Hiperligao"/>
            <w:noProof/>
          </w:rPr>
          <w:t>Figura 5 - User stories page</w:t>
        </w:r>
        <w:r>
          <w:rPr>
            <w:noProof/>
            <w:webHidden/>
          </w:rPr>
          <w:tab/>
        </w:r>
        <w:r>
          <w:rPr>
            <w:noProof/>
            <w:webHidden/>
          </w:rPr>
          <w:fldChar w:fldCharType="begin"/>
        </w:r>
        <w:r>
          <w:rPr>
            <w:noProof/>
            <w:webHidden/>
          </w:rPr>
          <w:instrText xml:space="preserve"> PAGEREF _Toc226604340 \h </w:instrText>
        </w:r>
        <w:r>
          <w:rPr>
            <w:noProof/>
            <w:webHidden/>
          </w:rPr>
        </w:r>
        <w:r>
          <w:rPr>
            <w:noProof/>
            <w:webHidden/>
          </w:rPr>
          <w:fldChar w:fldCharType="separate"/>
        </w:r>
        <w:r w:rsidR="004A6B1B">
          <w:rPr>
            <w:noProof/>
            <w:webHidden/>
          </w:rPr>
          <w:t>23</w:t>
        </w:r>
        <w:r>
          <w:rPr>
            <w:noProof/>
            <w:webHidden/>
          </w:rPr>
          <w:fldChar w:fldCharType="end"/>
        </w:r>
      </w:hyperlink>
    </w:p>
    <w:p w14:paraId="70877674" w14:textId="36CFB29C"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41" w:history="1">
        <w:r w:rsidRPr="00A362E7">
          <w:rPr>
            <w:rStyle w:val="Hiperligao"/>
            <w:noProof/>
          </w:rPr>
          <w:t>Figura 6 - User story page</w:t>
        </w:r>
        <w:r>
          <w:rPr>
            <w:noProof/>
            <w:webHidden/>
          </w:rPr>
          <w:tab/>
        </w:r>
        <w:r>
          <w:rPr>
            <w:noProof/>
            <w:webHidden/>
          </w:rPr>
          <w:fldChar w:fldCharType="begin"/>
        </w:r>
        <w:r>
          <w:rPr>
            <w:noProof/>
            <w:webHidden/>
          </w:rPr>
          <w:instrText xml:space="preserve"> PAGEREF _Toc226604341 \h </w:instrText>
        </w:r>
        <w:r>
          <w:rPr>
            <w:noProof/>
            <w:webHidden/>
          </w:rPr>
        </w:r>
        <w:r>
          <w:rPr>
            <w:noProof/>
            <w:webHidden/>
          </w:rPr>
          <w:fldChar w:fldCharType="separate"/>
        </w:r>
        <w:r w:rsidR="004A6B1B">
          <w:rPr>
            <w:noProof/>
            <w:webHidden/>
          </w:rPr>
          <w:t>23</w:t>
        </w:r>
        <w:r>
          <w:rPr>
            <w:noProof/>
            <w:webHidden/>
          </w:rPr>
          <w:fldChar w:fldCharType="end"/>
        </w:r>
      </w:hyperlink>
    </w:p>
    <w:p w14:paraId="17D83482" w14:textId="03571ECE"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42" w:history="1">
        <w:r w:rsidRPr="00A362E7">
          <w:rPr>
            <w:rStyle w:val="Hiperligao"/>
            <w:noProof/>
            <w:lang w:val="en-CA"/>
          </w:rPr>
          <w:t>Figura 7 - User profile showing yearly activity and unlocked achievements</w:t>
        </w:r>
        <w:r>
          <w:rPr>
            <w:noProof/>
            <w:webHidden/>
          </w:rPr>
          <w:tab/>
        </w:r>
        <w:r>
          <w:rPr>
            <w:noProof/>
            <w:webHidden/>
          </w:rPr>
          <w:fldChar w:fldCharType="begin"/>
        </w:r>
        <w:r>
          <w:rPr>
            <w:noProof/>
            <w:webHidden/>
          </w:rPr>
          <w:instrText xml:space="preserve"> PAGEREF _Toc226604342 \h </w:instrText>
        </w:r>
        <w:r>
          <w:rPr>
            <w:noProof/>
            <w:webHidden/>
          </w:rPr>
        </w:r>
        <w:r>
          <w:rPr>
            <w:noProof/>
            <w:webHidden/>
          </w:rPr>
          <w:fldChar w:fldCharType="separate"/>
        </w:r>
        <w:r w:rsidR="004A6B1B">
          <w:rPr>
            <w:noProof/>
            <w:webHidden/>
          </w:rPr>
          <w:t>24</w:t>
        </w:r>
        <w:r>
          <w:rPr>
            <w:noProof/>
            <w:webHidden/>
          </w:rPr>
          <w:fldChar w:fldCharType="end"/>
        </w:r>
      </w:hyperlink>
    </w:p>
    <w:p w14:paraId="5C631626" w14:textId="417F0541"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43" w:history="1">
        <w:r w:rsidRPr="00A362E7">
          <w:rPr>
            <w:rStyle w:val="Hiperligao"/>
            <w:noProof/>
          </w:rPr>
          <w:t>Figura 8 – Histórico de testes realizados no Postman</w:t>
        </w:r>
        <w:r>
          <w:rPr>
            <w:noProof/>
            <w:webHidden/>
          </w:rPr>
          <w:tab/>
        </w:r>
        <w:r>
          <w:rPr>
            <w:noProof/>
            <w:webHidden/>
          </w:rPr>
          <w:fldChar w:fldCharType="begin"/>
        </w:r>
        <w:r>
          <w:rPr>
            <w:noProof/>
            <w:webHidden/>
          </w:rPr>
          <w:instrText xml:space="preserve"> PAGEREF _Toc226604343 \h </w:instrText>
        </w:r>
        <w:r>
          <w:rPr>
            <w:noProof/>
            <w:webHidden/>
          </w:rPr>
        </w:r>
        <w:r>
          <w:rPr>
            <w:noProof/>
            <w:webHidden/>
          </w:rPr>
          <w:fldChar w:fldCharType="separate"/>
        </w:r>
        <w:r w:rsidR="004A6B1B">
          <w:rPr>
            <w:noProof/>
            <w:webHidden/>
          </w:rPr>
          <w:t>27</w:t>
        </w:r>
        <w:r>
          <w:rPr>
            <w:noProof/>
            <w:webHidden/>
          </w:rPr>
          <w:fldChar w:fldCharType="end"/>
        </w:r>
      </w:hyperlink>
    </w:p>
    <w:p w14:paraId="60558F1D" w14:textId="3D1D254F"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44" w:history="1">
        <w:r w:rsidRPr="00A362E7">
          <w:rPr>
            <w:rStyle w:val="Hiperligao"/>
            <w:noProof/>
          </w:rPr>
          <w:t>Figura 9 - POST bem-sucedido para avaliação de uma UST</w:t>
        </w:r>
        <w:r>
          <w:rPr>
            <w:noProof/>
            <w:webHidden/>
          </w:rPr>
          <w:tab/>
        </w:r>
        <w:r>
          <w:rPr>
            <w:noProof/>
            <w:webHidden/>
          </w:rPr>
          <w:fldChar w:fldCharType="begin"/>
        </w:r>
        <w:r>
          <w:rPr>
            <w:noProof/>
            <w:webHidden/>
          </w:rPr>
          <w:instrText xml:space="preserve"> PAGEREF _Toc226604344 \h </w:instrText>
        </w:r>
        <w:r>
          <w:rPr>
            <w:noProof/>
            <w:webHidden/>
          </w:rPr>
        </w:r>
        <w:r>
          <w:rPr>
            <w:noProof/>
            <w:webHidden/>
          </w:rPr>
          <w:fldChar w:fldCharType="separate"/>
        </w:r>
        <w:r w:rsidR="004A6B1B">
          <w:rPr>
            <w:noProof/>
            <w:webHidden/>
          </w:rPr>
          <w:t>28</w:t>
        </w:r>
        <w:r>
          <w:rPr>
            <w:noProof/>
            <w:webHidden/>
          </w:rPr>
          <w:fldChar w:fldCharType="end"/>
        </w:r>
      </w:hyperlink>
    </w:p>
    <w:p w14:paraId="4D60272C" w14:textId="3A216926"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45" w:history="1">
        <w:r w:rsidRPr="00A362E7">
          <w:rPr>
            <w:rStyle w:val="Hiperligao"/>
            <w:noProof/>
          </w:rPr>
          <w:t>Figura 10 - POST bem-sucedido para avaliação de uma UST (continuação)</w:t>
        </w:r>
        <w:r>
          <w:rPr>
            <w:noProof/>
            <w:webHidden/>
          </w:rPr>
          <w:tab/>
        </w:r>
        <w:r>
          <w:rPr>
            <w:noProof/>
            <w:webHidden/>
          </w:rPr>
          <w:fldChar w:fldCharType="begin"/>
        </w:r>
        <w:r>
          <w:rPr>
            <w:noProof/>
            <w:webHidden/>
          </w:rPr>
          <w:instrText xml:space="preserve"> PAGEREF _Toc226604345 \h </w:instrText>
        </w:r>
        <w:r>
          <w:rPr>
            <w:noProof/>
            <w:webHidden/>
          </w:rPr>
        </w:r>
        <w:r>
          <w:rPr>
            <w:noProof/>
            <w:webHidden/>
          </w:rPr>
          <w:fldChar w:fldCharType="separate"/>
        </w:r>
        <w:r w:rsidR="004A6B1B">
          <w:rPr>
            <w:noProof/>
            <w:webHidden/>
          </w:rPr>
          <w:t>28</w:t>
        </w:r>
        <w:r>
          <w:rPr>
            <w:noProof/>
            <w:webHidden/>
          </w:rPr>
          <w:fldChar w:fldCharType="end"/>
        </w:r>
      </w:hyperlink>
    </w:p>
    <w:p w14:paraId="7CCBA271" w14:textId="5550521D"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46" w:history="1">
        <w:r w:rsidRPr="00A362E7">
          <w:rPr>
            <w:rStyle w:val="Hiperligao"/>
            <w:noProof/>
          </w:rPr>
          <w:t>Figura 11 – Diagrama de Gantt</w:t>
        </w:r>
        <w:r>
          <w:rPr>
            <w:noProof/>
            <w:webHidden/>
          </w:rPr>
          <w:tab/>
        </w:r>
        <w:r>
          <w:rPr>
            <w:noProof/>
            <w:webHidden/>
          </w:rPr>
          <w:fldChar w:fldCharType="begin"/>
        </w:r>
        <w:r>
          <w:rPr>
            <w:noProof/>
            <w:webHidden/>
          </w:rPr>
          <w:instrText xml:space="preserve"> PAGEREF _Toc226604346 \h </w:instrText>
        </w:r>
        <w:r>
          <w:rPr>
            <w:noProof/>
            <w:webHidden/>
          </w:rPr>
        </w:r>
        <w:r>
          <w:rPr>
            <w:noProof/>
            <w:webHidden/>
          </w:rPr>
          <w:fldChar w:fldCharType="separate"/>
        </w:r>
        <w:r w:rsidR="004A6B1B">
          <w:rPr>
            <w:noProof/>
            <w:webHidden/>
          </w:rPr>
          <w:t>29</w:t>
        </w:r>
        <w:r>
          <w:rPr>
            <w:noProof/>
            <w:webHidden/>
          </w:rPr>
          <w:fldChar w:fldCharType="end"/>
        </w:r>
      </w:hyperlink>
    </w:p>
    <w:p w14:paraId="2B23B2A0" w14:textId="7849138A"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47" w:history="1">
        <w:r w:rsidRPr="00A362E7">
          <w:rPr>
            <w:rStyle w:val="Hiperligao"/>
            <w:noProof/>
          </w:rPr>
          <w:t>Figura 12 - Diagrama de Gantt (continuação)</w:t>
        </w:r>
        <w:r>
          <w:rPr>
            <w:noProof/>
            <w:webHidden/>
          </w:rPr>
          <w:tab/>
        </w:r>
        <w:r>
          <w:rPr>
            <w:noProof/>
            <w:webHidden/>
          </w:rPr>
          <w:fldChar w:fldCharType="begin"/>
        </w:r>
        <w:r>
          <w:rPr>
            <w:noProof/>
            <w:webHidden/>
          </w:rPr>
          <w:instrText xml:space="preserve"> PAGEREF _Toc226604347 \h </w:instrText>
        </w:r>
        <w:r>
          <w:rPr>
            <w:noProof/>
            <w:webHidden/>
          </w:rPr>
        </w:r>
        <w:r>
          <w:rPr>
            <w:noProof/>
            <w:webHidden/>
          </w:rPr>
          <w:fldChar w:fldCharType="separate"/>
        </w:r>
        <w:r w:rsidR="004A6B1B">
          <w:rPr>
            <w:noProof/>
            <w:webHidden/>
          </w:rPr>
          <w:t>29</w:t>
        </w:r>
        <w:r>
          <w:rPr>
            <w:noProof/>
            <w:webHidden/>
          </w:rPr>
          <w:fldChar w:fldCharType="end"/>
        </w:r>
      </w:hyperlink>
    </w:p>
    <w:p w14:paraId="69B67AD2" w14:textId="13887B6B" w:rsidR="00894C7D" w:rsidRPr="001F15F1" w:rsidRDefault="005F3D36" w:rsidP="009B3D40">
      <w:pPr>
        <w:pStyle w:val="Corpodetexto"/>
      </w:pPr>
      <w:r w:rsidRPr="001F15F1">
        <w:rPr>
          <w:rFonts w:asciiTheme="minorHAnsi" w:eastAsiaTheme="minorHAnsi" w:hAnsiTheme="minorHAnsi" w:cstheme="minorBidi"/>
          <w:szCs w:val="20"/>
          <w:lang w:eastAsia="en-US"/>
        </w:rPr>
        <w:fldChar w:fldCharType="end"/>
      </w:r>
    </w:p>
    <w:p w14:paraId="2B5C1EE0" w14:textId="3A779243" w:rsidR="00BA7ECE" w:rsidRPr="001F15F1" w:rsidRDefault="00C77810" w:rsidP="00C77810">
      <w:pPr>
        <w:spacing w:before="0" w:after="200"/>
        <w:jc w:val="left"/>
        <w:rPr>
          <w:rFonts w:ascii="Arial" w:eastAsia="Times New Roman" w:hAnsi="Arial" w:cs="Times New Roman"/>
          <w:sz w:val="20"/>
          <w:szCs w:val="24"/>
          <w:lang w:eastAsia="nb-NO"/>
        </w:rPr>
      </w:pPr>
      <w:r w:rsidRPr="001F15F1">
        <w:br w:type="page"/>
      </w:r>
    </w:p>
    <w:p w14:paraId="5080ABB0" w14:textId="77777777" w:rsidR="00FA5099" w:rsidRPr="001F15F1" w:rsidRDefault="00FA5099" w:rsidP="00FA5099">
      <w:pPr>
        <w:pStyle w:val="Part1"/>
      </w:pPr>
      <w:bookmarkStart w:id="8" w:name="_Toc226608782"/>
      <w:bookmarkEnd w:id="5"/>
      <w:bookmarkEnd w:id="6"/>
      <w:r w:rsidRPr="001F15F1">
        <w:lastRenderedPageBreak/>
        <w:t>Lista de Tabelas</w:t>
      </w:r>
      <w:bookmarkEnd w:id="8"/>
    </w:p>
    <w:p w14:paraId="73476A9B" w14:textId="77777777" w:rsidR="00FA5099" w:rsidRPr="001F15F1" w:rsidRDefault="00FA5099" w:rsidP="00FA5099">
      <w:pPr>
        <w:pStyle w:val="Corpodetexto"/>
      </w:pPr>
    </w:p>
    <w:p w14:paraId="03CDDBDB" w14:textId="13334527" w:rsidR="002243AF" w:rsidRDefault="005F3D36">
      <w:pPr>
        <w:pStyle w:val="ndicedeilustraes"/>
        <w:tabs>
          <w:tab w:val="right" w:leader="dot" w:pos="8495"/>
        </w:tabs>
        <w:rPr>
          <w:rFonts w:eastAsiaTheme="minorEastAsia"/>
          <w:noProof/>
          <w:kern w:val="2"/>
          <w:sz w:val="24"/>
          <w:szCs w:val="24"/>
          <w:lang w:eastAsia="pt-PT"/>
          <w14:ligatures w14:val="standardContextual"/>
        </w:rPr>
      </w:pPr>
      <w:r w:rsidRPr="001F15F1">
        <w:rPr>
          <w:caps/>
          <w:lang w:eastAsia="nb-NO"/>
        </w:rPr>
        <w:fldChar w:fldCharType="begin"/>
      </w:r>
      <w:r w:rsidRPr="001F15F1">
        <w:rPr>
          <w:caps/>
          <w:lang w:eastAsia="nb-NO"/>
        </w:rPr>
        <w:instrText xml:space="preserve"> TOC \h \z \c "Tabela" </w:instrText>
      </w:r>
      <w:r w:rsidRPr="001F15F1">
        <w:rPr>
          <w:caps/>
          <w:lang w:eastAsia="nb-NO"/>
        </w:rPr>
        <w:fldChar w:fldCharType="separate"/>
      </w:r>
      <w:hyperlink w:anchor="_Toc226604320" w:history="1">
        <w:r w:rsidR="002243AF" w:rsidRPr="001D139F">
          <w:rPr>
            <w:rStyle w:val="Hiperligao"/>
            <w:noProof/>
          </w:rPr>
          <w:t>Tabela 1 - Benchmarking entre soluções e a nossa proposta</w:t>
        </w:r>
        <w:r w:rsidR="002243AF">
          <w:rPr>
            <w:noProof/>
            <w:webHidden/>
          </w:rPr>
          <w:tab/>
        </w:r>
        <w:r w:rsidR="002243AF">
          <w:rPr>
            <w:noProof/>
            <w:webHidden/>
          </w:rPr>
          <w:fldChar w:fldCharType="begin"/>
        </w:r>
        <w:r w:rsidR="002243AF">
          <w:rPr>
            <w:noProof/>
            <w:webHidden/>
          </w:rPr>
          <w:instrText xml:space="preserve"> PAGEREF _Toc226604320 \h </w:instrText>
        </w:r>
        <w:r w:rsidR="002243AF">
          <w:rPr>
            <w:noProof/>
            <w:webHidden/>
          </w:rPr>
        </w:r>
        <w:r w:rsidR="002243AF">
          <w:rPr>
            <w:noProof/>
            <w:webHidden/>
          </w:rPr>
          <w:fldChar w:fldCharType="separate"/>
        </w:r>
        <w:r w:rsidR="004A6B1B">
          <w:rPr>
            <w:noProof/>
            <w:webHidden/>
          </w:rPr>
          <w:t>10</w:t>
        </w:r>
        <w:r w:rsidR="002243AF">
          <w:rPr>
            <w:noProof/>
            <w:webHidden/>
          </w:rPr>
          <w:fldChar w:fldCharType="end"/>
        </w:r>
      </w:hyperlink>
    </w:p>
    <w:p w14:paraId="0B7824F9" w14:textId="1934DD70"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21" w:history="1">
        <w:r w:rsidRPr="001D139F">
          <w:rPr>
            <w:rStyle w:val="Hiperligao"/>
            <w:noProof/>
          </w:rPr>
          <w:t>Tabela 2 - Catálogo Inicial de Requisitos do Frontend</w:t>
        </w:r>
        <w:r>
          <w:rPr>
            <w:noProof/>
            <w:webHidden/>
          </w:rPr>
          <w:tab/>
        </w:r>
        <w:r>
          <w:rPr>
            <w:noProof/>
            <w:webHidden/>
          </w:rPr>
          <w:fldChar w:fldCharType="begin"/>
        </w:r>
        <w:r>
          <w:rPr>
            <w:noProof/>
            <w:webHidden/>
          </w:rPr>
          <w:instrText xml:space="preserve"> PAGEREF _Toc226604321 \h </w:instrText>
        </w:r>
        <w:r>
          <w:rPr>
            <w:noProof/>
            <w:webHidden/>
          </w:rPr>
        </w:r>
        <w:r>
          <w:rPr>
            <w:noProof/>
            <w:webHidden/>
          </w:rPr>
          <w:fldChar w:fldCharType="separate"/>
        </w:r>
        <w:r w:rsidR="004A6B1B">
          <w:rPr>
            <w:noProof/>
            <w:webHidden/>
          </w:rPr>
          <w:t>11</w:t>
        </w:r>
        <w:r>
          <w:rPr>
            <w:noProof/>
            <w:webHidden/>
          </w:rPr>
          <w:fldChar w:fldCharType="end"/>
        </w:r>
      </w:hyperlink>
    </w:p>
    <w:p w14:paraId="1B2F11B7" w14:textId="08D619B4"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22" w:history="1">
        <w:r w:rsidRPr="001D139F">
          <w:rPr>
            <w:rStyle w:val="Hiperligao"/>
            <w:noProof/>
          </w:rPr>
          <w:t>Tabela 3 - Tecnologias e Ferramentas Utilizadas no Frontend</w:t>
        </w:r>
        <w:r>
          <w:rPr>
            <w:noProof/>
            <w:webHidden/>
          </w:rPr>
          <w:tab/>
        </w:r>
        <w:r>
          <w:rPr>
            <w:noProof/>
            <w:webHidden/>
          </w:rPr>
          <w:fldChar w:fldCharType="begin"/>
        </w:r>
        <w:r>
          <w:rPr>
            <w:noProof/>
            <w:webHidden/>
          </w:rPr>
          <w:instrText xml:space="preserve"> PAGEREF _Toc226604322 \h </w:instrText>
        </w:r>
        <w:r>
          <w:rPr>
            <w:noProof/>
            <w:webHidden/>
          </w:rPr>
        </w:r>
        <w:r>
          <w:rPr>
            <w:noProof/>
            <w:webHidden/>
          </w:rPr>
          <w:fldChar w:fldCharType="separate"/>
        </w:r>
        <w:r w:rsidR="004A6B1B">
          <w:rPr>
            <w:noProof/>
            <w:webHidden/>
          </w:rPr>
          <w:t>17</w:t>
        </w:r>
        <w:r>
          <w:rPr>
            <w:noProof/>
            <w:webHidden/>
          </w:rPr>
          <w:fldChar w:fldCharType="end"/>
        </w:r>
      </w:hyperlink>
    </w:p>
    <w:p w14:paraId="77C7683A" w14:textId="025262F9" w:rsidR="002243AF" w:rsidRDefault="002243AF">
      <w:pPr>
        <w:pStyle w:val="ndicedeilustraes"/>
        <w:tabs>
          <w:tab w:val="right" w:leader="dot" w:pos="8495"/>
        </w:tabs>
        <w:rPr>
          <w:rFonts w:eastAsiaTheme="minorEastAsia"/>
          <w:noProof/>
          <w:kern w:val="2"/>
          <w:sz w:val="24"/>
          <w:szCs w:val="24"/>
          <w:lang w:eastAsia="pt-PT"/>
          <w14:ligatures w14:val="standardContextual"/>
        </w:rPr>
      </w:pPr>
      <w:hyperlink w:anchor="_Toc226604323" w:history="1">
        <w:r w:rsidRPr="001D139F">
          <w:rPr>
            <w:rStyle w:val="Hiperligao"/>
            <w:noProof/>
          </w:rPr>
          <w:t xml:space="preserve">Tabela 4 - </w:t>
        </w:r>
        <w:r w:rsidRPr="001D139F">
          <w:rPr>
            <w:rStyle w:val="Hiperligao"/>
            <w:rFonts w:ascii="Calibri" w:hAnsi="Calibri" w:cs="Calibri"/>
            <w:noProof/>
          </w:rPr>
          <w:t>Ferramentas de Teste Utilizadas</w:t>
        </w:r>
        <w:r>
          <w:rPr>
            <w:noProof/>
            <w:webHidden/>
          </w:rPr>
          <w:tab/>
        </w:r>
        <w:r>
          <w:rPr>
            <w:noProof/>
            <w:webHidden/>
          </w:rPr>
          <w:fldChar w:fldCharType="begin"/>
        </w:r>
        <w:r>
          <w:rPr>
            <w:noProof/>
            <w:webHidden/>
          </w:rPr>
          <w:instrText xml:space="preserve"> PAGEREF _Toc226604323 \h </w:instrText>
        </w:r>
        <w:r>
          <w:rPr>
            <w:noProof/>
            <w:webHidden/>
          </w:rPr>
        </w:r>
        <w:r>
          <w:rPr>
            <w:noProof/>
            <w:webHidden/>
          </w:rPr>
          <w:fldChar w:fldCharType="separate"/>
        </w:r>
        <w:r w:rsidR="004A6B1B">
          <w:rPr>
            <w:noProof/>
            <w:webHidden/>
          </w:rPr>
          <w:t>25</w:t>
        </w:r>
        <w:r>
          <w:rPr>
            <w:noProof/>
            <w:webHidden/>
          </w:rPr>
          <w:fldChar w:fldCharType="end"/>
        </w:r>
      </w:hyperlink>
    </w:p>
    <w:p w14:paraId="64E4FFBE" w14:textId="37F6759A" w:rsidR="00FA5099" w:rsidRPr="001F15F1" w:rsidRDefault="005F3D36" w:rsidP="00FA5099">
      <w:pPr>
        <w:spacing w:before="0" w:after="200"/>
        <w:jc w:val="left"/>
        <w:rPr>
          <w:lang w:eastAsia="nb-NO"/>
        </w:rPr>
      </w:pPr>
      <w:r w:rsidRPr="001F15F1">
        <w:rPr>
          <w:caps/>
          <w:sz w:val="20"/>
          <w:szCs w:val="20"/>
          <w:lang w:eastAsia="nb-NO"/>
        </w:rPr>
        <w:fldChar w:fldCharType="end"/>
      </w:r>
    </w:p>
    <w:p w14:paraId="403413FC" w14:textId="77777777" w:rsidR="00FA5099" w:rsidRPr="001F15F1" w:rsidRDefault="00FA5099" w:rsidP="00FA5099">
      <w:pPr>
        <w:spacing w:before="0" w:after="200"/>
        <w:jc w:val="left"/>
        <w:rPr>
          <w:lang w:eastAsia="nb-NO"/>
        </w:rPr>
      </w:pPr>
      <w:r w:rsidRPr="001F15F1">
        <w:rPr>
          <w:lang w:eastAsia="nb-NO"/>
        </w:rPr>
        <w:br w:type="page"/>
      </w:r>
    </w:p>
    <w:p w14:paraId="1AC32AB8" w14:textId="3ED49EEB" w:rsidR="00604AE4" w:rsidRPr="001F15F1" w:rsidRDefault="00FA5099" w:rsidP="00604AE4">
      <w:pPr>
        <w:pStyle w:val="Part1"/>
      </w:pPr>
      <w:bookmarkStart w:id="9" w:name="_Toc226608783"/>
      <w:r w:rsidRPr="001F15F1">
        <w:lastRenderedPageBreak/>
        <w:t>Lista de Siglas</w:t>
      </w:r>
      <w:bookmarkEnd w:id="9"/>
    </w:p>
    <w:p w14:paraId="4D902553" w14:textId="77777777" w:rsidR="00604AE4" w:rsidRPr="001F15F1" w:rsidRDefault="00604AE4" w:rsidP="00604AE4">
      <w:pPr>
        <w:pStyle w:val="Corpodetexto"/>
      </w:pPr>
    </w:p>
    <w:p w14:paraId="4C4AA637" w14:textId="77777777" w:rsidR="00604AE4" w:rsidRPr="001F15F1" w:rsidRDefault="00604AE4" w:rsidP="00604AE4">
      <w:pPr>
        <w:tabs>
          <w:tab w:val="left" w:pos="993"/>
        </w:tabs>
        <w:spacing w:before="0" w:after="200"/>
        <w:jc w:val="left"/>
        <w:rPr>
          <w:lang w:eastAsia="nb-NO"/>
        </w:rPr>
      </w:pPr>
      <w:r w:rsidRPr="001F15F1">
        <w:rPr>
          <w:b/>
          <w:bCs/>
          <w:lang w:eastAsia="nb-NO"/>
        </w:rPr>
        <w:t>AC</w:t>
      </w:r>
      <w:r w:rsidRPr="001F15F1">
        <w:rPr>
          <w:lang w:eastAsia="nb-NO"/>
        </w:rPr>
        <w:t xml:space="preserve"> — </w:t>
      </w:r>
      <w:r w:rsidRPr="001F15F1">
        <w:rPr>
          <w:i/>
          <w:iCs/>
          <w:lang w:eastAsia="nb-NO"/>
        </w:rPr>
        <w:t>Acceptance Criteria</w:t>
      </w:r>
      <w:r w:rsidRPr="001F15F1">
        <w:rPr>
          <w:lang w:eastAsia="nb-NO"/>
        </w:rPr>
        <w:t xml:space="preserve"> (</w:t>
      </w:r>
      <w:r w:rsidRPr="001F15F1">
        <w:rPr>
          <w:b/>
          <w:bCs/>
          <w:lang w:eastAsia="nb-NO"/>
        </w:rPr>
        <w:t>Critérios de Aceitação</w:t>
      </w:r>
      <w:r w:rsidRPr="001F15F1">
        <w:rPr>
          <w:lang w:eastAsia="nb-NO"/>
        </w:rPr>
        <w:t>)</w:t>
      </w:r>
    </w:p>
    <w:p w14:paraId="66D76FDC" w14:textId="77777777" w:rsidR="00604AE4" w:rsidRPr="001F15F1" w:rsidRDefault="00604AE4" w:rsidP="00604AE4">
      <w:pPr>
        <w:tabs>
          <w:tab w:val="left" w:pos="993"/>
        </w:tabs>
        <w:spacing w:before="0" w:after="200"/>
        <w:jc w:val="left"/>
        <w:rPr>
          <w:lang w:eastAsia="nb-NO"/>
        </w:rPr>
      </w:pPr>
      <w:r w:rsidRPr="001F15F1">
        <w:rPr>
          <w:b/>
          <w:bCs/>
          <w:lang w:eastAsia="nb-NO"/>
        </w:rPr>
        <w:t>AI</w:t>
      </w:r>
      <w:r w:rsidRPr="001F15F1">
        <w:rPr>
          <w:lang w:eastAsia="nb-NO"/>
        </w:rPr>
        <w:t xml:space="preserve"> — </w:t>
      </w:r>
      <w:r w:rsidRPr="001F15F1">
        <w:rPr>
          <w:i/>
          <w:iCs/>
          <w:lang w:eastAsia="nb-NO"/>
        </w:rPr>
        <w:t>Artificial Intelligence</w:t>
      </w:r>
      <w:r w:rsidRPr="001F15F1">
        <w:rPr>
          <w:lang w:eastAsia="nb-NO"/>
        </w:rPr>
        <w:t xml:space="preserve"> (</w:t>
      </w:r>
      <w:r w:rsidRPr="001F15F1">
        <w:rPr>
          <w:b/>
          <w:bCs/>
          <w:lang w:eastAsia="nb-NO"/>
        </w:rPr>
        <w:t>Inteligência Artificial</w:t>
      </w:r>
      <w:r w:rsidRPr="001F15F1">
        <w:rPr>
          <w:lang w:eastAsia="nb-NO"/>
        </w:rPr>
        <w:t>)</w:t>
      </w:r>
    </w:p>
    <w:p w14:paraId="1DF643F3" w14:textId="1C4B33CD" w:rsidR="00604AE4" w:rsidRPr="001F15F1" w:rsidRDefault="00604AE4" w:rsidP="00604AE4">
      <w:pPr>
        <w:tabs>
          <w:tab w:val="left" w:pos="993"/>
        </w:tabs>
        <w:spacing w:before="0" w:after="200"/>
        <w:jc w:val="left"/>
        <w:rPr>
          <w:lang w:eastAsia="nb-NO"/>
        </w:rPr>
      </w:pPr>
      <w:r w:rsidRPr="001F15F1">
        <w:rPr>
          <w:b/>
          <w:bCs/>
          <w:lang w:eastAsia="nb-NO"/>
        </w:rPr>
        <w:t>API</w:t>
      </w:r>
      <w:r w:rsidRPr="001F15F1">
        <w:rPr>
          <w:lang w:eastAsia="nb-NO"/>
        </w:rPr>
        <w:t xml:space="preserve"> — </w:t>
      </w:r>
      <w:r w:rsidRPr="001F15F1">
        <w:rPr>
          <w:i/>
          <w:iCs/>
          <w:lang w:eastAsia="nb-NO"/>
        </w:rPr>
        <w:t>Application Programming Interface</w:t>
      </w:r>
      <w:r w:rsidRPr="001F15F1">
        <w:rPr>
          <w:lang w:eastAsia="nb-NO"/>
        </w:rPr>
        <w:t xml:space="preserve"> (</w:t>
      </w:r>
      <w:r w:rsidRPr="001F15F1">
        <w:rPr>
          <w:b/>
          <w:bCs/>
          <w:lang w:eastAsia="nb-NO"/>
        </w:rPr>
        <w:t>Interface de Programação de Aplicações</w:t>
      </w:r>
      <w:r w:rsidRPr="001F15F1">
        <w:rPr>
          <w:lang w:eastAsia="nb-NO"/>
        </w:rPr>
        <w:t>)</w:t>
      </w:r>
    </w:p>
    <w:p w14:paraId="1C14DFC6" w14:textId="77777777" w:rsidR="00604AE4" w:rsidRPr="001F15F1" w:rsidRDefault="00604AE4" w:rsidP="00604AE4">
      <w:pPr>
        <w:tabs>
          <w:tab w:val="left" w:pos="993"/>
        </w:tabs>
        <w:spacing w:before="0" w:after="200"/>
        <w:jc w:val="left"/>
        <w:rPr>
          <w:lang w:eastAsia="nb-NO"/>
        </w:rPr>
      </w:pPr>
      <w:r w:rsidRPr="001F15F1">
        <w:rPr>
          <w:b/>
          <w:bCs/>
          <w:lang w:eastAsia="nb-NO"/>
        </w:rPr>
        <w:t>BD</w:t>
      </w:r>
      <w:r w:rsidRPr="001F15F1">
        <w:rPr>
          <w:lang w:eastAsia="nb-NO"/>
        </w:rPr>
        <w:t xml:space="preserve"> — </w:t>
      </w:r>
      <w:r w:rsidRPr="001F15F1">
        <w:rPr>
          <w:i/>
          <w:iCs/>
          <w:lang w:eastAsia="nb-NO"/>
        </w:rPr>
        <w:t>Database</w:t>
      </w:r>
      <w:r w:rsidRPr="001F15F1">
        <w:rPr>
          <w:lang w:eastAsia="nb-NO"/>
        </w:rPr>
        <w:t xml:space="preserve"> (</w:t>
      </w:r>
      <w:r w:rsidRPr="001F15F1">
        <w:rPr>
          <w:b/>
          <w:bCs/>
          <w:lang w:eastAsia="nb-NO"/>
        </w:rPr>
        <w:t>Base de Dados</w:t>
      </w:r>
      <w:r w:rsidRPr="001F15F1">
        <w:rPr>
          <w:lang w:eastAsia="nb-NO"/>
        </w:rPr>
        <w:t>)</w:t>
      </w:r>
    </w:p>
    <w:p w14:paraId="31991EA2" w14:textId="77777777" w:rsidR="00604AE4" w:rsidRPr="001F15F1" w:rsidRDefault="00604AE4" w:rsidP="00604AE4">
      <w:pPr>
        <w:tabs>
          <w:tab w:val="left" w:pos="993"/>
        </w:tabs>
        <w:spacing w:before="0" w:after="200"/>
        <w:jc w:val="left"/>
        <w:rPr>
          <w:lang w:eastAsia="nb-NO"/>
        </w:rPr>
      </w:pPr>
      <w:r w:rsidRPr="001F15F1">
        <w:rPr>
          <w:b/>
          <w:bCs/>
          <w:lang w:eastAsia="nb-NO"/>
        </w:rPr>
        <w:t>CSS</w:t>
      </w:r>
      <w:r w:rsidRPr="001F15F1">
        <w:rPr>
          <w:lang w:eastAsia="nb-NO"/>
        </w:rPr>
        <w:t xml:space="preserve"> — </w:t>
      </w:r>
      <w:r w:rsidRPr="001F15F1">
        <w:rPr>
          <w:i/>
          <w:iCs/>
          <w:lang w:eastAsia="nb-NO"/>
        </w:rPr>
        <w:t>Cascading Style Sheets</w:t>
      </w:r>
      <w:r w:rsidRPr="001F15F1">
        <w:rPr>
          <w:lang w:eastAsia="nb-NO"/>
        </w:rPr>
        <w:t xml:space="preserve"> (</w:t>
      </w:r>
      <w:r w:rsidRPr="001F15F1">
        <w:rPr>
          <w:b/>
          <w:bCs/>
          <w:lang w:eastAsia="nb-NO"/>
        </w:rPr>
        <w:t>Folhas de Estilo em Cascata</w:t>
      </w:r>
      <w:r w:rsidRPr="001F15F1">
        <w:rPr>
          <w:lang w:eastAsia="nb-NO"/>
        </w:rPr>
        <w:t>)</w:t>
      </w:r>
    </w:p>
    <w:p w14:paraId="6E0AC569" w14:textId="77777777" w:rsidR="00604AE4" w:rsidRPr="001F15F1" w:rsidRDefault="00604AE4" w:rsidP="00604AE4">
      <w:pPr>
        <w:tabs>
          <w:tab w:val="left" w:pos="993"/>
        </w:tabs>
        <w:spacing w:before="0" w:after="200"/>
        <w:jc w:val="left"/>
        <w:rPr>
          <w:lang w:eastAsia="nb-NO"/>
        </w:rPr>
      </w:pPr>
      <w:r w:rsidRPr="001F15F1">
        <w:rPr>
          <w:b/>
          <w:bCs/>
          <w:lang w:eastAsia="nb-NO"/>
        </w:rPr>
        <w:t>Git</w:t>
      </w:r>
      <w:r w:rsidRPr="001F15F1">
        <w:rPr>
          <w:lang w:eastAsia="nb-NO"/>
        </w:rPr>
        <w:t xml:space="preserve"> — </w:t>
      </w:r>
      <w:r w:rsidRPr="001F15F1">
        <w:rPr>
          <w:i/>
          <w:iCs/>
          <w:lang w:eastAsia="nb-NO"/>
        </w:rPr>
        <w:t>Version Control System Git</w:t>
      </w:r>
      <w:r w:rsidRPr="001F15F1">
        <w:rPr>
          <w:lang w:eastAsia="nb-NO"/>
        </w:rPr>
        <w:t xml:space="preserve"> (</w:t>
      </w:r>
      <w:r w:rsidRPr="001F15F1">
        <w:rPr>
          <w:b/>
          <w:bCs/>
          <w:lang w:eastAsia="nb-NO"/>
        </w:rPr>
        <w:t>Sistema de Controlo de Versão Git</w:t>
      </w:r>
      <w:r w:rsidRPr="001F15F1">
        <w:rPr>
          <w:lang w:eastAsia="nb-NO"/>
        </w:rPr>
        <w:t>)</w:t>
      </w:r>
    </w:p>
    <w:p w14:paraId="2D954231" w14:textId="77777777" w:rsidR="00604AE4" w:rsidRPr="001F15F1" w:rsidRDefault="00604AE4" w:rsidP="00604AE4">
      <w:pPr>
        <w:tabs>
          <w:tab w:val="left" w:pos="993"/>
        </w:tabs>
        <w:spacing w:before="0" w:after="200"/>
        <w:jc w:val="left"/>
        <w:rPr>
          <w:lang w:eastAsia="nb-NO"/>
        </w:rPr>
      </w:pPr>
      <w:r w:rsidRPr="001F15F1">
        <w:rPr>
          <w:b/>
          <w:bCs/>
          <w:lang w:eastAsia="nb-NO"/>
        </w:rPr>
        <w:t>HTML</w:t>
      </w:r>
      <w:r w:rsidRPr="001F15F1">
        <w:rPr>
          <w:lang w:eastAsia="nb-NO"/>
        </w:rPr>
        <w:t xml:space="preserve"> — </w:t>
      </w:r>
      <w:r w:rsidRPr="001F15F1">
        <w:rPr>
          <w:i/>
          <w:iCs/>
          <w:lang w:eastAsia="nb-NO"/>
        </w:rPr>
        <w:t>HyperText Markup Language</w:t>
      </w:r>
      <w:r w:rsidRPr="001F15F1">
        <w:rPr>
          <w:lang w:eastAsia="nb-NO"/>
        </w:rPr>
        <w:t xml:space="preserve"> (</w:t>
      </w:r>
      <w:r w:rsidRPr="001F15F1">
        <w:rPr>
          <w:b/>
          <w:bCs/>
          <w:lang w:eastAsia="nb-NO"/>
        </w:rPr>
        <w:t>Linguagem de Marcação de Hipertexto</w:t>
      </w:r>
      <w:r w:rsidRPr="001F15F1">
        <w:rPr>
          <w:lang w:eastAsia="nb-NO"/>
        </w:rPr>
        <w:t>)</w:t>
      </w:r>
    </w:p>
    <w:p w14:paraId="291C763A" w14:textId="4DCE47E5" w:rsidR="00604AE4" w:rsidRPr="001F15F1" w:rsidRDefault="00604AE4" w:rsidP="00604AE4">
      <w:pPr>
        <w:tabs>
          <w:tab w:val="left" w:pos="993"/>
        </w:tabs>
        <w:spacing w:before="0" w:after="200"/>
        <w:jc w:val="left"/>
        <w:rPr>
          <w:lang w:eastAsia="nb-NO"/>
        </w:rPr>
      </w:pPr>
      <w:r w:rsidRPr="001F15F1">
        <w:rPr>
          <w:b/>
          <w:bCs/>
          <w:lang w:eastAsia="nb-NO"/>
        </w:rPr>
        <w:t>HTTP</w:t>
      </w:r>
      <w:r w:rsidRPr="001F15F1">
        <w:rPr>
          <w:lang w:eastAsia="nb-NO"/>
        </w:rPr>
        <w:t xml:space="preserve"> — </w:t>
      </w:r>
      <w:r w:rsidRPr="001F15F1">
        <w:rPr>
          <w:i/>
          <w:iCs/>
          <w:lang w:eastAsia="nb-NO"/>
        </w:rPr>
        <w:t>HyperText Transfer Protocol</w:t>
      </w:r>
      <w:r w:rsidRPr="001F15F1">
        <w:rPr>
          <w:lang w:eastAsia="nb-NO"/>
        </w:rPr>
        <w:t xml:space="preserve"> (</w:t>
      </w:r>
      <w:r w:rsidRPr="001F15F1">
        <w:rPr>
          <w:b/>
          <w:bCs/>
          <w:lang w:eastAsia="nb-NO"/>
        </w:rPr>
        <w:t>Protocolo de Transferência de Hipertexto</w:t>
      </w:r>
      <w:r w:rsidRPr="001F15F1">
        <w:rPr>
          <w:lang w:eastAsia="nb-NO"/>
        </w:rPr>
        <w:t>)</w:t>
      </w:r>
    </w:p>
    <w:p w14:paraId="43F065D6" w14:textId="77777777" w:rsidR="00604AE4" w:rsidRPr="001F15F1" w:rsidRDefault="00604AE4" w:rsidP="00604AE4">
      <w:pPr>
        <w:tabs>
          <w:tab w:val="left" w:pos="993"/>
        </w:tabs>
        <w:spacing w:before="0" w:after="200"/>
        <w:jc w:val="left"/>
        <w:rPr>
          <w:lang w:eastAsia="nb-NO"/>
        </w:rPr>
      </w:pPr>
      <w:r w:rsidRPr="001F15F1">
        <w:rPr>
          <w:b/>
          <w:bCs/>
          <w:lang w:eastAsia="nb-NO"/>
        </w:rPr>
        <w:t>IDE</w:t>
      </w:r>
      <w:r w:rsidRPr="001F15F1">
        <w:rPr>
          <w:lang w:eastAsia="nb-NO"/>
        </w:rPr>
        <w:t xml:space="preserve"> — </w:t>
      </w:r>
      <w:r w:rsidRPr="001F15F1">
        <w:rPr>
          <w:i/>
          <w:iCs/>
          <w:lang w:eastAsia="nb-NO"/>
        </w:rPr>
        <w:t>Integrated Development Environment</w:t>
      </w:r>
      <w:r w:rsidRPr="001F15F1">
        <w:rPr>
          <w:lang w:eastAsia="nb-NO"/>
        </w:rPr>
        <w:t xml:space="preserve"> (</w:t>
      </w:r>
      <w:r w:rsidRPr="001F15F1">
        <w:rPr>
          <w:b/>
          <w:bCs/>
          <w:lang w:eastAsia="nb-NO"/>
        </w:rPr>
        <w:t>Ambiente de Desenvolvimento Integrado</w:t>
      </w:r>
      <w:r w:rsidRPr="001F15F1">
        <w:rPr>
          <w:lang w:eastAsia="nb-NO"/>
        </w:rPr>
        <w:t>)</w:t>
      </w:r>
    </w:p>
    <w:p w14:paraId="2EF5798D" w14:textId="56CAF8E1" w:rsidR="00604AE4" w:rsidRPr="001F15F1" w:rsidRDefault="00604AE4" w:rsidP="00604AE4">
      <w:pPr>
        <w:tabs>
          <w:tab w:val="left" w:pos="993"/>
        </w:tabs>
        <w:spacing w:before="0" w:after="200"/>
        <w:jc w:val="left"/>
        <w:rPr>
          <w:lang w:eastAsia="nb-NO"/>
        </w:rPr>
      </w:pPr>
      <w:r w:rsidRPr="001F15F1">
        <w:rPr>
          <w:b/>
          <w:bCs/>
          <w:lang w:eastAsia="nb-NO"/>
        </w:rPr>
        <w:t>JSON</w:t>
      </w:r>
      <w:r w:rsidRPr="001F15F1">
        <w:rPr>
          <w:lang w:eastAsia="nb-NO"/>
        </w:rPr>
        <w:t xml:space="preserve"> — </w:t>
      </w:r>
      <w:r w:rsidRPr="001F15F1">
        <w:rPr>
          <w:i/>
          <w:iCs/>
          <w:lang w:eastAsia="nb-NO"/>
        </w:rPr>
        <w:t>JavaScript Object Notation</w:t>
      </w:r>
      <w:r w:rsidRPr="001F15F1">
        <w:rPr>
          <w:lang w:eastAsia="nb-NO"/>
        </w:rPr>
        <w:t xml:space="preserve"> (</w:t>
      </w:r>
      <w:r w:rsidRPr="001F15F1">
        <w:rPr>
          <w:b/>
          <w:bCs/>
          <w:lang w:eastAsia="nb-NO"/>
        </w:rPr>
        <w:t>Notação de Objetos JavaScript</w:t>
      </w:r>
      <w:r w:rsidRPr="001F15F1">
        <w:rPr>
          <w:lang w:eastAsia="nb-NO"/>
        </w:rPr>
        <w:t>)</w:t>
      </w:r>
    </w:p>
    <w:p w14:paraId="44F4F92A" w14:textId="42278499" w:rsidR="00604AE4" w:rsidRPr="001F15F1" w:rsidRDefault="00604AE4" w:rsidP="00604AE4">
      <w:pPr>
        <w:tabs>
          <w:tab w:val="left" w:pos="993"/>
        </w:tabs>
        <w:spacing w:before="0" w:after="200"/>
        <w:jc w:val="left"/>
        <w:rPr>
          <w:lang w:eastAsia="nb-NO"/>
        </w:rPr>
      </w:pPr>
      <w:r w:rsidRPr="001F15F1">
        <w:rPr>
          <w:b/>
          <w:bCs/>
          <w:lang w:eastAsia="nb-NO"/>
        </w:rPr>
        <w:t>MSW</w:t>
      </w:r>
      <w:r w:rsidRPr="001F15F1">
        <w:rPr>
          <w:lang w:eastAsia="nb-NO"/>
        </w:rPr>
        <w:t xml:space="preserve"> — </w:t>
      </w:r>
      <w:r w:rsidRPr="001F15F1">
        <w:rPr>
          <w:i/>
          <w:iCs/>
          <w:lang w:eastAsia="nb-NO"/>
        </w:rPr>
        <w:t>Mock Service Worker</w:t>
      </w:r>
      <w:r w:rsidRPr="001F15F1">
        <w:rPr>
          <w:lang w:eastAsia="nb-NO"/>
        </w:rPr>
        <w:t xml:space="preserve"> (</w:t>
      </w:r>
      <w:r w:rsidRPr="001F15F1">
        <w:rPr>
          <w:b/>
          <w:bCs/>
          <w:lang w:eastAsia="nb-NO"/>
        </w:rPr>
        <w:t>Simulador de Serviços Web</w:t>
      </w:r>
      <w:r w:rsidRPr="001F15F1">
        <w:rPr>
          <w:lang w:eastAsia="nb-NO"/>
        </w:rPr>
        <w:t>)</w:t>
      </w:r>
    </w:p>
    <w:p w14:paraId="0507A7D0" w14:textId="77777777" w:rsidR="00604AE4" w:rsidRPr="001F15F1" w:rsidRDefault="00604AE4" w:rsidP="00604AE4">
      <w:pPr>
        <w:tabs>
          <w:tab w:val="left" w:pos="993"/>
        </w:tabs>
        <w:spacing w:before="0" w:after="200"/>
        <w:jc w:val="left"/>
        <w:rPr>
          <w:lang w:eastAsia="nb-NO"/>
        </w:rPr>
      </w:pPr>
      <w:r w:rsidRPr="001F15F1">
        <w:rPr>
          <w:b/>
          <w:bCs/>
          <w:lang w:eastAsia="nb-NO"/>
        </w:rPr>
        <w:t>OAuth</w:t>
      </w:r>
      <w:r w:rsidRPr="001F15F1">
        <w:rPr>
          <w:lang w:eastAsia="nb-NO"/>
        </w:rPr>
        <w:t xml:space="preserve"> — </w:t>
      </w:r>
      <w:r w:rsidRPr="001F15F1">
        <w:rPr>
          <w:i/>
          <w:iCs/>
          <w:lang w:eastAsia="nb-NO"/>
        </w:rPr>
        <w:t>Open Authorization</w:t>
      </w:r>
      <w:r w:rsidRPr="001F15F1">
        <w:rPr>
          <w:lang w:eastAsia="nb-NO"/>
        </w:rPr>
        <w:t xml:space="preserve"> (</w:t>
      </w:r>
      <w:r w:rsidRPr="001F15F1">
        <w:rPr>
          <w:b/>
          <w:bCs/>
          <w:lang w:eastAsia="nb-NO"/>
        </w:rPr>
        <w:t>Autorização Aberta</w:t>
      </w:r>
      <w:r w:rsidRPr="001F15F1">
        <w:rPr>
          <w:lang w:eastAsia="nb-NO"/>
        </w:rPr>
        <w:t>)</w:t>
      </w:r>
    </w:p>
    <w:p w14:paraId="69DF1B31" w14:textId="77777777" w:rsidR="00604AE4" w:rsidRPr="001F15F1" w:rsidRDefault="00604AE4" w:rsidP="00604AE4">
      <w:pPr>
        <w:tabs>
          <w:tab w:val="left" w:pos="993"/>
        </w:tabs>
        <w:spacing w:before="0" w:after="200"/>
        <w:jc w:val="left"/>
        <w:rPr>
          <w:lang w:eastAsia="nb-NO"/>
        </w:rPr>
      </w:pPr>
      <w:r w:rsidRPr="001F15F1">
        <w:rPr>
          <w:b/>
          <w:bCs/>
          <w:lang w:eastAsia="nb-NO"/>
        </w:rPr>
        <w:t>PDF</w:t>
      </w:r>
      <w:r w:rsidRPr="001F15F1">
        <w:rPr>
          <w:lang w:eastAsia="nb-NO"/>
        </w:rPr>
        <w:t xml:space="preserve"> — </w:t>
      </w:r>
      <w:r w:rsidRPr="001F15F1">
        <w:rPr>
          <w:i/>
          <w:iCs/>
          <w:lang w:eastAsia="nb-NO"/>
        </w:rPr>
        <w:t>Portable Document Format</w:t>
      </w:r>
      <w:r w:rsidRPr="001F15F1">
        <w:rPr>
          <w:lang w:eastAsia="nb-NO"/>
        </w:rPr>
        <w:t xml:space="preserve"> (</w:t>
      </w:r>
      <w:r w:rsidRPr="001F15F1">
        <w:rPr>
          <w:b/>
          <w:bCs/>
          <w:lang w:eastAsia="nb-NO"/>
        </w:rPr>
        <w:t>Formato Portátil de Documento</w:t>
      </w:r>
      <w:r w:rsidRPr="001F15F1">
        <w:rPr>
          <w:lang w:eastAsia="nb-NO"/>
        </w:rPr>
        <w:t>)</w:t>
      </w:r>
    </w:p>
    <w:p w14:paraId="2F2320A3" w14:textId="77777777" w:rsidR="00604AE4" w:rsidRPr="001F15F1" w:rsidRDefault="00604AE4" w:rsidP="00604AE4">
      <w:pPr>
        <w:tabs>
          <w:tab w:val="left" w:pos="993"/>
        </w:tabs>
        <w:spacing w:before="0" w:after="200"/>
        <w:jc w:val="left"/>
        <w:rPr>
          <w:lang w:eastAsia="nb-NO"/>
        </w:rPr>
      </w:pPr>
      <w:r w:rsidRPr="001F15F1">
        <w:rPr>
          <w:b/>
          <w:bCs/>
          <w:lang w:eastAsia="nb-NO"/>
        </w:rPr>
        <w:t>PO</w:t>
      </w:r>
      <w:r w:rsidRPr="001F15F1">
        <w:rPr>
          <w:lang w:eastAsia="nb-NO"/>
        </w:rPr>
        <w:t xml:space="preserve"> — </w:t>
      </w:r>
      <w:r w:rsidRPr="001F15F1">
        <w:rPr>
          <w:i/>
          <w:iCs/>
          <w:lang w:eastAsia="nb-NO"/>
        </w:rPr>
        <w:t>Product Owner</w:t>
      </w:r>
      <w:r w:rsidRPr="001F15F1">
        <w:rPr>
          <w:lang w:eastAsia="nb-NO"/>
        </w:rPr>
        <w:t xml:space="preserve"> (</w:t>
      </w:r>
      <w:r w:rsidRPr="001F15F1">
        <w:rPr>
          <w:b/>
          <w:bCs/>
          <w:lang w:eastAsia="nb-NO"/>
        </w:rPr>
        <w:t>Dono do Produto</w:t>
      </w:r>
      <w:r w:rsidRPr="001F15F1">
        <w:rPr>
          <w:lang w:eastAsia="nb-NO"/>
        </w:rPr>
        <w:t>)</w:t>
      </w:r>
    </w:p>
    <w:p w14:paraId="51D22562" w14:textId="77777777" w:rsidR="00604AE4" w:rsidRPr="001F15F1" w:rsidRDefault="00604AE4" w:rsidP="00604AE4">
      <w:pPr>
        <w:tabs>
          <w:tab w:val="left" w:pos="993"/>
        </w:tabs>
        <w:spacing w:before="0" w:after="200"/>
        <w:jc w:val="left"/>
        <w:rPr>
          <w:lang w:eastAsia="nb-NO"/>
        </w:rPr>
      </w:pPr>
      <w:r w:rsidRPr="001F15F1">
        <w:rPr>
          <w:b/>
          <w:bCs/>
          <w:lang w:eastAsia="nb-NO"/>
        </w:rPr>
        <w:t>REST</w:t>
      </w:r>
      <w:r w:rsidRPr="001F15F1">
        <w:rPr>
          <w:lang w:eastAsia="nb-NO"/>
        </w:rPr>
        <w:t xml:space="preserve"> — </w:t>
      </w:r>
      <w:r w:rsidRPr="001F15F1">
        <w:rPr>
          <w:i/>
          <w:iCs/>
          <w:lang w:eastAsia="nb-NO"/>
        </w:rPr>
        <w:t>Representational State Transfer</w:t>
      </w:r>
      <w:r w:rsidRPr="001F15F1">
        <w:rPr>
          <w:lang w:eastAsia="nb-NO"/>
        </w:rPr>
        <w:t xml:space="preserve"> (</w:t>
      </w:r>
      <w:r w:rsidRPr="001F15F1">
        <w:rPr>
          <w:b/>
          <w:bCs/>
          <w:lang w:eastAsia="nb-NO"/>
        </w:rPr>
        <w:t>Transferência de Estado Representacional</w:t>
      </w:r>
      <w:r w:rsidRPr="001F15F1">
        <w:rPr>
          <w:lang w:eastAsia="nb-NO"/>
        </w:rPr>
        <w:t>)</w:t>
      </w:r>
    </w:p>
    <w:p w14:paraId="05F10B27" w14:textId="77777777" w:rsidR="00604AE4" w:rsidRPr="001F15F1" w:rsidRDefault="00604AE4" w:rsidP="00604AE4">
      <w:pPr>
        <w:tabs>
          <w:tab w:val="left" w:pos="993"/>
        </w:tabs>
        <w:spacing w:before="0" w:after="200"/>
        <w:jc w:val="left"/>
        <w:rPr>
          <w:lang w:eastAsia="nb-NO"/>
        </w:rPr>
      </w:pPr>
      <w:r w:rsidRPr="001F15F1">
        <w:rPr>
          <w:b/>
          <w:bCs/>
          <w:lang w:eastAsia="nb-NO"/>
        </w:rPr>
        <w:t>RF</w:t>
      </w:r>
      <w:r w:rsidRPr="001F15F1">
        <w:rPr>
          <w:lang w:eastAsia="nb-NO"/>
        </w:rPr>
        <w:t xml:space="preserve"> — </w:t>
      </w:r>
      <w:r w:rsidRPr="001F15F1">
        <w:rPr>
          <w:i/>
          <w:iCs/>
          <w:lang w:eastAsia="nb-NO"/>
        </w:rPr>
        <w:t>Functional Requirement</w:t>
      </w:r>
      <w:r w:rsidRPr="001F15F1">
        <w:rPr>
          <w:lang w:eastAsia="nb-NO"/>
        </w:rPr>
        <w:t xml:space="preserve"> (</w:t>
      </w:r>
      <w:r w:rsidRPr="001F15F1">
        <w:rPr>
          <w:b/>
          <w:bCs/>
          <w:lang w:eastAsia="nb-NO"/>
        </w:rPr>
        <w:t>Requisito Funcional</w:t>
      </w:r>
      <w:r w:rsidRPr="001F15F1">
        <w:rPr>
          <w:lang w:eastAsia="nb-NO"/>
        </w:rPr>
        <w:t>)</w:t>
      </w:r>
    </w:p>
    <w:p w14:paraId="0B4595E3" w14:textId="77777777" w:rsidR="00604AE4" w:rsidRPr="001F15F1" w:rsidRDefault="00604AE4" w:rsidP="00604AE4">
      <w:pPr>
        <w:tabs>
          <w:tab w:val="left" w:pos="993"/>
        </w:tabs>
        <w:spacing w:before="0" w:after="200"/>
        <w:jc w:val="left"/>
        <w:rPr>
          <w:lang w:eastAsia="nb-NO"/>
        </w:rPr>
      </w:pPr>
      <w:r w:rsidRPr="001F15F1">
        <w:rPr>
          <w:b/>
          <w:bCs/>
          <w:lang w:eastAsia="nb-NO"/>
        </w:rPr>
        <w:t>RNF</w:t>
      </w:r>
      <w:r w:rsidRPr="001F15F1">
        <w:rPr>
          <w:lang w:eastAsia="nb-NO"/>
        </w:rPr>
        <w:t xml:space="preserve"> — </w:t>
      </w:r>
      <w:r w:rsidRPr="001F15F1">
        <w:rPr>
          <w:i/>
          <w:iCs/>
          <w:lang w:eastAsia="nb-NO"/>
        </w:rPr>
        <w:t>Non-Functional Requirement</w:t>
      </w:r>
      <w:r w:rsidRPr="001F15F1">
        <w:rPr>
          <w:lang w:eastAsia="nb-NO"/>
        </w:rPr>
        <w:t xml:space="preserve"> (</w:t>
      </w:r>
      <w:r w:rsidRPr="001F15F1">
        <w:rPr>
          <w:b/>
          <w:bCs/>
          <w:lang w:eastAsia="nb-NO"/>
        </w:rPr>
        <w:t>Requisito Não Funcional</w:t>
      </w:r>
      <w:r w:rsidRPr="001F15F1">
        <w:rPr>
          <w:lang w:eastAsia="nb-NO"/>
        </w:rPr>
        <w:t>)</w:t>
      </w:r>
    </w:p>
    <w:p w14:paraId="538FD73D" w14:textId="77777777" w:rsidR="00604AE4" w:rsidRPr="001F15F1" w:rsidRDefault="00604AE4" w:rsidP="00604AE4">
      <w:pPr>
        <w:tabs>
          <w:tab w:val="left" w:pos="993"/>
        </w:tabs>
        <w:spacing w:before="0" w:after="200"/>
        <w:jc w:val="left"/>
        <w:rPr>
          <w:lang w:eastAsia="nb-NO"/>
        </w:rPr>
      </w:pPr>
      <w:r w:rsidRPr="001F15F1">
        <w:rPr>
          <w:b/>
          <w:bCs/>
          <w:lang w:eastAsia="nb-NO"/>
        </w:rPr>
        <w:t>SP</w:t>
      </w:r>
      <w:r w:rsidRPr="001F15F1">
        <w:rPr>
          <w:lang w:eastAsia="nb-NO"/>
        </w:rPr>
        <w:t xml:space="preserve"> — </w:t>
      </w:r>
      <w:r w:rsidRPr="001F15F1">
        <w:rPr>
          <w:i/>
          <w:iCs/>
          <w:lang w:eastAsia="nb-NO"/>
        </w:rPr>
        <w:t>Story Points</w:t>
      </w:r>
      <w:r w:rsidRPr="001F15F1">
        <w:rPr>
          <w:lang w:eastAsia="nb-NO"/>
        </w:rPr>
        <w:t xml:space="preserve"> (</w:t>
      </w:r>
      <w:r w:rsidRPr="001F15F1">
        <w:rPr>
          <w:b/>
          <w:bCs/>
          <w:lang w:eastAsia="nb-NO"/>
        </w:rPr>
        <w:t>Pontos da História</w:t>
      </w:r>
      <w:r w:rsidRPr="001F15F1">
        <w:rPr>
          <w:lang w:eastAsia="nb-NO"/>
        </w:rPr>
        <w:t>)</w:t>
      </w:r>
    </w:p>
    <w:p w14:paraId="504113C1" w14:textId="77777777" w:rsidR="00604AE4" w:rsidRPr="001F15F1" w:rsidRDefault="00604AE4" w:rsidP="00604AE4">
      <w:pPr>
        <w:tabs>
          <w:tab w:val="left" w:pos="993"/>
        </w:tabs>
        <w:spacing w:before="0" w:after="200"/>
        <w:jc w:val="left"/>
        <w:rPr>
          <w:lang w:eastAsia="nb-NO"/>
        </w:rPr>
      </w:pPr>
      <w:r w:rsidRPr="001F15F1">
        <w:rPr>
          <w:b/>
          <w:bCs/>
          <w:lang w:eastAsia="nb-NO"/>
        </w:rPr>
        <w:t>SQL</w:t>
      </w:r>
      <w:r w:rsidRPr="001F15F1">
        <w:rPr>
          <w:lang w:eastAsia="nb-NO"/>
        </w:rPr>
        <w:t xml:space="preserve"> — </w:t>
      </w:r>
      <w:r w:rsidRPr="001F15F1">
        <w:rPr>
          <w:i/>
          <w:iCs/>
          <w:lang w:eastAsia="nb-NO"/>
        </w:rPr>
        <w:t>Structured Query Language</w:t>
      </w:r>
      <w:r w:rsidRPr="001F15F1">
        <w:rPr>
          <w:lang w:eastAsia="nb-NO"/>
        </w:rPr>
        <w:t xml:space="preserve"> (</w:t>
      </w:r>
      <w:r w:rsidRPr="001F15F1">
        <w:rPr>
          <w:b/>
          <w:bCs/>
          <w:lang w:eastAsia="nb-NO"/>
        </w:rPr>
        <w:t>Linguagem de Consulta Estruturada</w:t>
      </w:r>
      <w:r w:rsidRPr="001F15F1">
        <w:rPr>
          <w:lang w:eastAsia="nb-NO"/>
        </w:rPr>
        <w:t>)</w:t>
      </w:r>
    </w:p>
    <w:p w14:paraId="2690B3BE" w14:textId="77777777" w:rsidR="00604AE4" w:rsidRPr="001F15F1" w:rsidRDefault="00604AE4" w:rsidP="00604AE4">
      <w:pPr>
        <w:tabs>
          <w:tab w:val="left" w:pos="993"/>
        </w:tabs>
        <w:spacing w:before="0" w:after="200"/>
        <w:jc w:val="left"/>
        <w:rPr>
          <w:lang w:eastAsia="nb-NO"/>
        </w:rPr>
      </w:pPr>
      <w:r w:rsidRPr="001F15F1">
        <w:rPr>
          <w:b/>
          <w:bCs/>
          <w:lang w:eastAsia="nb-NO"/>
        </w:rPr>
        <w:t>TFC</w:t>
      </w:r>
      <w:r w:rsidRPr="001F15F1">
        <w:rPr>
          <w:lang w:eastAsia="nb-NO"/>
        </w:rPr>
        <w:t xml:space="preserve"> — </w:t>
      </w:r>
      <w:r w:rsidRPr="001F15F1">
        <w:rPr>
          <w:i/>
          <w:iCs/>
          <w:lang w:eastAsia="nb-NO"/>
        </w:rPr>
        <w:t>Final Course Project</w:t>
      </w:r>
      <w:r w:rsidRPr="001F15F1">
        <w:rPr>
          <w:lang w:eastAsia="nb-NO"/>
        </w:rPr>
        <w:t xml:space="preserve"> (</w:t>
      </w:r>
      <w:r w:rsidRPr="001F15F1">
        <w:rPr>
          <w:b/>
          <w:bCs/>
          <w:lang w:eastAsia="nb-NO"/>
        </w:rPr>
        <w:t>Trabalho de Fim de Curso</w:t>
      </w:r>
      <w:r w:rsidRPr="001F15F1">
        <w:rPr>
          <w:lang w:eastAsia="nb-NO"/>
        </w:rPr>
        <w:t>)</w:t>
      </w:r>
    </w:p>
    <w:p w14:paraId="62E29CF0" w14:textId="77777777" w:rsidR="00604AE4" w:rsidRPr="001F15F1" w:rsidRDefault="00604AE4" w:rsidP="00604AE4">
      <w:pPr>
        <w:tabs>
          <w:tab w:val="left" w:pos="993"/>
        </w:tabs>
        <w:spacing w:before="0" w:after="200"/>
        <w:jc w:val="left"/>
        <w:rPr>
          <w:lang w:eastAsia="nb-NO"/>
        </w:rPr>
      </w:pPr>
      <w:r w:rsidRPr="001F15F1">
        <w:rPr>
          <w:b/>
          <w:bCs/>
          <w:lang w:eastAsia="nb-NO"/>
        </w:rPr>
        <w:t>UI</w:t>
      </w:r>
      <w:r w:rsidRPr="001F15F1">
        <w:rPr>
          <w:lang w:eastAsia="nb-NO"/>
        </w:rPr>
        <w:t xml:space="preserve"> — </w:t>
      </w:r>
      <w:r w:rsidRPr="001F15F1">
        <w:rPr>
          <w:i/>
          <w:iCs/>
          <w:lang w:eastAsia="nb-NO"/>
        </w:rPr>
        <w:t>User Interface</w:t>
      </w:r>
      <w:r w:rsidRPr="001F15F1">
        <w:rPr>
          <w:lang w:eastAsia="nb-NO"/>
        </w:rPr>
        <w:t xml:space="preserve"> (</w:t>
      </w:r>
      <w:r w:rsidRPr="001F15F1">
        <w:rPr>
          <w:b/>
          <w:bCs/>
          <w:lang w:eastAsia="nb-NO"/>
        </w:rPr>
        <w:t>Interface do Utilizador</w:t>
      </w:r>
      <w:r w:rsidRPr="001F15F1">
        <w:rPr>
          <w:lang w:eastAsia="nb-NO"/>
        </w:rPr>
        <w:t>)</w:t>
      </w:r>
    </w:p>
    <w:p w14:paraId="2AAB8AE4" w14:textId="77777777" w:rsidR="00604AE4" w:rsidRPr="001F15F1" w:rsidRDefault="00604AE4" w:rsidP="00604AE4">
      <w:pPr>
        <w:tabs>
          <w:tab w:val="left" w:pos="993"/>
        </w:tabs>
        <w:spacing w:before="0" w:after="200"/>
        <w:jc w:val="left"/>
        <w:rPr>
          <w:lang w:eastAsia="nb-NO"/>
        </w:rPr>
      </w:pPr>
      <w:r w:rsidRPr="001F15F1">
        <w:rPr>
          <w:b/>
          <w:bCs/>
          <w:lang w:eastAsia="nb-NO"/>
        </w:rPr>
        <w:t>UX</w:t>
      </w:r>
      <w:r w:rsidRPr="001F15F1">
        <w:rPr>
          <w:lang w:eastAsia="nb-NO"/>
        </w:rPr>
        <w:t xml:space="preserve"> — </w:t>
      </w:r>
      <w:r w:rsidRPr="001F15F1">
        <w:rPr>
          <w:i/>
          <w:iCs/>
          <w:lang w:eastAsia="nb-NO"/>
        </w:rPr>
        <w:t>User Experience</w:t>
      </w:r>
      <w:r w:rsidRPr="001F15F1">
        <w:rPr>
          <w:lang w:eastAsia="nb-NO"/>
        </w:rPr>
        <w:t xml:space="preserve"> (</w:t>
      </w:r>
      <w:r w:rsidRPr="001F15F1">
        <w:rPr>
          <w:b/>
          <w:bCs/>
          <w:lang w:eastAsia="nb-NO"/>
        </w:rPr>
        <w:t>Experiência do Utilizador</w:t>
      </w:r>
      <w:r w:rsidRPr="001F15F1">
        <w:rPr>
          <w:lang w:eastAsia="nb-NO"/>
        </w:rPr>
        <w:t>)</w:t>
      </w:r>
    </w:p>
    <w:p w14:paraId="11FC0F4B" w14:textId="21ABD64F" w:rsidR="00604AE4" w:rsidRPr="001F15F1" w:rsidRDefault="00604AE4" w:rsidP="00604AE4">
      <w:pPr>
        <w:tabs>
          <w:tab w:val="left" w:pos="993"/>
        </w:tabs>
        <w:spacing w:before="0" w:after="200"/>
        <w:jc w:val="left"/>
        <w:rPr>
          <w:lang w:eastAsia="nb-NO"/>
        </w:rPr>
      </w:pPr>
      <w:r w:rsidRPr="001F15F1">
        <w:rPr>
          <w:b/>
          <w:bCs/>
          <w:lang w:eastAsia="nb-NO"/>
        </w:rPr>
        <w:t>US</w:t>
      </w:r>
      <w:r w:rsidR="00A57744">
        <w:rPr>
          <w:b/>
          <w:bCs/>
          <w:lang w:eastAsia="nb-NO"/>
        </w:rPr>
        <w:t>/UST</w:t>
      </w:r>
      <w:r w:rsidRPr="001F15F1">
        <w:rPr>
          <w:lang w:eastAsia="nb-NO"/>
        </w:rPr>
        <w:t xml:space="preserve"> — </w:t>
      </w:r>
      <w:r w:rsidRPr="001F15F1">
        <w:rPr>
          <w:i/>
          <w:iCs/>
          <w:lang w:eastAsia="nb-NO"/>
        </w:rPr>
        <w:t>User Story</w:t>
      </w:r>
      <w:r w:rsidRPr="001F15F1">
        <w:rPr>
          <w:lang w:eastAsia="nb-NO"/>
        </w:rPr>
        <w:t xml:space="preserve"> (</w:t>
      </w:r>
      <w:r w:rsidRPr="001F15F1">
        <w:rPr>
          <w:b/>
          <w:bCs/>
          <w:lang w:eastAsia="nb-NO"/>
        </w:rPr>
        <w:t>História de Utilizador</w:t>
      </w:r>
      <w:r w:rsidRPr="001F15F1">
        <w:rPr>
          <w:lang w:eastAsia="nb-NO"/>
        </w:rPr>
        <w:t>)</w:t>
      </w:r>
    </w:p>
    <w:p w14:paraId="0C3ED5AE" w14:textId="77777777" w:rsidR="00604AE4" w:rsidRPr="001F15F1" w:rsidRDefault="00604AE4" w:rsidP="00604AE4">
      <w:pPr>
        <w:tabs>
          <w:tab w:val="left" w:pos="993"/>
        </w:tabs>
        <w:spacing w:before="0" w:after="200"/>
        <w:jc w:val="left"/>
        <w:rPr>
          <w:lang w:eastAsia="nb-NO"/>
        </w:rPr>
      </w:pPr>
      <w:r w:rsidRPr="001F15F1">
        <w:rPr>
          <w:b/>
          <w:bCs/>
          <w:lang w:eastAsia="nb-NO"/>
        </w:rPr>
        <w:t>VCS</w:t>
      </w:r>
      <w:r w:rsidRPr="001F15F1">
        <w:rPr>
          <w:lang w:eastAsia="nb-NO"/>
        </w:rPr>
        <w:t xml:space="preserve"> — </w:t>
      </w:r>
      <w:r w:rsidRPr="001F15F1">
        <w:rPr>
          <w:i/>
          <w:iCs/>
          <w:lang w:eastAsia="nb-NO"/>
        </w:rPr>
        <w:t>Version Control System</w:t>
      </w:r>
      <w:r w:rsidRPr="001F15F1">
        <w:rPr>
          <w:lang w:eastAsia="nb-NO"/>
        </w:rPr>
        <w:t xml:space="preserve"> (</w:t>
      </w:r>
      <w:r w:rsidRPr="001F15F1">
        <w:rPr>
          <w:b/>
          <w:bCs/>
          <w:lang w:eastAsia="nb-NO"/>
        </w:rPr>
        <w:t>Sistema de Controlo de Versões</w:t>
      </w:r>
      <w:r w:rsidRPr="001F15F1">
        <w:rPr>
          <w:lang w:eastAsia="nb-NO"/>
        </w:rPr>
        <w:t>)</w:t>
      </w:r>
    </w:p>
    <w:p w14:paraId="471058EB" w14:textId="7C12D2D4" w:rsidR="00FA5099" w:rsidRPr="001F15F1" w:rsidRDefault="00604AE4" w:rsidP="00FA5099">
      <w:pPr>
        <w:tabs>
          <w:tab w:val="left" w:pos="993"/>
        </w:tabs>
        <w:spacing w:before="0" w:after="200"/>
        <w:jc w:val="left"/>
        <w:rPr>
          <w:lang w:eastAsia="nb-NO"/>
        </w:rPr>
      </w:pPr>
      <w:r w:rsidRPr="001F15F1">
        <w:rPr>
          <w:b/>
          <w:bCs/>
          <w:lang w:eastAsia="nb-NO"/>
        </w:rPr>
        <w:t>VSCode</w:t>
      </w:r>
      <w:r w:rsidRPr="001F15F1">
        <w:rPr>
          <w:lang w:eastAsia="nb-NO"/>
        </w:rPr>
        <w:t xml:space="preserve"> — </w:t>
      </w:r>
      <w:r w:rsidRPr="001F15F1">
        <w:rPr>
          <w:i/>
          <w:iCs/>
          <w:lang w:eastAsia="nb-NO"/>
        </w:rPr>
        <w:t>Visual Studio Code</w:t>
      </w:r>
      <w:r w:rsidRPr="001F15F1">
        <w:rPr>
          <w:lang w:eastAsia="nb-NO"/>
        </w:rPr>
        <w:t xml:space="preserve"> (</w:t>
      </w:r>
      <w:r w:rsidRPr="001F15F1">
        <w:rPr>
          <w:b/>
          <w:bCs/>
          <w:lang w:eastAsia="nb-NO"/>
        </w:rPr>
        <w:t>Visual Studio Code — Editor de Código</w:t>
      </w:r>
      <w:r w:rsidRPr="001F15F1">
        <w:rPr>
          <w:lang w:eastAsia="nb-NO"/>
        </w:rPr>
        <w:t>)</w:t>
      </w:r>
    </w:p>
    <w:p w14:paraId="5930169F" w14:textId="77777777" w:rsidR="00FA5099" w:rsidRPr="001F15F1" w:rsidRDefault="00FA5099" w:rsidP="00FA5099">
      <w:pPr>
        <w:spacing w:before="0" w:after="200"/>
        <w:jc w:val="left"/>
        <w:rPr>
          <w:lang w:eastAsia="nb-NO"/>
        </w:rPr>
      </w:pPr>
      <w:r w:rsidRPr="001F15F1">
        <w:rPr>
          <w:lang w:eastAsia="nb-NO"/>
        </w:rPr>
        <w:br w:type="page"/>
      </w:r>
    </w:p>
    <w:p w14:paraId="5BDEB0B3" w14:textId="77777777" w:rsidR="00FA5099" w:rsidRPr="001F15F1" w:rsidRDefault="00FA5099" w:rsidP="009B3D40">
      <w:pPr>
        <w:pStyle w:val="Ttulo1"/>
      </w:pPr>
      <w:bookmarkStart w:id="10" w:name="_Toc226608784"/>
      <w:bookmarkEnd w:id="1"/>
      <w:r w:rsidRPr="001F15F1">
        <w:lastRenderedPageBreak/>
        <w:t>Intr</w:t>
      </w:r>
      <w:r w:rsidR="00E47FC9" w:rsidRPr="001F15F1">
        <w:t>o</w:t>
      </w:r>
      <w:r w:rsidRPr="001F15F1">
        <w:t>dução</w:t>
      </w:r>
      <w:bookmarkEnd w:id="10"/>
    </w:p>
    <w:p w14:paraId="247CF93D" w14:textId="1621DD35" w:rsidR="000C1AA5" w:rsidRPr="001F15F1" w:rsidRDefault="00FA5099" w:rsidP="000C1AA5">
      <w:pPr>
        <w:pStyle w:val="Ttulo2"/>
        <w:rPr>
          <w:lang w:val="pt-PT"/>
        </w:rPr>
      </w:pPr>
      <w:bookmarkStart w:id="11" w:name="_Toc226608785"/>
      <w:r w:rsidRPr="001F15F1">
        <w:rPr>
          <w:lang w:val="pt-PT"/>
        </w:rPr>
        <w:t>Enquadramento</w:t>
      </w:r>
      <w:bookmarkEnd w:id="11"/>
    </w:p>
    <w:p w14:paraId="51B523E3" w14:textId="199FB7FA" w:rsidR="0031238A" w:rsidRDefault="00067E03" w:rsidP="00067E03">
      <w:r w:rsidRPr="001F15F1">
        <w:t>No panorama atual do desenvolvimento de software, as metodologias ágeis afirmaram-se como um padrão da indústria, com as User Stories a funcionarem como a unidade fundamental para a definição de requisitos e funcionalidades</w:t>
      </w:r>
      <w:r w:rsidR="001E125A" w:rsidRPr="001F15F1">
        <w:t xml:space="preserve"> </w:t>
      </w:r>
      <w:r w:rsidR="001E125A" w:rsidRPr="001F15F1">
        <w:fldChar w:fldCharType="begin"/>
      </w:r>
      <w:r w:rsidR="001E125A" w:rsidRPr="001F15F1">
        <w:instrText xml:space="preserve"> REF definition_of_done_summet \h </w:instrText>
      </w:r>
      <w:r w:rsidR="001E125A" w:rsidRPr="001F15F1">
        <w:fldChar w:fldCharType="separate"/>
      </w:r>
      <w:r w:rsidR="004A6B1B" w:rsidRPr="004A6B1B">
        <w:t>[1]</w:t>
      </w:r>
      <w:r w:rsidR="001E125A" w:rsidRPr="001F15F1">
        <w:fldChar w:fldCharType="end"/>
      </w:r>
      <w:r w:rsidRPr="001F15F1">
        <w:t xml:space="preserve">. A eficácia de uma equipa ágil está, portanto, intrinsecamente ligada à sua capacidade de gerir de forma clara, transparente e eficiente o ciclo de vida destas mesmas </w:t>
      </w:r>
      <w:r w:rsidR="000C1AA5" w:rsidRPr="001F15F1">
        <w:t>u</w:t>
      </w:r>
      <w:r w:rsidRPr="001F15F1">
        <w:t xml:space="preserve">ser </w:t>
      </w:r>
      <w:r w:rsidR="000C1AA5" w:rsidRPr="001F15F1">
        <w:t>s</w:t>
      </w:r>
      <w:r w:rsidRPr="001F15F1">
        <w:t>tories – desde a sua conceção até à implementação e teste. No entanto, muitas organizações depararam-se com a limitação de ferramentas de gestão de projeto genéricas (ex.: Jira, Trello), que, embora poderosas, nem sempre se adaptam de forma ideal aos fluxos de trabalho e terminologias específicas de cada equipa ou projeto.</w:t>
      </w:r>
    </w:p>
    <w:p w14:paraId="24BE9851" w14:textId="77777777" w:rsidR="000A7637" w:rsidRPr="001F15F1" w:rsidRDefault="000A7637" w:rsidP="00067E03"/>
    <w:p w14:paraId="3AAE8212" w14:textId="28ACCB1D" w:rsidR="00FA5099" w:rsidRPr="001F15F1" w:rsidRDefault="00067E03" w:rsidP="00067E03">
      <w:r w:rsidRPr="001F15F1">
        <w:t>Este trabalho enquadra-se no desenvolvimento de uma solução</w:t>
      </w:r>
      <w:r w:rsidR="0031238A" w:rsidRPr="001F15F1">
        <w:t xml:space="preserve"> para a proposta feita pela</w:t>
      </w:r>
      <w:r w:rsidRPr="001F15F1">
        <w:t xml:space="preserve"> entidade externa CGI</w:t>
      </w:r>
      <w:r w:rsidR="001E125A" w:rsidRPr="001F15F1">
        <w:t xml:space="preserve"> </w:t>
      </w:r>
      <w:r w:rsidR="001E125A" w:rsidRPr="001F15F1">
        <w:fldChar w:fldCharType="begin"/>
      </w:r>
      <w:r w:rsidR="001E125A" w:rsidRPr="001F15F1">
        <w:instrText xml:space="preserve"> REF siteCGI \h </w:instrText>
      </w:r>
      <w:r w:rsidR="001E125A" w:rsidRPr="001F15F1">
        <w:fldChar w:fldCharType="separate"/>
      </w:r>
      <w:r w:rsidR="004A6B1B" w:rsidRPr="001F15F1">
        <w:t>[2]</w:t>
      </w:r>
      <w:r w:rsidR="001E125A" w:rsidRPr="001F15F1">
        <w:fldChar w:fldCharType="end"/>
      </w:r>
      <w:r w:rsidR="0031238A" w:rsidRPr="001F15F1">
        <w:t>, com conhecimentos adquiridos na Universidade Lusófona</w:t>
      </w:r>
      <w:r w:rsidR="001E125A" w:rsidRPr="001F15F1">
        <w:t xml:space="preserve"> </w:t>
      </w:r>
      <w:r w:rsidR="001E125A" w:rsidRPr="001F15F1">
        <w:fldChar w:fldCharType="begin"/>
      </w:r>
      <w:r w:rsidR="001E125A" w:rsidRPr="001F15F1">
        <w:instrText xml:space="preserve"> REF siteLusofona \h </w:instrText>
      </w:r>
      <w:r w:rsidR="001E125A" w:rsidRPr="001F15F1">
        <w:fldChar w:fldCharType="separate"/>
      </w:r>
      <w:r w:rsidR="004A6B1B" w:rsidRPr="001F15F1">
        <w:t>[3]</w:t>
      </w:r>
      <w:r w:rsidR="001E125A" w:rsidRPr="001F15F1">
        <w:fldChar w:fldCharType="end"/>
      </w:r>
      <w:r w:rsidR="0031238A" w:rsidRPr="001F15F1">
        <w:t>.</w:t>
      </w:r>
    </w:p>
    <w:p w14:paraId="14614F7C" w14:textId="77777777" w:rsidR="000C1AA5" w:rsidRPr="001F15F1" w:rsidRDefault="000C1AA5" w:rsidP="00067E03"/>
    <w:p w14:paraId="650EEB8D" w14:textId="38071CCD" w:rsidR="000C1AA5" w:rsidRPr="001F15F1" w:rsidRDefault="00FA5099" w:rsidP="000C1AA5">
      <w:pPr>
        <w:pStyle w:val="Ttulo2"/>
        <w:rPr>
          <w:lang w:val="pt-PT"/>
        </w:rPr>
      </w:pPr>
      <w:bookmarkStart w:id="12" w:name="_Toc226608786"/>
      <w:r w:rsidRPr="001F15F1">
        <w:rPr>
          <w:lang w:val="pt-PT"/>
        </w:rPr>
        <w:t>Motivação</w:t>
      </w:r>
      <w:r w:rsidR="00A54AB7" w:rsidRPr="001F15F1">
        <w:rPr>
          <w:lang w:val="pt-PT"/>
        </w:rPr>
        <w:t xml:space="preserve"> e Identificação do Problema</w:t>
      </w:r>
      <w:bookmarkEnd w:id="12"/>
    </w:p>
    <w:p w14:paraId="7AFFE96F" w14:textId="60AD0376" w:rsidR="00F11194" w:rsidRPr="001F15F1" w:rsidRDefault="00F11194" w:rsidP="000C1AA5">
      <w:r w:rsidRPr="001F15F1">
        <w:t xml:space="preserve">Em ambientes de desenvolvimento ágil de alta intensidade, como os operados pela entidade parceira CGI, a gestão eficiente do ciclo de vida das </w:t>
      </w:r>
      <w:r w:rsidR="000C1AA5" w:rsidRPr="007D0E35">
        <w:t>u</w:t>
      </w:r>
      <w:r w:rsidRPr="007D0E35">
        <w:t>ser</w:t>
      </w:r>
      <w:r w:rsidRPr="001F15F1">
        <w:t xml:space="preserve"> stories e a garantia da qualidade do código são fundamentais para o sucesso dos projetos. Atualmente, estes dois pilares – gestão e qualidade – operam frequentemente em silos separados. O processo padrão exige que o desenvolvedor interprete a user story (gestão), implemente a funcionalidade e, apenas num momento posterior e distinto, submeta o código para revisão manual de pares (qualidade).</w:t>
      </w:r>
    </w:p>
    <w:p w14:paraId="46AB3000" w14:textId="77777777" w:rsidR="00F11194" w:rsidRPr="001F15F1" w:rsidRDefault="00F11194" w:rsidP="000C1AA5"/>
    <w:p w14:paraId="305D4066" w14:textId="7BBDAB8F" w:rsidR="00F11194" w:rsidRPr="001F15F1" w:rsidRDefault="00F11194" w:rsidP="000C1AA5">
      <w:r w:rsidRPr="001F15F1">
        <w:t xml:space="preserve">Esta desconexão cria um bottleneck crítico no fluxo de desenvolvimento. A verificação da qualidade e do alinhamento com os requisitos acontece tardiamente, dependente da disponibilidade e perceção subjetiva de outros elementos da equipa. O tempo de espera por este feedback prejudica a produtividade e aumenta significativamente o risco de retrabalho, </w:t>
      </w:r>
      <w:r w:rsidR="00AA1806">
        <w:t xml:space="preserve">o que </w:t>
      </w:r>
      <w:r w:rsidR="00EF07D6">
        <w:t>compromete</w:t>
      </w:r>
      <w:r w:rsidRPr="001F15F1">
        <w:t xml:space="preserve"> a eficácia da gestão do projeto.</w:t>
      </w:r>
    </w:p>
    <w:p w14:paraId="047C5F14" w14:textId="77777777" w:rsidR="00F11194" w:rsidRPr="001F15F1" w:rsidRDefault="00F11194" w:rsidP="000C1AA5"/>
    <w:p w14:paraId="6FF63605" w14:textId="4A379260" w:rsidR="000C1AA5" w:rsidRPr="001F15F1" w:rsidRDefault="00F11194" w:rsidP="000C1AA5">
      <w:r w:rsidRPr="001F15F1">
        <w:t>Surge, assim, a necessidade clara de uma solução que una estes dois mundos. O problema central identificado é a falta de integração automatizada entre a gestão do ciclo de vida das user stories e a verificação objetiva da qualidade e conformidade do código correspondente. Este projeto propõe-se a resolver esta lacuna através do desenvolvimento de uma aplicação que não só facilita a gestão das tarefas, como introduz um controlo de qualidade automatizado e imediato no ponto de implementação.</w:t>
      </w:r>
    </w:p>
    <w:p w14:paraId="6E0FCCCD" w14:textId="77777777" w:rsidR="000D1A2A" w:rsidRPr="001F15F1" w:rsidRDefault="000D1A2A" w:rsidP="000C1AA5"/>
    <w:p w14:paraId="7E310885" w14:textId="77777777" w:rsidR="000D1A2A" w:rsidRPr="001F15F1" w:rsidRDefault="000D1A2A" w:rsidP="000C1AA5"/>
    <w:p w14:paraId="7AC5801C" w14:textId="77777777" w:rsidR="000D1A2A" w:rsidRPr="001F15F1" w:rsidRDefault="000D1A2A" w:rsidP="000C1AA5"/>
    <w:p w14:paraId="7E2B9683" w14:textId="46C5CAE5" w:rsidR="000C1AA5" w:rsidRPr="00A57744" w:rsidRDefault="00FA5099" w:rsidP="000C1AA5">
      <w:pPr>
        <w:pStyle w:val="Ttulo2"/>
        <w:rPr>
          <w:lang w:val="pt-PT"/>
        </w:rPr>
      </w:pPr>
      <w:bookmarkStart w:id="13" w:name="_Toc226608787"/>
      <w:r w:rsidRPr="001F15F1">
        <w:rPr>
          <w:lang w:val="pt-PT"/>
        </w:rPr>
        <w:lastRenderedPageBreak/>
        <w:t>Objetivos</w:t>
      </w:r>
      <w:bookmarkEnd w:id="13"/>
    </w:p>
    <w:p w14:paraId="693A1CF1" w14:textId="1D424765" w:rsidR="000C1AA5" w:rsidRPr="001F15F1" w:rsidRDefault="000C1AA5" w:rsidP="00A57744">
      <w:pPr>
        <w:pStyle w:val="Ttulo3"/>
      </w:pPr>
      <w:bookmarkStart w:id="14" w:name="_Toc226608788"/>
      <w:r w:rsidRPr="001F15F1">
        <w:t xml:space="preserve">Objetivo </w:t>
      </w:r>
      <w:r w:rsidR="00B739F0" w:rsidRPr="001F15F1">
        <w:t>g</w:t>
      </w:r>
      <w:r w:rsidRPr="001F15F1">
        <w:t>eral</w:t>
      </w:r>
      <w:bookmarkEnd w:id="14"/>
    </w:p>
    <w:p w14:paraId="75754568" w14:textId="77777777" w:rsidR="000C1AA5" w:rsidRPr="001F15F1" w:rsidRDefault="000C1AA5" w:rsidP="000C1AA5">
      <w:r w:rsidRPr="001F15F1">
        <w:t>Desenvolver uma aplicação web inovadora que recebe uma user story como input, processa-a através de um motor de Inteligência Artificial (IA) e, para além de uma bateria de testes que valida o cumprimento dos requisitos, fornece ao desenvolvedor um feedback construtivo e detalhado. Este feedback inclui a identificação do que está correto, sugestões de melhoria e recomendações de boas práticas para a produção de código limpo e sustentável.</w:t>
      </w:r>
    </w:p>
    <w:p w14:paraId="2EF48A4A" w14:textId="77777777" w:rsidR="000C1AA5" w:rsidRPr="001F15F1" w:rsidRDefault="000C1AA5" w:rsidP="000C1AA5"/>
    <w:p w14:paraId="59DF489C" w14:textId="5C81A042" w:rsidR="000C1AA5" w:rsidRPr="001F15F1" w:rsidRDefault="000C1AA5" w:rsidP="00A57744">
      <w:pPr>
        <w:pStyle w:val="Ttulo3"/>
      </w:pPr>
      <w:bookmarkStart w:id="15" w:name="_Toc226608789"/>
      <w:r w:rsidRPr="001F15F1">
        <w:t xml:space="preserve">Objetivo </w:t>
      </w:r>
      <w:r w:rsidR="00B739F0" w:rsidRPr="001F15F1">
        <w:t>do f</w:t>
      </w:r>
      <w:r w:rsidR="00F922D4" w:rsidRPr="001F15F1">
        <w:t>rontend</w:t>
      </w:r>
      <w:bookmarkEnd w:id="15"/>
    </w:p>
    <w:p w14:paraId="78238FD8" w14:textId="2E79600C" w:rsidR="000C1AA5" w:rsidRPr="001F15F1" w:rsidRDefault="000C1AA5">
      <w:pPr>
        <w:pStyle w:val="PargrafodaLista"/>
        <w:numPr>
          <w:ilvl w:val="0"/>
          <w:numId w:val="3"/>
        </w:numPr>
      </w:pPr>
      <w:r w:rsidRPr="001F15F1">
        <w:t>Conceber e desenvolver uma interface de utilizador (UI) intuitiva, acessível e responsiva, que facilite a submissão de user stories e a visualização clara do feedback gerado pela IA.</w:t>
      </w:r>
    </w:p>
    <w:p w14:paraId="7CDD3C2D" w14:textId="5AF51A7D" w:rsidR="000C1AA5" w:rsidRPr="001F15F1" w:rsidRDefault="000C1AA5">
      <w:pPr>
        <w:pStyle w:val="PargrafodaLista"/>
        <w:numPr>
          <w:ilvl w:val="0"/>
          <w:numId w:val="3"/>
        </w:numPr>
      </w:pPr>
      <w:r w:rsidRPr="001F15F1">
        <w:t xml:space="preserve">Garantir uma experiência de utilizador (UX) fluida e motivadora, </w:t>
      </w:r>
      <w:r w:rsidR="00636F12" w:rsidRPr="001F15F1">
        <w:t xml:space="preserve">que </w:t>
      </w:r>
      <w:r w:rsidRPr="001F15F1">
        <w:t>apresenta</w:t>
      </w:r>
      <w:r w:rsidR="00636F12" w:rsidRPr="001F15F1">
        <w:t>rá</w:t>
      </w:r>
      <w:r w:rsidRPr="001F15F1">
        <w:t xml:space="preserve"> a informação providenciada pela API de forma clara, organizada e construtiva.</w:t>
      </w:r>
    </w:p>
    <w:p w14:paraId="007F8C0C" w14:textId="6586F59A" w:rsidR="000C1AA5" w:rsidRPr="001F15F1" w:rsidRDefault="000C1AA5">
      <w:pPr>
        <w:pStyle w:val="PargrafodaLista"/>
        <w:numPr>
          <w:ilvl w:val="0"/>
          <w:numId w:val="3"/>
        </w:numPr>
      </w:pPr>
      <w:r w:rsidRPr="001F15F1">
        <w:t xml:space="preserve">Implementar a aplicação web </w:t>
      </w:r>
      <w:r w:rsidR="00F922D4" w:rsidRPr="001F15F1">
        <w:t>frontend</w:t>
      </w:r>
      <w:r w:rsidRPr="001F15F1">
        <w:t xml:space="preserve"> que consuma a API RESTful,</w:t>
      </w:r>
      <w:r w:rsidR="00636F12" w:rsidRPr="001F15F1">
        <w:t xml:space="preserve"> que possibilitará</w:t>
      </w:r>
      <w:r w:rsidRPr="001F15F1">
        <w:t xml:space="preserve"> uma interação dinâmica e eficiente com o utilizador.</w:t>
      </w:r>
    </w:p>
    <w:p w14:paraId="18B79A34" w14:textId="4B299B63" w:rsidR="004C53FB" w:rsidRPr="001F15F1" w:rsidRDefault="000C1AA5">
      <w:pPr>
        <w:pStyle w:val="PargrafodaLista"/>
        <w:numPr>
          <w:ilvl w:val="0"/>
          <w:numId w:val="3"/>
        </w:numPr>
      </w:pPr>
      <w:r w:rsidRPr="001F15F1">
        <w:t>Explorar e integrar elementos de gamificação (como sistemas de badges, níveis ou barras de progresso) para manter o desenvolvedor envolvido e focado na melhoria contínua da qualidade do seu código.</w:t>
      </w:r>
    </w:p>
    <w:p w14:paraId="06BA2BF2" w14:textId="77777777" w:rsidR="00B739F0" w:rsidRPr="001F15F1" w:rsidRDefault="00B739F0" w:rsidP="00B739F0"/>
    <w:p w14:paraId="126DE3DC" w14:textId="4B6FA7A5" w:rsidR="00A57744" w:rsidRPr="00A57744" w:rsidRDefault="00B739F0" w:rsidP="00A57744">
      <w:pPr>
        <w:pStyle w:val="Ttulo3"/>
      </w:pPr>
      <w:bookmarkStart w:id="16" w:name="_Toc226608790"/>
      <w:r w:rsidRPr="00A57744">
        <w:t>Objetivo do backend</w:t>
      </w:r>
      <w:bookmarkEnd w:id="16"/>
    </w:p>
    <w:p w14:paraId="6134929E" w14:textId="71BE7F29" w:rsidR="004C53FB" w:rsidRDefault="00A57744" w:rsidP="004C53FB">
      <w:r>
        <w:t xml:space="preserve">O objetivo do backend será </w:t>
      </w:r>
      <w:r w:rsidR="006A3F9D" w:rsidRPr="001F15F1">
        <w:t xml:space="preserve">detalhado no </w:t>
      </w:r>
      <w:r w:rsidR="006A3F9D" w:rsidRPr="00A57744">
        <w:rPr>
          <w:b/>
          <w:bCs/>
        </w:rPr>
        <w:t xml:space="preserve">capítulo </w:t>
      </w:r>
      <w:r w:rsidR="006A3F9D" w:rsidRPr="00A57744">
        <w:rPr>
          <w:b/>
          <w:bCs/>
        </w:rPr>
        <w:fldChar w:fldCharType="begin"/>
      </w:r>
      <w:r w:rsidR="006A3F9D" w:rsidRPr="00A57744">
        <w:rPr>
          <w:b/>
          <w:bCs/>
        </w:rPr>
        <w:instrText xml:space="preserve"> REF _Ref215360412 \r \h  \* MERGEFORMAT </w:instrText>
      </w:r>
      <w:r w:rsidR="006A3F9D" w:rsidRPr="00A57744">
        <w:rPr>
          <w:b/>
          <w:bCs/>
        </w:rPr>
        <w:fldChar w:fldCharType="separate"/>
      </w:r>
      <w:r w:rsidR="004A6B1B">
        <w:rPr>
          <w:b/>
          <w:bCs/>
        </w:rPr>
        <w:t>4.4.6</w:t>
      </w:r>
      <w:r w:rsidR="006A3F9D" w:rsidRPr="00A57744">
        <w:rPr>
          <w:b/>
          <w:bCs/>
        </w:rPr>
        <w:fldChar w:fldCharType="end"/>
      </w:r>
    </w:p>
    <w:p w14:paraId="3666D7DA" w14:textId="77777777" w:rsidR="00A57744" w:rsidRPr="001F15F1" w:rsidRDefault="00A57744" w:rsidP="004C53FB"/>
    <w:p w14:paraId="5C22416B" w14:textId="55F01AA9" w:rsidR="009845AD" w:rsidRPr="001F15F1" w:rsidRDefault="00FA5099" w:rsidP="009845AD">
      <w:pPr>
        <w:pStyle w:val="Ttulo2"/>
        <w:rPr>
          <w:lang w:val="pt-PT"/>
        </w:rPr>
      </w:pPr>
      <w:bookmarkStart w:id="17" w:name="_Toc226608791"/>
      <w:r w:rsidRPr="001F15F1">
        <w:rPr>
          <w:lang w:val="pt-PT"/>
        </w:rPr>
        <w:t>Estrutura do Documento</w:t>
      </w:r>
      <w:bookmarkEnd w:id="17"/>
    </w:p>
    <w:p w14:paraId="3DF3ECE4" w14:textId="764A59C4" w:rsidR="000C1AA5" w:rsidRPr="001F15F1" w:rsidRDefault="000C1AA5" w:rsidP="000C1AA5">
      <w:r w:rsidRPr="001F15F1">
        <w:t>Este relatório está organizado da seguinte forma:</w:t>
      </w:r>
    </w:p>
    <w:p w14:paraId="51D3C5D6" w14:textId="77777777" w:rsidR="000C1AA5" w:rsidRPr="001F15F1" w:rsidRDefault="000C1AA5" w:rsidP="000C1AA5">
      <w:r w:rsidRPr="001F15F1">
        <w:t xml:space="preserve">• </w:t>
      </w:r>
      <w:r w:rsidRPr="001F15F1">
        <w:rPr>
          <w:b/>
          <w:bCs/>
        </w:rPr>
        <w:t>Secção 1 - Introdução</w:t>
      </w:r>
      <w:r w:rsidRPr="001F15F1">
        <w:t>: Apresenta o enquadramento do problema, a motivação para a realização do projeto, os objetivos gerais e específicos e a estrutura do documento.</w:t>
      </w:r>
    </w:p>
    <w:p w14:paraId="445988DF" w14:textId="77777777" w:rsidR="000C1AA5" w:rsidRPr="001F15F1" w:rsidRDefault="000C1AA5" w:rsidP="000C1AA5">
      <w:r w:rsidRPr="001F15F1">
        <w:t xml:space="preserve">• </w:t>
      </w:r>
      <w:r w:rsidRPr="001F15F1">
        <w:rPr>
          <w:b/>
          <w:bCs/>
        </w:rPr>
        <w:t>Secção 2 - Pertinência e Viabilidade</w:t>
      </w:r>
      <w:r w:rsidRPr="001F15F1">
        <w:t>: Discute a relevância do projeto e a sua viabilidade técnica, económica e social.</w:t>
      </w:r>
    </w:p>
    <w:p w14:paraId="39E49C98" w14:textId="77777777" w:rsidR="000C1AA5" w:rsidRPr="001F15F1" w:rsidRDefault="000C1AA5" w:rsidP="000C1AA5">
      <w:r w:rsidRPr="001F15F1">
        <w:t xml:space="preserve">• </w:t>
      </w:r>
      <w:r w:rsidRPr="001F15F1">
        <w:rPr>
          <w:b/>
          <w:bCs/>
        </w:rPr>
        <w:t>Secção 3 - Especificação e Modelação</w:t>
      </w:r>
      <w:r w:rsidRPr="001F15F1">
        <w:t>: Descreve os requisitos, modelação e protótipos da aplicação web.</w:t>
      </w:r>
    </w:p>
    <w:p w14:paraId="125834EF" w14:textId="77777777" w:rsidR="000C1AA5" w:rsidRPr="001F15F1" w:rsidRDefault="000C1AA5" w:rsidP="000C1AA5">
      <w:r w:rsidRPr="001F15F1">
        <w:t xml:space="preserve">• </w:t>
      </w:r>
      <w:r w:rsidRPr="001F15F1">
        <w:rPr>
          <w:b/>
          <w:bCs/>
        </w:rPr>
        <w:t>Secção 4 - Solução Proposta</w:t>
      </w:r>
      <w:r w:rsidRPr="001F15F1">
        <w:t>: Detalha a arquitetura, as tecnologias e ferramentas utilizadas, bem como os componentes da solução.</w:t>
      </w:r>
    </w:p>
    <w:p w14:paraId="1C799C0E" w14:textId="77777777" w:rsidR="006A3F9D" w:rsidRPr="001F15F1" w:rsidRDefault="000C1AA5" w:rsidP="00C0005E">
      <w:r w:rsidRPr="001F15F1">
        <w:t xml:space="preserve">• </w:t>
      </w:r>
      <w:r w:rsidRPr="001F15F1">
        <w:rPr>
          <w:b/>
          <w:bCs/>
        </w:rPr>
        <w:t>Secção 6 - Método e Planeamento</w:t>
      </w:r>
      <w:r w:rsidRPr="001F15F1">
        <w:t>: Expõe o cronograma e o método de trabalho adotado.</w:t>
      </w:r>
    </w:p>
    <w:p w14:paraId="1BEE3C4F" w14:textId="672F4BBE" w:rsidR="004C53FB" w:rsidRPr="001F15F1" w:rsidRDefault="003D49F2" w:rsidP="00C0005E">
      <w:r w:rsidRPr="001F15F1">
        <w:br w:type="page"/>
      </w:r>
    </w:p>
    <w:p w14:paraId="4D7DFD14" w14:textId="77777777" w:rsidR="00B8466C" w:rsidRPr="001F15F1" w:rsidRDefault="002D1446" w:rsidP="009B3D40">
      <w:pPr>
        <w:pStyle w:val="Ttulo1"/>
      </w:pPr>
      <w:bookmarkStart w:id="18" w:name="_Ref181380198"/>
      <w:bookmarkStart w:id="19" w:name="_Ref181380202"/>
      <w:bookmarkStart w:id="20" w:name="_Toc226608792"/>
      <w:r w:rsidRPr="001F15F1">
        <w:lastRenderedPageBreak/>
        <w:t>Pertinência</w:t>
      </w:r>
      <w:bookmarkEnd w:id="18"/>
      <w:bookmarkEnd w:id="19"/>
      <w:r w:rsidR="008209E2" w:rsidRPr="001F15F1">
        <w:t xml:space="preserve"> e Viabilidade</w:t>
      </w:r>
      <w:bookmarkEnd w:id="20"/>
      <w:r w:rsidR="008209E2" w:rsidRPr="001F15F1">
        <w:t xml:space="preserve"> </w:t>
      </w:r>
    </w:p>
    <w:p w14:paraId="143F9DF9" w14:textId="525616AC" w:rsidR="004C53FB" w:rsidRPr="001F15F1" w:rsidRDefault="004B4AA1" w:rsidP="004C53FB">
      <w:pPr>
        <w:pStyle w:val="Ttulo2"/>
        <w:rPr>
          <w:lang w:val="pt-PT"/>
        </w:rPr>
      </w:pPr>
      <w:bookmarkStart w:id="21" w:name="_Toc226608793"/>
      <w:r w:rsidRPr="001F15F1">
        <w:rPr>
          <w:lang w:val="pt-PT"/>
        </w:rPr>
        <w:t>Pertinência</w:t>
      </w:r>
      <w:bookmarkEnd w:id="21"/>
    </w:p>
    <w:p w14:paraId="7CDEB407" w14:textId="153B0C39" w:rsidR="00074C9C" w:rsidRPr="001F15F1" w:rsidRDefault="00074C9C" w:rsidP="00074C9C">
      <w:r w:rsidRPr="001F15F1">
        <w:t>A presente proposta consiste no desenvolvimento do frontend de uma aplicação web inovadora, destinada não só à gestão, mas também à avaliação automatizada da qualidade da implementação de user stories. A sua pertinência é particularmente relevante no contexto atual de desenvolvimento de software, onde as metodologias ágeis exigem ciclos de entrega curtos, critérios de aceitação rigorosos e um alinhamento constante entre product</w:t>
      </w:r>
      <w:r w:rsidR="003D49F2" w:rsidRPr="001F15F1">
        <w:t xml:space="preserve"> </w:t>
      </w:r>
      <w:r w:rsidRPr="001F15F1">
        <w:t>owners e developers.</w:t>
      </w:r>
    </w:p>
    <w:p w14:paraId="06AD7D0A" w14:textId="77777777" w:rsidR="00074C9C" w:rsidRPr="001F15F1" w:rsidRDefault="00074C9C" w:rsidP="00074C9C"/>
    <w:p w14:paraId="48A28BED" w14:textId="77777777" w:rsidR="00074C9C" w:rsidRPr="001F15F1" w:rsidRDefault="00074C9C" w:rsidP="00074C9C">
      <w:r w:rsidRPr="001F15F1">
        <w:t>A capacidade de verificar automaticamente, através de Inteligência Artificial (IA), se o código desenvolvido cumpre integralmente os requisitos de cada user story representa um avanço significativo. Esta inovação tem o potencial de aumentar drasticamente a eficiência dos processos, a fiabilidade das entregas e a qualidade final do software produzido.</w:t>
      </w:r>
    </w:p>
    <w:p w14:paraId="1EDECBC8" w14:textId="77777777" w:rsidR="00074C9C" w:rsidRPr="001F15F1" w:rsidRDefault="00074C9C" w:rsidP="00074C9C"/>
    <w:p w14:paraId="5F99D002" w14:textId="1E4E3526" w:rsidR="00074C9C" w:rsidRPr="001F15F1" w:rsidRDefault="00074C9C" w:rsidP="00074C9C">
      <w:r w:rsidRPr="001F15F1">
        <w:t xml:space="preserve">A pertinência do projeto é ainda validada pela entidade parceira, a CGI, que identificou uma lacuna operacional concreta nos seus fluxos de trabalho. Apesar de utilizarem ferramentas consolidadas como o GitHub e o Azure DevOps para gestão de código e tarefas, não existe atualmente nenhuma solução que avalie, de forma centralizada e automatizada, a conformidade do código com os critérios funcionais definidos. Esta aplicação surge, portanto, para colmatar esta falha, </w:t>
      </w:r>
      <w:r w:rsidR="00AA1806">
        <w:t>com a introdução de</w:t>
      </w:r>
      <w:r w:rsidRPr="001F15F1">
        <w:t xml:space="preserve"> maior rastreabilidade, transparência e objetividade numa fase crítica do processo de desenvolvimento.</w:t>
      </w:r>
    </w:p>
    <w:p w14:paraId="0C979E19" w14:textId="6A863AD0" w:rsidR="003F34E7" w:rsidRPr="001F15F1" w:rsidRDefault="003F34E7">
      <w:pPr>
        <w:spacing w:before="0" w:after="200"/>
        <w:jc w:val="left"/>
      </w:pPr>
      <w:r w:rsidRPr="001F15F1">
        <w:br w:type="page"/>
      </w:r>
    </w:p>
    <w:p w14:paraId="68A8FE7E" w14:textId="7EFBD4A2" w:rsidR="004C53FB" w:rsidRPr="001F15F1" w:rsidRDefault="008209E2" w:rsidP="004C53FB">
      <w:pPr>
        <w:pStyle w:val="Ttulo2"/>
        <w:rPr>
          <w:lang w:val="pt-PT"/>
        </w:rPr>
      </w:pPr>
      <w:bookmarkStart w:id="22" w:name="_Toc226608794"/>
      <w:r w:rsidRPr="001F15F1">
        <w:rPr>
          <w:lang w:val="pt-PT"/>
        </w:rPr>
        <w:lastRenderedPageBreak/>
        <w:t>Viabilidade</w:t>
      </w:r>
      <w:bookmarkEnd w:id="22"/>
    </w:p>
    <w:p w14:paraId="2CD0BD0F" w14:textId="02CE1E93" w:rsidR="004C53FB" w:rsidRPr="001F15F1" w:rsidRDefault="004C53FB" w:rsidP="004C53FB">
      <w:r w:rsidRPr="001F15F1">
        <w:t>A viabilidade do projeto é analisada sob várias dimensões</w:t>
      </w:r>
      <w:r w:rsidR="00AA1806">
        <w:t xml:space="preserve"> para </w:t>
      </w:r>
      <w:r w:rsidRPr="001F15F1">
        <w:t>confirma</w:t>
      </w:r>
      <w:r w:rsidR="00AA1806">
        <w:t>r</w:t>
      </w:r>
      <w:r w:rsidRPr="001F15F1">
        <w:t xml:space="preserve"> a sua exequibilidade no âmbito do Trabalho Final de Curso.</w:t>
      </w:r>
    </w:p>
    <w:p w14:paraId="5EF1A3DE" w14:textId="77777777" w:rsidR="004C53FB" w:rsidRPr="001F15F1" w:rsidRDefault="004C53FB" w:rsidP="004C53FB"/>
    <w:p w14:paraId="23513445" w14:textId="7D4F06D1" w:rsidR="004C53FB" w:rsidRPr="001F15F1" w:rsidRDefault="004C53FB" w:rsidP="004C53FB">
      <w:pPr>
        <w:rPr>
          <w:b/>
          <w:bCs/>
        </w:rPr>
      </w:pPr>
      <w:r w:rsidRPr="001F15F1">
        <w:rPr>
          <w:b/>
          <w:bCs/>
        </w:rPr>
        <w:t>Viabilidade Técnica</w:t>
      </w:r>
    </w:p>
    <w:p w14:paraId="61A0CB5D" w14:textId="69EA9FF7" w:rsidR="004C53FB" w:rsidRPr="001F15F1" w:rsidRDefault="004C53FB" w:rsidP="004C53FB">
      <w:r w:rsidRPr="001F15F1">
        <w:t xml:space="preserve">Foi concedida liberdade total na seleção de tecnologias, </w:t>
      </w:r>
      <w:r w:rsidR="00AA1806">
        <w:t>o que permitiu</w:t>
      </w:r>
      <w:r w:rsidRPr="001F15F1">
        <w:t xml:space="preserve"> a adoção de soluções modernas e adequadas ao estado da arte. Para o frontend, está previsto o uso de Next.js, um framework robusto e amplamente suportado. A integração com serviços externos, como a API do GitHub para autenticação (OAuth) e gestão de repositórios, é tecnicamente suportada através de APIs bem documentadas e estáveis. A equipa de backend, responsável pelo processamento avançado e integração com o modelo de IA, está a desenvolver uma API RESTful, </w:t>
      </w:r>
      <w:r w:rsidR="00AA1806">
        <w:t>o que assegura</w:t>
      </w:r>
      <w:r w:rsidRPr="001F15F1">
        <w:t xml:space="preserve"> uma separação clara de responsabilidades. A primeira fase de desenvolvimento inclui a criação de um protótipo de baixa fidelidade, </w:t>
      </w:r>
      <w:r w:rsidR="00AA1806">
        <w:t>o que permite</w:t>
      </w:r>
      <w:r w:rsidRPr="001F15F1">
        <w:t xml:space="preserve"> uma validação rápida dos fluxos de utilizador e uma iteração eficiente antes da implementação, </w:t>
      </w:r>
      <w:r w:rsidR="00AA1806">
        <w:t xml:space="preserve">para assim </w:t>
      </w:r>
      <w:r w:rsidRPr="001F15F1">
        <w:t>mitiga</w:t>
      </w:r>
      <w:r w:rsidR="00AA1806">
        <w:t>r</w:t>
      </w:r>
      <w:r w:rsidRPr="001F15F1">
        <w:t xml:space="preserve"> riscos técnicos.</w:t>
      </w:r>
    </w:p>
    <w:p w14:paraId="6194437A" w14:textId="77777777" w:rsidR="005C416D" w:rsidRPr="001F15F1" w:rsidRDefault="005C416D" w:rsidP="004C53FB"/>
    <w:p w14:paraId="440D032C" w14:textId="77777777" w:rsidR="004C53FB" w:rsidRPr="001F15F1" w:rsidRDefault="004C53FB" w:rsidP="004C53FB">
      <w:pPr>
        <w:rPr>
          <w:b/>
          <w:bCs/>
        </w:rPr>
      </w:pPr>
      <w:r w:rsidRPr="001F15F1">
        <w:rPr>
          <w:b/>
          <w:bCs/>
        </w:rPr>
        <w:t>Viabilidade Económica</w:t>
      </w:r>
    </w:p>
    <w:p w14:paraId="423F798A" w14:textId="1D8C74C0" w:rsidR="004C53FB" w:rsidRPr="001F15F1" w:rsidRDefault="004C53FB" w:rsidP="004C53FB">
      <w:r w:rsidRPr="001F15F1">
        <w:t xml:space="preserve">O desenvolvimento da aplicação não implica custos significativos, uma vez que as tecnologias selecionadas são open-source e os serviços externos previstos (como a API do GitHub) oferecem tiers gratuitos adequados para o escalamento inicial. </w:t>
      </w:r>
    </w:p>
    <w:p w14:paraId="182672B6" w14:textId="77777777" w:rsidR="004C53FB" w:rsidRPr="001F15F1" w:rsidRDefault="004C53FB" w:rsidP="004C53FB"/>
    <w:p w14:paraId="160B5FD9" w14:textId="77777777" w:rsidR="004C53FB" w:rsidRPr="001F15F1" w:rsidRDefault="004C53FB" w:rsidP="004C53FB">
      <w:pPr>
        <w:rPr>
          <w:b/>
          <w:bCs/>
        </w:rPr>
      </w:pPr>
      <w:r w:rsidRPr="001F15F1">
        <w:rPr>
          <w:b/>
          <w:bCs/>
        </w:rPr>
        <w:t>Viabilidade Social e Operacional</w:t>
      </w:r>
    </w:p>
    <w:p w14:paraId="4861B767" w14:textId="3AB2E34C" w:rsidR="004C53FB" w:rsidRPr="001F15F1" w:rsidRDefault="004C53FB" w:rsidP="004C53FB">
      <w:r w:rsidRPr="001F15F1">
        <w:t xml:space="preserve">O público-alvo inicial são developers, um grupo com elevada literacia digital e familiaridade com os conceitos e ferramentas inerentes ao projeto. Esta característica garante uma curva de adoção rápida e um feedback qualificado durante a fase de testes. A ausência de um requisito de divulgação pública inicial simplifica o lançamento, </w:t>
      </w:r>
      <w:r w:rsidR="00AA1806">
        <w:t>o que reduz</w:t>
      </w:r>
      <w:r w:rsidRPr="001F15F1">
        <w:t xml:space="preserve"> encargos legais e administrativos.</w:t>
      </w:r>
    </w:p>
    <w:p w14:paraId="20A35EC9" w14:textId="79DCC4C3" w:rsidR="003F34E7" w:rsidRPr="001F15F1" w:rsidRDefault="003F34E7">
      <w:pPr>
        <w:spacing w:before="0" w:after="200"/>
        <w:jc w:val="left"/>
      </w:pPr>
      <w:r w:rsidRPr="001F15F1">
        <w:br w:type="page"/>
      </w:r>
    </w:p>
    <w:p w14:paraId="616CE9C1" w14:textId="00E6E171" w:rsidR="00876125" w:rsidRPr="001F15F1" w:rsidRDefault="005D0F2E" w:rsidP="005D0F2E">
      <w:pPr>
        <w:pStyle w:val="Ttulo2"/>
        <w:rPr>
          <w:lang w:val="pt-PT"/>
        </w:rPr>
      </w:pPr>
      <w:bookmarkStart w:id="23" w:name="_Toc226608795"/>
      <w:r w:rsidRPr="001F15F1">
        <w:rPr>
          <w:lang w:val="pt-PT"/>
        </w:rPr>
        <w:lastRenderedPageBreak/>
        <w:t>Análise Comparativa com Soluções Existentes</w:t>
      </w:r>
      <w:bookmarkEnd w:id="23"/>
    </w:p>
    <w:p w14:paraId="2A5084E1" w14:textId="77777777" w:rsidR="00876125" w:rsidRPr="001F15F1" w:rsidRDefault="00876125" w:rsidP="005D0F2E">
      <w:pPr>
        <w:pStyle w:val="Ttulo3"/>
      </w:pPr>
      <w:bookmarkStart w:id="24" w:name="_Toc226608796"/>
      <w:r w:rsidRPr="001F15F1">
        <w:t>Soluções existentes</w:t>
      </w:r>
      <w:bookmarkEnd w:id="24"/>
    </w:p>
    <w:p w14:paraId="0239AD5D" w14:textId="3650C02B" w:rsidR="00840476" w:rsidRPr="001F15F1" w:rsidRDefault="00840476" w:rsidP="00840476">
      <w:r w:rsidRPr="001F15F1">
        <w:t xml:space="preserve">No mercado, coexistem várias ferramentas que suportam a verificação de critérios de aceitação (AC) e a automatização de testes, tais como Robot Framework, </w:t>
      </w:r>
      <w:r w:rsidR="007E70DE" w:rsidRPr="001F15F1">
        <w:t>Cucumber</w:t>
      </w:r>
      <w:r w:rsidRPr="001F15F1">
        <w:t>, FitNesse, Concoction e abordagens baseadas em Processamento de Linguagem Natural (NLP) e IA (ex.: CJBA). Embora estas soluções cubram domínios como testes automatizados, Behavior-Driven Development (BDD) e geração de casos de teste, apresentam limitações críticas: exigem, na sua maioria, uma significativa intervenção técnica ou não oferecem uma interface verdadeiramente intuitiva e direcionada ao Product Owner.</w:t>
      </w:r>
    </w:p>
    <w:p w14:paraId="7550E949" w14:textId="77777777" w:rsidR="006A3F9D" w:rsidRPr="001F15F1" w:rsidRDefault="006A3F9D" w:rsidP="00840476"/>
    <w:p w14:paraId="271B8FE0" w14:textId="6988869A" w:rsidR="00840476" w:rsidRPr="001F15F1" w:rsidRDefault="00876125" w:rsidP="00840476">
      <w:pPr>
        <w:pStyle w:val="Ttulo3"/>
      </w:pPr>
      <w:bookmarkStart w:id="25" w:name="_Toc226608797"/>
      <w:r w:rsidRPr="001F15F1">
        <w:t>Análise de benchmarking</w:t>
      </w:r>
      <w:bookmarkEnd w:id="25"/>
    </w:p>
    <w:p w14:paraId="51967EF8" w14:textId="3BDC1175" w:rsidR="003D49F2" w:rsidRPr="001F15F1" w:rsidRDefault="00D3724D" w:rsidP="00D3724D">
      <w:pPr>
        <w:pStyle w:val="Legenda"/>
      </w:pPr>
      <w:bookmarkStart w:id="26" w:name="_Toc226604320"/>
      <w:r w:rsidRPr="001F15F1">
        <w:t xml:space="preserve">Tabela </w:t>
      </w:r>
      <w:r w:rsidR="00087A46" w:rsidRPr="001F15F1">
        <w:fldChar w:fldCharType="begin"/>
      </w:r>
      <w:r w:rsidR="00087A46" w:rsidRPr="001F15F1">
        <w:instrText xml:space="preserve"> SEQ Tabela \* ARABIC </w:instrText>
      </w:r>
      <w:r w:rsidR="00087A46" w:rsidRPr="001F15F1">
        <w:fldChar w:fldCharType="separate"/>
      </w:r>
      <w:r w:rsidR="004A6B1B">
        <w:rPr>
          <w:noProof/>
        </w:rPr>
        <w:t>1</w:t>
      </w:r>
      <w:r w:rsidR="00087A46" w:rsidRPr="001F15F1">
        <w:fldChar w:fldCharType="end"/>
      </w:r>
      <w:r w:rsidRPr="001F15F1">
        <w:t xml:space="preserve"> - Benchmarking entre soluções e a nossa proposta</w:t>
      </w:r>
      <w:bookmarkEnd w:id="26"/>
    </w:p>
    <w:tbl>
      <w:tblPr>
        <w:tblStyle w:val="TabelacomGrelha"/>
        <w:tblW w:w="0" w:type="auto"/>
        <w:tblLook w:val="04A0" w:firstRow="1" w:lastRow="0" w:firstColumn="1" w:lastColumn="0" w:noHBand="0" w:noVBand="1"/>
      </w:tblPr>
      <w:tblGrid>
        <w:gridCol w:w="1415"/>
        <w:gridCol w:w="1416"/>
        <w:gridCol w:w="1416"/>
        <w:gridCol w:w="1416"/>
        <w:gridCol w:w="1416"/>
        <w:gridCol w:w="1416"/>
      </w:tblGrid>
      <w:tr w:rsidR="00840476" w:rsidRPr="001F15F1" w14:paraId="2E196F26" w14:textId="77777777" w:rsidTr="00F858CE">
        <w:tc>
          <w:tcPr>
            <w:tcW w:w="1415" w:type="dxa"/>
          </w:tcPr>
          <w:p w14:paraId="4242EB74" w14:textId="77777777" w:rsidR="00840476" w:rsidRPr="001F15F1" w:rsidRDefault="00840476" w:rsidP="00F858CE">
            <w:pPr>
              <w:jc w:val="center"/>
              <w:rPr>
                <w:b/>
                <w:bCs/>
              </w:rPr>
            </w:pPr>
            <w:r w:rsidRPr="001F15F1">
              <w:rPr>
                <w:b/>
                <w:bCs/>
              </w:rPr>
              <w:t>Solução</w:t>
            </w:r>
          </w:p>
        </w:tc>
        <w:tc>
          <w:tcPr>
            <w:tcW w:w="1416" w:type="dxa"/>
          </w:tcPr>
          <w:p w14:paraId="1C4F9729" w14:textId="77777777" w:rsidR="00840476" w:rsidRPr="001F15F1" w:rsidRDefault="00840476" w:rsidP="00F858CE">
            <w:pPr>
              <w:jc w:val="center"/>
              <w:rPr>
                <w:b/>
                <w:bCs/>
              </w:rPr>
            </w:pPr>
            <w:r w:rsidRPr="001F15F1">
              <w:rPr>
                <w:b/>
                <w:bCs/>
              </w:rPr>
              <w:t>Verificação automática de AC</w:t>
            </w:r>
          </w:p>
        </w:tc>
        <w:tc>
          <w:tcPr>
            <w:tcW w:w="1416" w:type="dxa"/>
          </w:tcPr>
          <w:p w14:paraId="3466C774" w14:textId="77777777" w:rsidR="00840476" w:rsidRPr="001F15F1" w:rsidRDefault="00840476" w:rsidP="00F858CE">
            <w:pPr>
              <w:jc w:val="center"/>
              <w:rPr>
                <w:b/>
                <w:bCs/>
              </w:rPr>
            </w:pPr>
            <w:r w:rsidRPr="001F15F1">
              <w:rPr>
                <w:b/>
                <w:bCs/>
              </w:rPr>
              <w:t>Geração automática de testes</w:t>
            </w:r>
          </w:p>
        </w:tc>
        <w:tc>
          <w:tcPr>
            <w:tcW w:w="1416" w:type="dxa"/>
          </w:tcPr>
          <w:p w14:paraId="65FE7286" w14:textId="77777777" w:rsidR="00840476" w:rsidRPr="001F15F1" w:rsidRDefault="00840476" w:rsidP="00F858CE">
            <w:pPr>
              <w:jc w:val="center"/>
              <w:rPr>
                <w:b/>
                <w:bCs/>
              </w:rPr>
            </w:pPr>
            <w:r w:rsidRPr="001F15F1">
              <w:rPr>
                <w:b/>
                <w:bCs/>
              </w:rPr>
              <w:t>Integração CI/CD</w:t>
            </w:r>
          </w:p>
        </w:tc>
        <w:tc>
          <w:tcPr>
            <w:tcW w:w="1416" w:type="dxa"/>
          </w:tcPr>
          <w:p w14:paraId="6D7C6029" w14:textId="77777777" w:rsidR="00840476" w:rsidRPr="001F15F1" w:rsidRDefault="00840476" w:rsidP="00F858CE">
            <w:pPr>
              <w:jc w:val="center"/>
              <w:rPr>
                <w:b/>
                <w:bCs/>
              </w:rPr>
            </w:pPr>
            <w:r w:rsidRPr="001F15F1">
              <w:rPr>
                <w:b/>
                <w:bCs/>
              </w:rPr>
              <w:t>Interface PO-friendly</w:t>
            </w:r>
          </w:p>
        </w:tc>
        <w:tc>
          <w:tcPr>
            <w:tcW w:w="1416" w:type="dxa"/>
          </w:tcPr>
          <w:p w14:paraId="5781EACC" w14:textId="77777777" w:rsidR="00840476" w:rsidRPr="001F15F1" w:rsidRDefault="00840476" w:rsidP="00F858CE">
            <w:pPr>
              <w:jc w:val="center"/>
              <w:rPr>
                <w:b/>
                <w:bCs/>
              </w:rPr>
            </w:pPr>
            <w:r w:rsidRPr="001F15F1">
              <w:rPr>
                <w:b/>
                <w:bCs/>
              </w:rPr>
              <w:t>Gamificação</w:t>
            </w:r>
          </w:p>
        </w:tc>
      </w:tr>
      <w:tr w:rsidR="00840476" w:rsidRPr="001F15F1" w14:paraId="106EFE1D" w14:textId="77777777" w:rsidTr="00F858CE">
        <w:tc>
          <w:tcPr>
            <w:tcW w:w="1415" w:type="dxa"/>
          </w:tcPr>
          <w:p w14:paraId="20C9D2E2" w14:textId="77777777" w:rsidR="00840476" w:rsidRPr="001F15F1" w:rsidRDefault="00840476" w:rsidP="00F858CE">
            <w:pPr>
              <w:jc w:val="center"/>
            </w:pPr>
            <w:r w:rsidRPr="001F15F1">
              <w:t>Robot Framework</w:t>
            </w:r>
          </w:p>
        </w:tc>
        <w:tc>
          <w:tcPr>
            <w:tcW w:w="1416" w:type="dxa"/>
          </w:tcPr>
          <w:p w14:paraId="79ABE5EA" w14:textId="17277551" w:rsidR="00840476" w:rsidRPr="001F15F1" w:rsidRDefault="00840476" w:rsidP="00F858CE">
            <w:pPr>
              <w:jc w:val="center"/>
            </w:pPr>
            <w:r w:rsidRPr="001F15F1">
              <w:t>X</w:t>
            </w:r>
          </w:p>
        </w:tc>
        <w:tc>
          <w:tcPr>
            <w:tcW w:w="1416" w:type="dxa"/>
          </w:tcPr>
          <w:p w14:paraId="52A03C97" w14:textId="2B0F76F2" w:rsidR="00840476" w:rsidRPr="001F15F1" w:rsidRDefault="00840476" w:rsidP="00F858CE">
            <w:pPr>
              <w:jc w:val="center"/>
            </w:pPr>
          </w:p>
        </w:tc>
        <w:tc>
          <w:tcPr>
            <w:tcW w:w="1416" w:type="dxa"/>
          </w:tcPr>
          <w:p w14:paraId="68414CFD" w14:textId="44641527" w:rsidR="00840476" w:rsidRPr="001F15F1" w:rsidRDefault="00840476" w:rsidP="00F858CE">
            <w:pPr>
              <w:jc w:val="center"/>
            </w:pPr>
            <w:r w:rsidRPr="001F15F1">
              <w:t>X</w:t>
            </w:r>
          </w:p>
        </w:tc>
        <w:tc>
          <w:tcPr>
            <w:tcW w:w="1416" w:type="dxa"/>
          </w:tcPr>
          <w:p w14:paraId="2C336179" w14:textId="3F152A22" w:rsidR="00840476" w:rsidRPr="001F15F1" w:rsidRDefault="00840476" w:rsidP="00F858CE">
            <w:pPr>
              <w:jc w:val="center"/>
            </w:pPr>
          </w:p>
        </w:tc>
        <w:tc>
          <w:tcPr>
            <w:tcW w:w="1416" w:type="dxa"/>
          </w:tcPr>
          <w:p w14:paraId="4A2F3772" w14:textId="62A7D29F" w:rsidR="00840476" w:rsidRPr="001F15F1" w:rsidRDefault="00840476" w:rsidP="00F858CE">
            <w:pPr>
              <w:jc w:val="center"/>
            </w:pPr>
          </w:p>
        </w:tc>
      </w:tr>
      <w:tr w:rsidR="00840476" w:rsidRPr="001F15F1" w14:paraId="2A0D745D" w14:textId="77777777" w:rsidTr="00F858CE">
        <w:tc>
          <w:tcPr>
            <w:tcW w:w="1415" w:type="dxa"/>
          </w:tcPr>
          <w:p w14:paraId="0D174F04" w14:textId="77777777" w:rsidR="00840476" w:rsidRPr="001F15F1" w:rsidRDefault="00840476" w:rsidP="00F858CE">
            <w:pPr>
              <w:jc w:val="center"/>
            </w:pPr>
            <w:r w:rsidRPr="001F15F1">
              <w:t>Cucumber</w:t>
            </w:r>
          </w:p>
        </w:tc>
        <w:tc>
          <w:tcPr>
            <w:tcW w:w="1416" w:type="dxa"/>
          </w:tcPr>
          <w:p w14:paraId="523F13EF" w14:textId="2B9DD80E" w:rsidR="00840476" w:rsidRPr="001F15F1" w:rsidRDefault="00840476" w:rsidP="00F858CE">
            <w:pPr>
              <w:jc w:val="center"/>
            </w:pPr>
            <w:r w:rsidRPr="001F15F1">
              <w:t>X</w:t>
            </w:r>
          </w:p>
        </w:tc>
        <w:tc>
          <w:tcPr>
            <w:tcW w:w="1416" w:type="dxa"/>
          </w:tcPr>
          <w:p w14:paraId="58EC9C9A" w14:textId="47E46283" w:rsidR="00840476" w:rsidRPr="001F15F1" w:rsidRDefault="00840476" w:rsidP="00F858CE">
            <w:pPr>
              <w:jc w:val="center"/>
            </w:pPr>
          </w:p>
        </w:tc>
        <w:tc>
          <w:tcPr>
            <w:tcW w:w="1416" w:type="dxa"/>
          </w:tcPr>
          <w:p w14:paraId="0840A58D" w14:textId="40C7B12A" w:rsidR="00840476" w:rsidRPr="001F15F1" w:rsidRDefault="00840476" w:rsidP="00F858CE">
            <w:pPr>
              <w:jc w:val="center"/>
            </w:pPr>
            <w:r w:rsidRPr="001F15F1">
              <w:t>X</w:t>
            </w:r>
          </w:p>
        </w:tc>
        <w:tc>
          <w:tcPr>
            <w:tcW w:w="1416" w:type="dxa"/>
          </w:tcPr>
          <w:p w14:paraId="331BD163" w14:textId="4CE9B47C" w:rsidR="00840476" w:rsidRPr="001F15F1" w:rsidRDefault="00840476" w:rsidP="00F858CE">
            <w:pPr>
              <w:jc w:val="center"/>
            </w:pPr>
            <w:r w:rsidRPr="001F15F1">
              <w:t>X</w:t>
            </w:r>
          </w:p>
        </w:tc>
        <w:tc>
          <w:tcPr>
            <w:tcW w:w="1416" w:type="dxa"/>
          </w:tcPr>
          <w:p w14:paraId="4D3CA186" w14:textId="5B48157F" w:rsidR="00840476" w:rsidRPr="001F15F1" w:rsidRDefault="00840476" w:rsidP="00F858CE">
            <w:pPr>
              <w:jc w:val="center"/>
            </w:pPr>
          </w:p>
        </w:tc>
      </w:tr>
      <w:tr w:rsidR="00840476" w:rsidRPr="001F15F1" w14:paraId="19F1BF3F" w14:textId="77777777" w:rsidTr="00F858CE">
        <w:tc>
          <w:tcPr>
            <w:tcW w:w="1415" w:type="dxa"/>
          </w:tcPr>
          <w:p w14:paraId="6135CFBA" w14:textId="77777777" w:rsidR="00840476" w:rsidRPr="001F15F1" w:rsidRDefault="00840476" w:rsidP="00F858CE">
            <w:pPr>
              <w:jc w:val="center"/>
            </w:pPr>
            <w:r w:rsidRPr="001F15F1">
              <w:t>FitNesse</w:t>
            </w:r>
          </w:p>
        </w:tc>
        <w:tc>
          <w:tcPr>
            <w:tcW w:w="1416" w:type="dxa"/>
          </w:tcPr>
          <w:p w14:paraId="686EF865" w14:textId="729F262B" w:rsidR="00840476" w:rsidRPr="001F15F1" w:rsidRDefault="00840476" w:rsidP="00F858CE">
            <w:pPr>
              <w:jc w:val="center"/>
            </w:pPr>
            <w:r w:rsidRPr="001F15F1">
              <w:t>X</w:t>
            </w:r>
          </w:p>
        </w:tc>
        <w:tc>
          <w:tcPr>
            <w:tcW w:w="1416" w:type="dxa"/>
          </w:tcPr>
          <w:p w14:paraId="043C3521" w14:textId="1FA415A8" w:rsidR="00840476" w:rsidRPr="001F15F1" w:rsidRDefault="00840476" w:rsidP="00F858CE">
            <w:pPr>
              <w:jc w:val="center"/>
            </w:pPr>
          </w:p>
        </w:tc>
        <w:tc>
          <w:tcPr>
            <w:tcW w:w="1416" w:type="dxa"/>
          </w:tcPr>
          <w:p w14:paraId="14CEDED3" w14:textId="1B45BE42" w:rsidR="00840476" w:rsidRPr="001F15F1" w:rsidRDefault="00840476" w:rsidP="00F858CE">
            <w:pPr>
              <w:jc w:val="center"/>
            </w:pPr>
            <w:r w:rsidRPr="001F15F1">
              <w:t>X</w:t>
            </w:r>
          </w:p>
        </w:tc>
        <w:tc>
          <w:tcPr>
            <w:tcW w:w="1416" w:type="dxa"/>
          </w:tcPr>
          <w:p w14:paraId="5F470218" w14:textId="5CA5D9BA" w:rsidR="00840476" w:rsidRPr="001F15F1" w:rsidRDefault="00840476" w:rsidP="00F858CE">
            <w:pPr>
              <w:jc w:val="center"/>
            </w:pPr>
            <w:r w:rsidRPr="001F15F1">
              <w:t>X</w:t>
            </w:r>
          </w:p>
        </w:tc>
        <w:tc>
          <w:tcPr>
            <w:tcW w:w="1416" w:type="dxa"/>
          </w:tcPr>
          <w:p w14:paraId="42282A76" w14:textId="74DF8E3E" w:rsidR="00840476" w:rsidRPr="001F15F1" w:rsidRDefault="00840476" w:rsidP="00F858CE">
            <w:pPr>
              <w:jc w:val="center"/>
            </w:pPr>
          </w:p>
        </w:tc>
      </w:tr>
      <w:tr w:rsidR="00840476" w:rsidRPr="001F15F1" w14:paraId="13755006" w14:textId="77777777" w:rsidTr="00F858CE">
        <w:tc>
          <w:tcPr>
            <w:tcW w:w="1415" w:type="dxa"/>
          </w:tcPr>
          <w:p w14:paraId="6A428736" w14:textId="77777777" w:rsidR="00840476" w:rsidRPr="001F15F1" w:rsidRDefault="00840476" w:rsidP="00F858CE">
            <w:pPr>
              <w:jc w:val="center"/>
            </w:pPr>
            <w:r w:rsidRPr="001F15F1">
              <w:t>Concordion</w:t>
            </w:r>
          </w:p>
        </w:tc>
        <w:tc>
          <w:tcPr>
            <w:tcW w:w="1416" w:type="dxa"/>
          </w:tcPr>
          <w:p w14:paraId="154A0CB8" w14:textId="5D1346E2" w:rsidR="00840476" w:rsidRPr="001F15F1" w:rsidRDefault="00840476" w:rsidP="00F858CE">
            <w:pPr>
              <w:jc w:val="center"/>
            </w:pPr>
            <w:r w:rsidRPr="001F15F1">
              <w:t>X</w:t>
            </w:r>
          </w:p>
        </w:tc>
        <w:tc>
          <w:tcPr>
            <w:tcW w:w="1416" w:type="dxa"/>
          </w:tcPr>
          <w:p w14:paraId="54D6AA1C" w14:textId="00AE875C" w:rsidR="00840476" w:rsidRPr="001F15F1" w:rsidRDefault="00840476" w:rsidP="00F858CE">
            <w:pPr>
              <w:jc w:val="center"/>
            </w:pPr>
          </w:p>
        </w:tc>
        <w:tc>
          <w:tcPr>
            <w:tcW w:w="1416" w:type="dxa"/>
          </w:tcPr>
          <w:p w14:paraId="4A48E803" w14:textId="77E4845E" w:rsidR="00840476" w:rsidRPr="001F15F1" w:rsidRDefault="00840476" w:rsidP="00F858CE">
            <w:pPr>
              <w:jc w:val="center"/>
            </w:pPr>
            <w:r w:rsidRPr="001F15F1">
              <w:t>X</w:t>
            </w:r>
          </w:p>
        </w:tc>
        <w:tc>
          <w:tcPr>
            <w:tcW w:w="1416" w:type="dxa"/>
          </w:tcPr>
          <w:p w14:paraId="69F98DE2" w14:textId="14B6FE4A" w:rsidR="00840476" w:rsidRPr="001F15F1" w:rsidRDefault="00840476" w:rsidP="00F858CE">
            <w:pPr>
              <w:jc w:val="center"/>
            </w:pPr>
          </w:p>
        </w:tc>
        <w:tc>
          <w:tcPr>
            <w:tcW w:w="1416" w:type="dxa"/>
          </w:tcPr>
          <w:p w14:paraId="25C50C4B" w14:textId="3F60D3EA" w:rsidR="00840476" w:rsidRPr="001F15F1" w:rsidRDefault="00840476" w:rsidP="00F858CE">
            <w:pPr>
              <w:jc w:val="center"/>
            </w:pPr>
          </w:p>
        </w:tc>
      </w:tr>
      <w:tr w:rsidR="00840476" w:rsidRPr="001F15F1" w14:paraId="096E4834" w14:textId="77777777" w:rsidTr="00F858CE">
        <w:tc>
          <w:tcPr>
            <w:tcW w:w="1415" w:type="dxa"/>
          </w:tcPr>
          <w:p w14:paraId="168BA131" w14:textId="77777777" w:rsidR="00840476" w:rsidRPr="001F15F1" w:rsidRDefault="00840476" w:rsidP="00F858CE">
            <w:pPr>
              <w:jc w:val="center"/>
            </w:pPr>
            <w:r w:rsidRPr="001F15F1">
              <w:t>CiRA (NLP/IA)</w:t>
            </w:r>
          </w:p>
        </w:tc>
        <w:tc>
          <w:tcPr>
            <w:tcW w:w="1416" w:type="dxa"/>
          </w:tcPr>
          <w:p w14:paraId="05B39252" w14:textId="6116F132" w:rsidR="00840476" w:rsidRPr="001F15F1" w:rsidRDefault="00840476" w:rsidP="00F858CE">
            <w:pPr>
              <w:jc w:val="center"/>
            </w:pPr>
            <w:r w:rsidRPr="001F15F1">
              <w:t>X</w:t>
            </w:r>
          </w:p>
        </w:tc>
        <w:tc>
          <w:tcPr>
            <w:tcW w:w="1416" w:type="dxa"/>
          </w:tcPr>
          <w:p w14:paraId="55010C22" w14:textId="63D942E9" w:rsidR="00840476" w:rsidRPr="001F15F1" w:rsidRDefault="00840476" w:rsidP="00F858CE">
            <w:pPr>
              <w:jc w:val="center"/>
            </w:pPr>
            <w:r w:rsidRPr="001F15F1">
              <w:t>X</w:t>
            </w:r>
          </w:p>
        </w:tc>
        <w:tc>
          <w:tcPr>
            <w:tcW w:w="1416" w:type="dxa"/>
          </w:tcPr>
          <w:p w14:paraId="243B64F9" w14:textId="72EF4C52" w:rsidR="00840476" w:rsidRPr="001F15F1" w:rsidRDefault="00840476" w:rsidP="00F858CE">
            <w:pPr>
              <w:jc w:val="center"/>
            </w:pPr>
            <w:r w:rsidRPr="001F15F1">
              <w:t>X</w:t>
            </w:r>
          </w:p>
        </w:tc>
        <w:tc>
          <w:tcPr>
            <w:tcW w:w="1416" w:type="dxa"/>
          </w:tcPr>
          <w:p w14:paraId="159D5829" w14:textId="614FEB62" w:rsidR="00840476" w:rsidRPr="001F15F1" w:rsidRDefault="00840476" w:rsidP="00F858CE">
            <w:pPr>
              <w:jc w:val="center"/>
            </w:pPr>
          </w:p>
        </w:tc>
        <w:tc>
          <w:tcPr>
            <w:tcW w:w="1416" w:type="dxa"/>
          </w:tcPr>
          <w:p w14:paraId="504BDD1B" w14:textId="520609B5" w:rsidR="00840476" w:rsidRPr="001F15F1" w:rsidRDefault="00840476" w:rsidP="00F858CE">
            <w:pPr>
              <w:jc w:val="center"/>
            </w:pPr>
          </w:p>
        </w:tc>
      </w:tr>
      <w:tr w:rsidR="00840476" w:rsidRPr="001F15F1" w14:paraId="054091CE" w14:textId="77777777" w:rsidTr="00F858CE">
        <w:tc>
          <w:tcPr>
            <w:tcW w:w="1415" w:type="dxa"/>
          </w:tcPr>
          <w:p w14:paraId="66D49BE0" w14:textId="77777777" w:rsidR="00840476" w:rsidRPr="001F15F1" w:rsidRDefault="00840476" w:rsidP="00F858CE">
            <w:pPr>
              <w:jc w:val="center"/>
            </w:pPr>
            <w:r w:rsidRPr="001F15F1">
              <w:t>App (proposta)</w:t>
            </w:r>
          </w:p>
        </w:tc>
        <w:tc>
          <w:tcPr>
            <w:tcW w:w="1416" w:type="dxa"/>
          </w:tcPr>
          <w:p w14:paraId="056CC7EE" w14:textId="1D3C3D13" w:rsidR="00840476" w:rsidRPr="001F15F1" w:rsidRDefault="00840476" w:rsidP="00F858CE">
            <w:pPr>
              <w:jc w:val="center"/>
            </w:pPr>
            <w:r w:rsidRPr="001F15F1">
              <w:t>X</w:t>
            </w:r>
          </w:p>
        </w:tc>
        <w:tc>
          <w:tcPr>
            <w:tcW w:w="1416" w:type="dxa"/>
          </w:tcPr>
          <w:p w14:paraId="393EA9FD" w14:textId="3F48D9BA" w:rsidR="00840476" w:rsidRPr="001F15F1" w:rsidRDefault="00840476" w:rsidP="00F858CE">
            <w:pPr>
              <w:jc w:val="center"/>
            </w:pPr>
            <w:r w:rsidRPr="001F15F1">
              <w:t>X</w:t>
            </w:r>
          </w:p>
        </w:tc>
        <w:tc>
          <w:tcPr>
            <w:tcW w:w="1416" w:type="dxa"/>
          </w:tcPr>
          <w:p w14:paraId="340C0F0D" w14:textId="41F4CFDC" w:rsidR="00840476" w:rsidRPr="001F15F1" w:rsidRDefault="00840476" w:rsidP="00F858CE">
            <w:pPr>
              <w:jc w:val="center"/>
            </w:pPr>
            <w:r w:rsidRPr="001F15F1">
              <w:t>X</w:t>
            </w:r>
          </w:p>
        </w:tc>
        <w:tc>
          <w:tcPr>
            <w:tcW w:w="1416" w:type="dxa"/>
          </w:tcPr>
          <w:p w14:paraId="4DAA2BC8" w14:textId="7C82220C" w:rsidR="00840476" w:rsidRPr="001F15F1" w:rsidRDefault="00840476" w:rsidP="00F858CE">
            <w:pPr>
              <w:jc w:val="center"/>
            </w:pPr>
            <w:r w:rsidRPr="001F15F1">
              <w:t>X</w:t>
            </w:r>
          </w:p>
        </w:tc>
        <w:tc>
          <w:tcPr>
            <w:tcW w:w="1416" w:type="dxa"/>
          </w:tcPr>
          <w:p w14:paraId="145E6B21" w14:textId="554211C9" w:rsidR="00840476" w:rsidRPr="001F15F1" w:rsidRDefault="00840476" w:rsidP="00F858CE">
            <w:pPr>
              <w:jc w:val="center"/>
            </w:pPr>
            <w:r w:rsidRPr="001F15F1">
              <w:t>X</w:t>
            </w:r>
          </w:p>
        </w:tc>
      </w:tr>
    </w:tbl>
    <w:p w14:paraId="358E7912" w14:textId="77777777" w:rsidR="00A57744" w:rsidRPr="00A57744" w:rsidRDefault="00A57744" w:rsidP="00A57744">
      <w:pPr>
        <w:pStyle w:val="Ttulo2"/>
        <w:numPr>
          <w:ilvl w:val="0"/>
          <w:numId w:val="0"/>
        </w:numPr>
        <w:ind w:left="576" w:hanging="576"/>
        <w:rPr>
          <w:lang w:val="pt-PT"/>
        </w:rPr>
      </w:pPr>
    </w:p>
    <w:p w14:paraId="31E2751D" w14:textId="3AA05FF8" w:rsidR="005F3D36" w:rsidRPr="001F15F1" w:rsidRDefault="005D0F2E" w:rsidP="005F3D36">
      <w:pPr>
        <w:pStyle w:val="Ttulo2"/>
        <w:rPr>
          <w:lang w:val="pt-PT"/>
        </w:rPr>
      </w:pPr>
      <w:bookmarkStart w:id="27" w:name="_Toc226608798"/>
      <w:r w:rsidRPr="001F15F1">
        <w:rPr>
          <w:lang w:val="pt-PT"/>
        </w:rPr>
        <w:t>Proposta de inovação e mais-valia</w:t>
      </w:r>
      <w:r w:rsidR="00A57744">
        <w:rPr>
          <w:lang w:val="pt-PT"/>
        </w:rPr>
        <w:t>s</w:t>
      </w:r>
      <w:bookmarkEnd w:id="27"/>
    </w:p>
    <w:p w14:paraId="16E16BFA" w14:textId="3A4B4D4A" w:rsidR="005F3D36" w:rsidRPr="001F15F1" w:rsidRDefault="005F3D36" w:rsidP="005F3D36">
      <w:r w:rsidRPr="001F15F1">
        <w:t>A solução proposta distingue-se pela sua abordagem integrada, combina a verificação automática de critérios de aceitação com a geração automática de testes, integração CI/CD e uma interface intuitiva direcionada ao Product Owner. Inclui ainda funcionalidades de produto inovadoras, como sistemas de gamificação e filtros pessoais de desempenho — elementos ausentes ou pouco desenvolvidos nas soluções concorrentes analisadas</w:t>
      </w:r>
    </w:p>
    <w:p w14:paraId="2105BFD3" w14:textId="6ABDAFF0" w:rsidR="00E95DBB" w:rsidRPr="001F15F1" w:rsidRDefault="00D3724D" w:rsidP="00E95DBB">
      <w:pPr>
        <w:spacing w:before="0" w:after="200"/>
        <w:jc w:val="left"/>
      </w:pPr>
      <w:r w:rsidRPr="001F15F1">
        <w:br w:type="page"/>
      </w:r>
    </w:p>
    <w:p w14:paraId="43ED3643" w14:textId="408759BA" w:rsidR="00876125" w:rsidRPr="001F15F1" w:rsidRDefault="00876125" w:rsidP="008366B0">
      <w:pPr>
        <w:pStyle w:val="Ttulo1"/>
      </w:pPr>
      <w:bookmarkStart w:id="28" w:name="_Toc226608799"/>
      <w:r w:rsidRPr="001F15F1">
        <w:lastRenderedPageBreak/>
        <w:t>Especificação e Modelação</w:t>
      </w:r>
      <w:bookmarkEnd w:id="28"/>
    </w:p>
    <w:p w14:paraId="156BB224" w14:textId="77777777" w:rsidR="00876125" w:rsidRPr="001F15F1" w:rsidRDefault="00876125" w:rsidP="00876125">
      <w:pPr>
        <w:pStyle w:val="Ttulo2"/>
        <w:rPr>
          <w:lang w:val="pt-PT"/>
        </w:rPr>
      </w:pPr>
      <w:bookmarkStart w:id="29" w:name="_Toc226608800"/>
      <w:r w:rsidRPr="001F15F1">
        <w:rPr>
          <w:lang w:val="pt-PT"/>
        </w:rPr>
        <w:t>Análise de Requisitos</w:t>
      </w:r>
      <w:bookmarkEnd w:id="29"/>
    </w:p>
    <w:p w14:paraId="25775B37" w14:textId="77777777" w:rsidR="00BE3F2E" w:rsidRPr="001F15F1" w:rsidRDefault="00BE3F2E" w:rsidP="00BE3F2E">
      <w:pPr>
        <w:pStyle w:val="Ttulo3"/>
      </w:pPr>
      <w:bookmarkStart w:id="30" w:name="_Toc226608801"/>
      <w:r w:rsidRPr="001F15F1">
        <w:t xml:space="preserve">Enumeração de </w:t>
      </w:r>
      <w:r w:rsidR="00876125" w:rsidRPr="001F15F1">
        <w:t>Requisitos</w:t>
      </w:r>
      <w:bookmarkEnd w:id="30"/>
    </w:p>
    <w:p w14:paraId="5977A14B" w14:textId="1F80BDB8" w:rsidR="00F231D4" w:rsidRPr="001F15F1" w:rsidRDefault="00F231D4" w:rsidP="00F231D4">
      <w:r w:rsidRPr="001F15F1">
        <w:t>A tabela seguinte apresenta o catálogo inicial de requisitos identificados para o frontend da aplicação. Esta lista representa os requisitos de alto nível identificados nesta fase de planeamento, e será progressivamente refinada e detalhada ao longo do desenvolvimento do projeto, à medida que novas necessidades forem identificadas e os feedbacks dos protótipos forem incorporados.</w:t>
      </w:r>
    </w:p>
    <w:p w14:paraId="49EAD0B3" w14:textId="77777777" w:rsidR="0077302E" w:rsidRPr="001F15F1" w:rsidRDefault="0077302E" w:rsidP="00F231D4"/>
    <w:p w14:paraId="2C8017C2" w14:textId="0A74AFF5" w:rsidR="00F231D4" w:rsidRPr="001F15F1" w:rsidRDefault="00D3724D" w:rsidP="00D3724D">
      <w:pPr>
        <w:pStyle w:val="Legenda"/>
      </w:pPr>
      <w:bookmarkStart w:id="31" w:name="_Toc226604321"/>
      <w:r w:rsidRPr="001F15F1">
        <w:t xml:space="preserve">Tabela </w:t>
      </w:r>
      <w:r w:rsidR="00087A46" w:rsidRPr="001F15F1">
        <w:fldChar w:fldCharType="begin"/>
      </w:r>
      <w:r w:rsidR="00087A46" w:rsidRPr="001F15F1">
        <w:instrText xml:space="preserve"> SEQ Tabela \* ARABIC </w:instrText>
      </w:r>
      <w:r w:rsidR="00087A46" w:rsidRPr="001F15F1">
        <w:fldChar w:fldCharType="separate"/>
      </w:r>
      <w:r w:rsidR="004A6B1B">
        <w:rPr>
          <w:noProof/>
        </w:rPr>
        <w:t>2</w:t>
      </w:r>
      <w:r w:rsidR="00087A46" w:rsidRPr="001F15F1">
        <w:fldChar w:fldCharType="end"/>
      </w:r>
      <w:r w:rsidRPr="001F15F1">
        <w:t xml:space="preserve"> -</w:t>
      </w:r>
      <w:r w:rsidR="002243AF">
        <w:t xml:space="preserve"> </w:t>
      </w:r>
      <w:r w:rsidRPr="001F15F1">
        <w:t>Catálogo Inicial de Requisitos do Frontend</w:t>
      </w:r>
      <w:bookmarkEnd w:id="31"/>
    </w:p>
    <w:tbl>
      <w:tblPr>
        <w:tblStyle w:val="TabelacomGrelha"/>
        <w:tblW w:w="10773" w:type="dxa"/>
        <w:tblInd w:w="-1139" w:type="dxa"/>
        <w:tblLook w:val="04A0" w:firstRow="1" w:lastRow="0" w:firstColumn="1" w:lastColumn="0" w:noHBand="0" w:noVBand="1"/>
      </w:tblPr>
      <w:tblGrid>
        <w:gridCol w:w="978"/>
        <w:gridCol w:w="3590"/>
        <w:gridCol w:w="1168"/>
        <w:gridCol w:w="1172"/>
        <w:gridCol w:w="967"/>
        <w:gridCol w:w="2898"/>
      </w:tblGrid>
      <w:tr w:rsidR="003F2D1F" w:rsidRPr="001F15F1" w14:paraId="5DA78BB8" w14:textId="59D44E55" w:rsidTr="003F2D1F">
        <w:tc>
          <w:tcPr>
            <w:tcW w:w="978" w:type="dxa"/>
          </w:tcPr>
          <w:p w14:paraId="14E8656C" w14:textId="1893C424" w:rsidR="003F2D1F" w:rsidRPr="001F15F1" w:rsidRDefault="003F2D1F" w:rsidP="00432649">
            <w:pPr>
              <w:jc w:val="center"/>
              <w:rPr>
                <w:b/>
                <w:bCs/>
              </w:rPr>
            </w:pPr>
            <w:r w:rsidRPr="001F15F1">
              <w:rPr>
                <w:b/>
                <w:bCs/>
              </w:rPr>
              <w:t>ID</w:t>
            </w:r>
          </w:p>
        </w:tc>
        <w:tc>
          <w:tcPr>
            <w:tcW w:w="3590" w:type="dxa"/>
          </w:tcPr>
          <w:p w14:paraId="328792D0" w14:textId="27D20867" w:rsidR="003F2D1F" w:rsidRPr="001F15F1" w:rsidRDefault="003F2D1F" w:rsidP="00432649">
            <w:pPr>
              <w:jc w:val="center"/>
              <w:rPr>
                <w:b/>
                <w:bCs/>
              </w:rPr>
            </w:pPr>
            <w:r w:rsidRPr="001F15F1">
              <w:rPr>
                <w:b/>
                <w:bCs/>
              </w:rPr>
              <w:t>Descrição</w:t>
            </w:r>
          </w:p>
        </w:tc>
        <w:tc>
          <w:tcPr>
            <w:tcW w:w="1168" w:type="dxa"/>
          </w:tcPr>
          <w:p w14:paraId="16180058" w14:textId="5C81914C" w:rsidR="003F2D1F" w:rsidRPr="001F15F1" w:rsidRDefault="003F2D1F" w:rsidP="00432649">
            <w:pPr>
              <w:jc w:val="center"/>
              <w:rPr>
                <w:b/>
                <w:bCs/>
              </w:rPr>
            </w:pPr>
            <w:r w:rsidRPr="001F15F1">
              <w:rPr>
                <w:b/>
                <w:bCs/>
              </w:rPr>
              <w:t>Tipo</w:t>
            </w:r>
          </w:p>
        </w:tc>
        <w:tc>
          <w:tcPr>
            <w:tcW w:w="1172" w:type="dxa"/>
          </w:tcPr>
          <w:p w14:paraId="31D1EE16" w14:textId="1A3D9D9B" w:rsidR="003F2D1F" w:rsidRPr="001F15F1" w:rsidRDefault="003F2D1F" w:rsidP="00432649">
            <w:pPr>
              <w:jc w:val="center"/>
              <w:rPr>
                <w:b/>
                <w:bCs/>
              </w:rPr>
            </w:pPr>
            <w:r w:rsidRPr="001F15F1">
              <w:rPr>
                <w:b/>
                <w:bCs/>
              </w:rPr>
              <w:t>Prioridade</w:t>
            </w:r>
          </w:p>
        </w:tc>
        <w:tc>
          <w:tcPr>
            <w:tcW w:w="967" w:type="dxa"/>
          </w:tcPr>
          <w:p w14:paraId="4303790D" w14:textId="56207D73" w:rsidR="003F2D1F" w:rsidRPr="001F15F1" w:rsidRDefault="003F2D1F" w:rsidP="00432649">
            <w:pPr>
              <w:jc w:val="center"/>
              <w:rPr>
                <w:b/>
                <w:bCs/>
              </w:rPr>
            </w:pPr>
            <w:r w:rsidRPr="001F15F1">
              <w:rPr>
                <w:b/>
                <w:bCs/>
              </w:rPr>
              <w:t>Impacto</w:t>
            </w:r>
          </w:p>
        </w:tc>
        <w:tc>
          <w:tcPr>
            <w:tcW w:w="2898" w:type="dxa"/>
          </w:tcPr>
          <w:p w14:paraId="40CDEC7E" w14:textId="623E922D" w:rsidR="003F2D1F" w:rsidRPr="001F15F1" w:rsidRDefault="003F2D1F" w:rsidP="00432649">
            <w:pPr>
              <w:jc w:val="center"/>
              <w:rPr>
                <w:b/>
                <w:bCs/>
              </w:rPr>
            </w:pPr>
            <w:r w:rsidRPr="001F15F1">
              <w:rPr>
                <w:b/>
                <w:bCs/>
              </w:rPr>
              <w:t>Critérios de Aceitação</w:t>
            </w:r>
          </w:p>
        </w:tc>
      </w:tr>
      <w:tr w:rsidR="003F2D1F" w:rsidRPr="001F15F1" w14:paraId="366B27F7" w14:textId="36F680E8" w:rsidTr="003F2D1F">
        <w:tc>
          <w:tcPr>
            <w:tcW w:w="978" w:type="dxa"/>
            <w:vAlign w:val="center"/>
          </w:tcPr>
          <w:p w14:paraId="7FA807DA" w14:textId="0039E4C9" w:rsidR="003F2D1F" w:rsidRPr="001F15F1" w:rsidRDefault="003F2D1F" w:rsidP="003F2D1F">
            <w:pPr>
              <w:jc w:val="center"/>
              <w:rPr>
                <w:b/>
                <w:bCs/>
              </w:rPr>
            </w:pPr>
            <w:r w:rsidRPr="001F15F1">
              <w:rPr>
                <w:rStyle w:val="Forte"/>
              </w:rPr>
              <w:t>RF-01</w:t>
            </w:r>
          </w:p>
        </w:tc>
        <w:tc>
          <w:tcPr>
            <w:tcW w:w="3590" w:type="dxa"/>
            <w:vAlign w:val="center"/>
          </w:tcPr>
          <w:p w14:paraId="6C42399E" w14:textId="5926E464" w:rsidR="003F2D1F" w:rsidRPr="001F15F1" w:rsidRDefault="003F2D1F" w:rsidP="003F2D1F">
            <w:pPr>
              <w:jc w:val="center"/>
            </w:pPr>
            <w:r w:rsidRPr="001F15F1">
              <w:t>Autenticação via OAuth GitHub</w:t>
            </w:r>
          </w:p>
        </w:tc>
        <w:tc>
          <w:tcPr>
            <w:tcW w:w="1168" w:type="dxa"/>
            <w:vAlign w:val="center"/>
          </w:tcPr>
          <w:p w14:paraId="43A95351" w14:textId="68695E70" w:rsidR="003F2D1F" w:rsidRPr="001F15F1" w:rsidRDefault="003F2D1F" w:rsidP="003F2D1F">
            <w:pPr>
              <w:jc w:val="center"/>
              <w:rPr>
                <w:b/>
                <w:bCs/>
              </w:rPr>
            </w:pPr>
            <w:r w:rsidRPr="001F15F1">
              <w:t>Funcional</w:t>
            </w:r>
          </w:p>
        </w:tc>
        <w:tc>
          <w:tcPr>
            <w:tcW w:w="1172" w:type="dxa"/>
            <w:vAlign w:val="center"/>
          </w:tcPr>
          <w:p w14:paraId="51EE1A13" w14:textId="43C3C130" w:rsidR="003F2D1F" w:rsidRPr="001F15F1" w:rsidRDefault="003F2D1F" w:rsidP="003F2D1F">
            <w:pPr>
              <w:jc w:val="center"/>
              <w:rPr>
                <w:b/>
                <w:bCs/>
              </w:rPr>
            </w:pPr>
            <w:r w:rsidRPr="001F15F1">
              <w:t>Alta</w:t>
            </w:r>
          </w:p>
        </w:tc>
        <w:tc>
          <w:tcPr>
            <w:tcW w:w="967" w:type="dxa"/>
            <w:vAlign w:val="center"/>
          </w:tcPr>
          <w:p w14:paraId="1888AF97" w14:textId="22DAECDB" w:rsidR="003F2D1F" w:rsidRPr="001F15F1" w:rsidRDefault="003F2D1F" w:rsidP="003F2D1F">
            <w:pPr>
              <w:jc w:val="center"/>
              <w:rPr>
                <w:b/>
                <w:bCs/>
              </w:rPr>
            </w:pPr>
            <w:r w:rsidRPr="001F15F1">
              <w:t>5</w:t>
            </w:r>
          </w:p>
        </w:tc>
        <w:tc>
          <w:tcPr>
            <w:tcW w:w="2898" w:type="dxa"/>
            <w:vAlign w:val="center"/>
          </w:tcPr>
          <w:p w14:paraId="29BC03AC" w14:textId="43BD5EA2" w:rsidR="003F2D1F" w:rsidRPr="001F15F1" w:rsidRDefault="003F2D1F" w:rsidP="003F2D1F">
            <w:pPr>
              <w:jc w:val="center"/>
              <w:rPr>
                <w:b/>
                <w:bCs/>
              </w:rPr>
            </w:pPr>
            <w:r w:rsidRPr="001F15F1">
              <w:t>Login com GitHub funciona; token validado; sessão iniciada.</w:t>
            </w:r>
          </w:p>
        </w:tc>
      </w:tr>
      <w:tr w:rsidR="003F2D1F" w:rsidRPr="001F15F1" w14:paraId="4DD9BDE1" w14:textId="2CE5AA96" w:rsidTr="003F2D1F">
        <w:tc>
          <w:tcPr>
            <w:tcW w:w="978" w:type="dxa"/>
            <w:vAlign w:val="center"/>
          </w:tcPr>
          <w:p w14:paraId="47E8F922" w14:textId="17CCA4C1" w:rsidR="003F2D1F" w:rsidRPr="001F15F1" w:rsidRDefault="003F2D1F" w:rsidP="003F2D1F">
            <w:pPr>
              <w:jc w:val="center"/>
              <w:rPr>
                <w:b/>
                <w:bCs/>
              </w:rPr>
            </w:pPr>
            <w:r w:rsidRPr="001F15F1">
              <w:rPr>
                <w:rStyle w:val="Forte"/>
              </w:rPr>
              <w:t>RF-02</w:t>
            </w:r>
          </w:p>
        </w:tc>
        <w:tc>
          <w:tcPr>
            <w:tcW w:w="3590" w:type="dxa"/>
            <w:vAlign w:val="center"/>
          </w:tcPr>
          <w:p w14:paraId="4FAA755A" w14:textId="4ACD54CC" w:rsidR="003F2D1F" w:rsidRPr="001F15F1" w:rsidRDefault="003F2D1F" w:rsidP="003F2D1F">
            <w:pPr>
              <w:jc w:val="center"/>
            </w:pPr>
            <w:r w:rsidRPr="001F15F1">
              <w:t>Criar User Stories no frontend</w:t>
            </w:r>
          </w:p>
        </w:tc>
        <w:tc>
          <w:tcPr>
            <w:tcW w:w="1168" w:type="dxa"/>
            <w:vAlign w:val="center"/>
          </w:tcPr>
          <w:p w14:paraId="5964DC07" w14:textId="6CD72F22" w:rsidR="003F2D1F" w:rsidRPr="001F15F1" w:rsidRDefault="003F2D1F" w:rsidP="003F2D1F">
            <w:pPr>
              <w:jc w:val="center"/>
            </w:pPr>
            <w:r w:rsidRPr="001F15F1">
              <w:t>Funcional</w:t>
            </w:r>
          </w:p>
        </w:tc>
        <w:tc>
          <w:tcPr>
            <w:tcW w:w="1172" w:type="dxa"/>
            <w:vAlign w:val="center"/>
          </w:tcPr>
          <w:p w14:paraId="0D59ECAF" w14:textId="0167D54E" w:rsidR="003F2D1F" w:rsidRPr="001F15F1" w:rsidRDefault="003F2D1F" w:rsidP="003F2D1F">
            <w:pPr>
              <w:jc w:val="center"/>
            </w:pPr>
            <w:r w:rsidRPr="001F15F1">
              <w:t>Alta</w:t>
            </w:r>
          </w:p>
        </w:tc>
        <w:tc>
          <w:tcPr>
            <w:tcW w:w="967" w:type="dxa"/>
            <w:vAlign w:val="center"/>
          </w:tcPr>
          <w:p w14:paraId="723381D3" w14:textId="40D741D9" w:rsidR="003F2D1F" w:rsidRPr="001F15F1" w:rsidRDefault="003F2D1F" w:rsidP="003F2D1F">
            <w:pPr>
              <w:jc w:val="center"/>
              <w:rPr>
                <w:b/>
                <w:bCs/>
              </w:rPr>
            </w:pPr>
            <w:r w:rsidRPr="001F15F1">
              <w:t>5</w:t>
            </w:r>
          </w:p>
        </w:tc>
        <w:tc>
          <w:tcPr>
            <w:tcW w:w="2898" w:type="dxa"/>
            <w:vAlign w:val="center"/>
          </w:tcPr>
          <w:p w14:paraId="01CE12D0" w14:textId="1D05E8AE" w:rsidR="003F2D1F" w:rsidRPr="001F15F1" w:rsidRDefault="003F2D1F" w:rsidP="003F2D1F">
            <w:pPr>
              <w:jc w:val="center"/>
              <w:rPr>
                <w:b/>
                <w:bCs/>
              </w:rPr>
            </w:pPr>
            <w:r w:rsidRPr="001F15F1">
              <w:t>Formulário permite criar US com título, descrição, AC e SP.</w:t>
            </w:r>
          </w:p>
        </w:tc>
      </w:tr>
      <w:tr w:rsidR="003F2D1F" w:rsidRPr="001F15F1" w14:paraId="1AE5AA1C" w14:textId="59B472A1" w:rsidTr="003F2D1F">
        <w:tc>
          <w:tcPr>
            <w:tcW w:w="978" w:type="dxa"/>
            <w:vAlign w:val="center"/>
          </w:tcPr>
          <w:p w14:paraId="35564571" w14:textId="78EDD7B3" w:rsidR="003F2D1F" w:rsidRPr="001F15F1" w:rsidRDefault="003F2D1F" w:rsidP="003F2D1F">
            <w:pPr>
              <w:jc w:val="center"/>
            </w:pPr>
            <w:r w:rsidRPr="001F15F1">
              <w:rPr>
                <w:rStyle w:val="Forte"/>
              </w:rPr>
              <w:t>RF-03</w:t>
            </w:r>
          </w:p>
        </w:tc>
        <w:tc>
          <w:tcPr>
            <w:tcW w:w="3590" w:type="dxa"/>
            <w:vAlign w:val="center"/>
          </w:tcPr>
          <w:p w14:paraId="49B2DEAF" w14:textId="540D8DFA" w:rsidR="003F2D1F" w:rsidRPr="001F15F1" w:rsidRDefault="003F2D1F" w:rsidP="003F2D1F">
            <w:pPr>
              <w:jc w:val="center"/>
            </w:pPr>
            <w:r w:rsidRPr="001F15F1">
              <w:t>Submeter código para revisão</w:t>
            </w:r>
          </w:p>
        </w:tc>
        <w:tc>
          <w:tcPr>
            <w:tcW w:w="1168" w:type="dxa"/>
            <w:vAlign w:val="center"/>
          </w:tcPr>
          <w:p w14:paraId="6E15C938" w14:textId="2900F370" w:rsidR="003F2D1F" w:rsidRPr="001F15F1" w:rsidRDefault="003F2D1F" w:rsidP="003F2D1F">
            <w:pPr>
              <w:jc w:val="center"/>
            </w:pPr>
            <w:r w:rsidRPr="001F15F1">
              <w:t>Funcional</w:t>
            </w:r>
          </w:p>
        </w:tc>
        <w:tc>
          <w:tcPr>
            <w:tcW w:w="1172" w:type="dxa"/>
            <w:vAlign w:val="center"/>
          </w:tcPr>
          <w:p w14:paraId="54D56DE4" w14:textId="086DC764" w:rsidR="003F2D1F" w:rsidRPr="001F15F1" w:rsidRDefault="003F2D1F" w:rsidP="003F2D1F">
            <w:pPr>
              <w:jc w:val="center"/>
            </w:pPr>
            <w:r w:rsidRPr="001F15F1">
              <w:t>Alta</w:t>
            </w:r>
          </w:p>
        </w:tc>
        <w:tc>
          <w:tcPr>
            <w:tcW w:w="967" w:type="dxa"/>
            <w:vAlign w:val="center"/>
          </w:tcPr>
          <w:p w14:paraId="08BB1B5D" w14:textId="30D53F17" w:rsidR="003F2D1F" w:rsidRPr="001F15F1" w:rsidRDefault="003F2D1F" w:rsidP="003F2D1F">
            <w:pPr>
              <w:jc w:val="center"/>
              <w:rPr>
                <w:b/>
                <w:bCs/>
              </w:rPr>
            </w:pPr>
            <w:r w:rsidRPr="001F15F1">
              <w:t>5</w:t>
            </w:r>
          </w:p>
        </w:tc>
        <w:tc>
          <w:tcPr>
            <w:tcW w:w="2898" w:type="dxa"/>
            <w:vAlign w:val="center"/>
          </w:tcPr>
          <w:p w14:paraId="7A9E65C0" w14:textId="7FE224DA" w:rsidR="003F2D1F" w:rsidRPr="001F15F1" w:rsidRDefault="003F2D1F" w:rsidP="003F2D1F">
            <w:pPr>
              <w:jc w:val="center"/>
              <w:rPr>
                <w:b/>
                <w:bCs/>
              </w:rPr>
            </w:pPr>
            <w:r w:rsidRPr="001F15F1">
              <w:t>Envio de repo/commitHash para API; erros mostrados ao utilizador.</w:t>
            </w:r>
          </w:p>
        </w:tc>
      </w:tr>
      <w:tr w:rsidR="003F2D1F" w:rsidRPr="001F15F1" w14:paraId="598B2C8B" w14:textId="29B270BC" w:rsidTr="003F2D1F">
        <w:tc>
          <w:tcPr>
            <w:tcW w:w="978" w:type="dxa"/>
            <w:vAlign w:val="center"/>
          </w:tcPr>
          <w:p w14:paraId="77BBA552" w14:textId="799C7038" w:rsidR="003F2D1F" w:rsidRPr="001F15F1" w:rsidRDefault="003F2D1F" w:rsidP="003F2D1F">
            <w:pPr>
              <w:jc w:val="center"/>
            </w:pPr>
            <w:r w:rsidRPr="001F15F1">
              <w:rPr>
                <w:rStyle w:val="Forte"/>
              </w:rPr>
              <w:t>RF-04</w:t>
            </w:r>
          </w:p>
        </w:tc>
        <w:tc>
          <w:tcPr>
            <w:tcW w:w="3590" w:type="dxa"/>
            <w:vAlign w:val="center"/>
          </w:tcPr>
          <w:p w14:paraId="74C240FC" w14:textId="2585DBC0" w:rsidR="003F2D1F" w:rsidRPr="001F15F1" w:rsidRDefault="003F2D1F" w:rsidP="003F2D1F">
            <w:pPr>
              <w:jc w:val="center"/>
            </w:pPr>
            <w:r w:rsidRPr="001F15F1">
              <w:t>Visualização de User Stories</w:t>
            </w:r>
          </w:p>
        </w:tc>
        <w:tc>
          <w:tcPr>
            <w:tcW w:w="1168" w:type="dxa"/>
            <w:vAlign w:val="center"/>
          </w:tcPr>
          <w:p w14:paraId="5B43E9AC" w14:textId="4F998E18" w:rsidR="003F2D1F" w:rsidRPr="001F15F1" w:rsidRDefault="003F2D1F" w:rsidP="003F2D1F">
            <w:pPr>
              <w:jc w:val="center"/>
            </w:pPr>
            <w:r w:rsidRPr="001F15F1">
              <w:t>Funcional</w:t>
            </w:r>
          </w:p>
        </w:tc>
        <w:tc>
          <w:tcPr>
            <w:tcW w:w="1172" w:type="dxa"/>
            <w:vAlign w:val="center"/>
          </w:tcPr>
          <w:p w14:paraId="57685B80" w14:textId="33E4EFB0" w:rsidR="003F2D1F" w:rsidRPr="001F15F1" w:rsidRDefault="003F2D1F" w:rsidP="003F2D1F">
            <w:pPr>
              <w:jc w:val="center"/>
            </w:pPr>
            <w:r w:rsidRPr="001F15F1">
              <w:t>Alta</w:t>
            </w:r>
          </w:p>
        </w:tc>
        <w:tc>
          <w:tcPr>
            <w:tcW w:w="967" w:type="dxa"/>
            <w:vAlign w:val="center"/>
          </w:tcPr>
          <w:p w14:paraId="09043A94" w14:textId="5DAE9000" w:rsidR="003F2D1F" w:rsidRPr="001F15F1" w:rsidRDefault="003F2D1F" w:rsidP="003F2D1F">
            <w:pPr>
              <w:jc w:val="center"/>
              <w:rPr>
                <w:b/>
                <w:bCs/>
              </w:rPr>
            </w:pPr>
            <w:r w:rsidRPr="001F15F1">
              <w:t>4</w:t>
            </w:r>
          </w:p>
        </w:tc>
        <w:tc>
          <w:tcPr>
            <w:tcW w:w="2898" w:type="dxa"/>
            <w:vAlign w:val="center"/>
          </w:tcPr>
          <w:p w14:paraId="3D9BAB0C" w14:textId="0CD735D5" w:rsidR="003F2D1F" w:rsidRPr="001F15F1" w:rsidRDefault="003F2D1F" w:rsidP="003F2D1F">
            <w:pPr>
              <w:jc w:val="center"/>
              <w:rPr>
                <w:b/>
                <w:bCs/>
              </w:rPr>
            </w:pPr>
            <w:r w:rsidRPr="001F15F1">
              <w:t>Lista US com estado, filtro e pesquisa.</w:t>
            </w:r>
          </w:p>
        </w:tc>
      </w:tr>
      <w:tr w:rsidR="003F2D1F" w:rsidRPr="001F15F1" w14:paraId="68426CDA" w14:textId="17FDC188" w:rsidTr="003F2D1F">
        <w:tc>
          <w:tcPr>
            <w:tcW w:w="978" w:type="dxa"/>
            <w:vAlign w:val="center"/>
          </w:tcPr>
          <w:p w14:paraId="61D991D5" w14:textId="3738DA16" w:rsidR="003F2D1F" w:rsidRPr="001F15F1" w:rsidRDefault="003F2D1F" w:rsidP="003F2D1F">
            <w:pPr>
              <w:jc w:val="center"/>
              <w:rPr>
                <w:b/>
                <w:bCs/>
              </w:rPr>
            </w:pPr>
            <w:r w:rsidRPr="001F15F1">
              <w:rPr>
                <w:rStyle w:val="Forte"/>
              </w:rPr>
              <w:t>RF-05</w:t>
            </w:r>
          </w:p>
        </w:tc>
        <w:tc>
          <w:tcPr>
            <w:tcW w:w="3590" w:type="dxa"/>
            <w:vAlign w:val="center"/>
          </w:tcPr>
          <w:p w14:paraId="72BC82C6" w14:textId="1B135031" w:rsidR="003F2D1F" w:rsidRPr="001F15F1" w:rsidRDefault="003F2D1F" w:rsidP="003F2D1F">
            <w:pPr>
              <w:jc w:val="center"/>
            </w:pPr>
            <w:r w:rsidRPr="001F15F1">
              <w:t>Visualização de resultados de revisão</w:t>
            </w:r>
          </w:p>
        </w:tc>
        <w:tc>
          <w:tcPr>
            <w:tcW w:w="1168" w:type="dxa"/>
            <w:vAlign w:val="center"/>
          </w:tcPr>
          <w:p w14:paraId="44F1E36F" w14:textId="4EF8253E" w:rsidR="003F2D1F" w:rsidRPr="001F15F1" w:rsidRDefault="003F2D1F" w:rsidP="003F2D1F">
            <w:pPr>
              <w:jc w:val="center"/>
              <w:rPr>
                <w:b/>
                <w:bCs/>
              </w:rPr>
            </w:pPr>
            <w:r w:rsidRPr="001F15F1">
              <w:t>Funcional</w:t>
            </w:r>
          </w:p>
        </w:tc>
        <w:tc>
          <w:tcPr>
            <w:tcW w:w="1172" w:type="dxa"/>
            <w:vAlign w:val="center"/>
          </w:tcPr>
          <w:p w14:paraId="0EAEFCC2" w14:textId="20B99344" w:rsidR="003F2D1F" w:rsidRPr="001F15F1" w:rsidRDefault="003F2D1F" w:rsidP="003F2D1F">
            <w:pPr>
              <w:jc w:val="center"/>
              <w:rPr>
                <w:b/>
                <w:bCs/>
              </w:rPr>
            </w:pPr>
            <w:r w:rsidRPr="001F15F1">
              <w:t>Alta</w:t>
            </w:r>
          </w:p>
        </w:tc>
        <w:tc>
          <w:tcPr>
            <w:tcW w:w="967" w:type="dxa"/>
            <w:vAlign w:val="center"/>
          </w:tcPr>
          <w:p w14:paraId="6A235360" w14:textId="0A536615" w:rsidR="003F2D1F" w:rsidRPr="001F15F1" w:rsidRDefault="003F2D1F" w:rsidP="003F2D1F">
            <w:pPr>
              <w:jc w:val="center"/>
              <w:rPr>
                <w:b/>
                <w:bCs/>
              </w:rPr>
            </w:pPr>
            <w:r w:rsidRPr="001F15F1">
              <w:t>5</w:t>
            </w:r>
          </w:p>
        </w:tc>
        <w:tc>
          <w:tcPr>
            <w:tcW w:w="2898" w:type="dxa"/>
            <w:vAlign w:val="center"/>
          </w:tcPr>
          <w:p w14:paraId="7CF62D88" w14:textId="3C7FE6F5" w:rsidR="003F2D1F" w:rsidRPr="001F15F1" w:rsidRDefault="003F2D1F" w:rsidP="003F2D1F">
            <w:pPr>
              <w:jc w:val="center"/>
              <w:rPr>
                <w:b/>
                <w:bCs/>
              </w:rPr>
            </w:pPr>
            <w:r w:rsidRPr="001F15F1">
              <w:t>Após review, frontend exibe score, relatório e AC avaliados.</w:t>
            </w:r>
          </w:p>
        </w:tc>
      </w:tr>
      <w:tr w:rsidR="003F2D1F" w:rsidRPr="001F15F1" w14:paraId="544020CD" w14:textId="0B3DC447" w:rsidTr="003F2D1F">
        <w:tc>
          <w:tcPr>
            <w:tcW w:w="978" w:type="dxa"/>
            <w:vAlign w:val="center"/>
          </w:tcPr>
          <w:p w14:paraId="181B5BCC" w14:textId="11CC08BE" w:rsidR="003F2D1F" w:rsidRPr="001F15F1" w:rsidRDefault="003F2D1F" w:rsidP="003F2D1F">
            <w:pPr>
              <w:jc w:val="center"/>
              <w:rPr>
                <w:b/>
                <w:bCs/>
              </w:rPr>
            </w:pPr>
            <w:r w:rsidRPr="001F15F1">
              <w:rPr>
                <w:rStyle w:val="Forte"/>
              </w:rPr>
              <w:t>RF-06</w:t>
            </w:r>
          </w:p>
        </w:tc>
        <w:tc>
          <w:tcPr>
            <w:tcW w:w="3590" w:type="dxa"/>
            <w:vAlign w:val="center"/>
          </w:tcPr>
          <w:p w14:paraId="6C9D4FDD" w14:textId="5B781C4A" w:rsidR="003F2D1F" w:rsidRPr="001F15F1" w:rsidRDefault="003F2D1F" w:rsidP="003F2D1F">
            <w:pPr>
              <w:jc w:val="center"/>
            </w:pPr>
            <w:r w:rsidRPr="001F15F1">
              <w:t>Dashboard do utilizador</w:t>
            </w:r>
          </w:p>
        </w:tc>
        <w:tc>
          <w:tcPr>
            <w:tcW w:w="1168" w:type="dxa"/>
            <w:vAlign w:val="center"/>
          </w:tcPr>
          <w:p w14:paraId="6A0DB84F" w14:textId="29E236B9" w:rsidR="003F2D1F" w:rsidRPr="001F15F1" w:rsidRDefault="003F2D1F" w:rsidP="003F2D1F">
            <w:pPr>
              <w:jc w:val="center"/>
              <w:rPr>
                <w:b/>
                <w:bCs/>
              </w:rPr>
            </w:pPr>
            <w:r w:rsidRPr="001F15F1">
              <w:t>Funcional</w:t>
            </w:r>
          </w:p>
        </w:tc>
        <w:tc>
          <w:tcPr>
            <w:tcW w:w="1172" w:type="dxa"/>
            <w:vAlign w:val="center"/>
          </w:tcPr>
          <w:p w14:paraId="2B64A59D" w14:textId="665A2A00" w:rsidR="003F2D1F" w:rsidRPr="001F15F1" w:rsidRDefault="003F2D1F" w:rsidP="003F2D1F">
            <w:pPr>
              <w:jc w:val="center"/>
              <w:rPr>
                <w:b/>
                <w:bCs/>
              </w:rPr>
            </w:pPr>
            <w:r w:rsidRPr="001F15F1">
              <w:t>Alta</w:t>
            </w:r>
          </w:p>
        </w:tc>
        <w:tc>
          <w:tcPr>
            <w:tcW w:w="967" w:type="dxa"/>
            <w:vAlign w:val="center"/>
          </w:tcPr>
          <w:p w14:paraId="4F3235A0" w14:textId="2C0A3730" w:rsidR="003F2D1F" w:rsidRPr="001F15F1" w:rsidRDefault="003F2D1F" w:rsidP="003F2D1F">
            <w:pPr>
              <w:jc w:val="center"/>
              <w:rPr>
                <w:b/>
                <w:bCs/>
              </w:rPr>
            </w:pPr>
            <w:r w:rsidRPr="001F15F1">
              <w:t>4</w:t>
            </w:r>
          </w:p>
        </w:tc>
        <w:tc>
          <w:tcPr>
            <w:tcW w:w="2898" w:type="dxa"/>
            <w:vAlign w:val="center"/>
          </w:tcPr>
          <w:p w14:paraId="5B9F93A9" w14:textId="1EF40993" w:rsidR="003F2D1F" w:rsidRPr="001F15F1" w:rsidRDefault="003F2D1F" w:rsidP="003F2D1F">
            <w:pPr>
              <w:jc w:val="center"/>
              <w:rPr>
                <w:b/>
                <w:bCs/>
              </w:rPr>
            </w:pPr>
            <w:r w:rsidRPr="001F15F1">
              <w:t>Mostra XP, nível, últimas reviews, últimas US.</w:t>
            </w:r>
          </w:p>
        </w:tc>
      </w:tr>
      <w:tr w:rsidR="003F2D1F" w:rsidRPr="001F15F1" w14:paraId="0B73839D" w14:textId="13F09942" w:rsidTr="003F2D1F">
        <w:tc>
          <w:tcPr>
            <w:tcW w:w="978" w:type="dxa"/>
            <w:vAlign w:val="center"/>
          </w:tcPr>
          <w:p w14:paraId="2C00515F" w14:textId="13201DC7" w:rsidR="003F2D1F" w:rsidRPr="001F15F1" w:rsidRDefault="003F2D1F" w:rsidP="003F2D1F">
            <w:pPr>
              <w:jc w:val="center"/>
              <w:rPr>
                <w:b/>
                <w:bCs/>
              </w:rPr>
            </w:pPr>
            <w:r w:rsidRPr="001F15F1">
              <w:rPr>
                <w:rStyle w:val="Forte"/>
              </w:rPr>
              <w:t>RF-07</w:t>
            </w:r>
          </w:p>
        </w:tc>
        <w:tc>
          <w:tcPr>
            <w:tcW w:w="3590" w:type="dxa"/>
            <w:vAlign w:val="center"/>
          </w:tcPr>
          <w:p w14:paraId="233E77AA" w14:textId="522318CF" w:rsidR="003F2D1F" w:rsidRPr="001F15F1" w:rsidRDefault="003F2D1F" w:rsidP="003F2D1F">
            <w:pPr>
              <w:jc w:val="center"/>
            </w:pPr>
            <w:r w:rsidRPr="001F15F1">
              <w:t>Página de detalhes da US</w:t>
            </w:r>
          </w:p>
        </w:tc>
        <w:tc>
          <w:tcPr>
            <w:tcW w:w="1168" w:type="dxa"/>
            <w:vAlign w:val="center"/>
          </w:tcPr>
          <w:p w14:paraId="2E81798B" w14:textId="277B9BE9" w:rsidR="003F2D1F" w:rsidRPr="001F15F1" w:rsidRDefault="003F2D1F" w:rsidP="003F2D1F">
            <w:pPr>
              <w:jc w:val="center"/>
              <w:rPr>
                <w:b/>
                <w:bCs/>
              </w:rPr>
            </w:pPr>
            <w:r w:rsidRPr="001F15F1">
              <w:t>Funcional</w:t>
            </w:r>
          </w:p>
        </w:tc>
        <w:tc>
          <w:tcPr>
            <w:tcW w:w="1172" w:type="dxa"/>
            <w:vAlign w:val="center"/>
          </w:tcPr>
          <w:p w14:paraId="38209998" w14:textId="4C1903E6" w:rsidR="003F2D1F" w:rsidRPr="001F15F1" w:rsidRDefault="003F2D1F" w:rsidP="003F2D1F">
            <w:pPr>
              <w:jc w:val="center"/>
              <w:rPr>
                <w:b/>
                <w:bCs/>
              </w:rPr>
            </w:pPr>
            <w:r w:rsidRPr="001F15F1">
              <w:t>Alta</w:t>
            </w:r>
          </w:p>
        </w:tc>
        <w:tc>
          <w:tcPr>
            <w:tcW w:w="967" w:type="dxa"/>
            <w:vAlign w:val="center"/>
          </w:tcPr>
          <w:p w14:paraId="55B13CBA" w14:textId="76B7689E" w:rsidR="003F2D1F" w:rsidRPr="001F15F1" w:rsidRDefault="003F2D1F" w:rsidP="003F2D1F">
            <w:pPr>
              <w:jc w:val="center"/>
              <w:rPr>
                <w:b/>
                <w:bCs/>
              </w:rPr>
            </w:pPr>
            <w:r w:rsidRPr="001F15F1">
              <w:t>4</w:t>
            </w:r>
          </w:p>
        </w:tc>
        <w:tc>
          <w:tcPr>
            <w:tcW w:w="2898" w:type="dxa"/>
            <w:vAlign w:val="center"/>
          </w:tcPr>
          <w:p w14:paraId="10342ACF" w14:textId="75355BF9" w:rsidR="003F2D1F" w:rsidRPr="001F15F1" w:rsidRDefault="003F2D1F" w:rsidP="003F2D1F">
            <w:pPr>
              <w:jc w:val="center"/>
              <w:rPr>
                <w:b/>
                <w:bCs/>
              </w:rPr>
            </w:pPr>
            <w:r w:rsidRPr="001F15F1">
              <w:t>Exibe AC, SP, estado, revisões associadas.</w:t>
            </w:r>
          </w:p>
        </w:tc>
      </w:tr>
      <w:tr w:rsidR="003F2D1F" w:rsidRPr="001F15F1" w14:paraId="6EE470B6" w14:textId="3C5AF2A8" w:rsidTr="003F2D1F">
        <w:tc>
          <w:tcPr>
            <w:tcW w:w="978" w:type="dxa"/>
            <w:vAlign w:val="center"/>
          </w:tcPr>
          <w:p w14:paraId="30223E17" w14:textId="1B1652ED" w:rsidR="003F2D1F" w:rsidRPr="001F15F1" w:rsidRDefault="003F2D1F" w:rsidP="003F2D1F">
            <w:pPr>
              <w:jc w:val="center"/>
              <w:rPr>
                <w:b/>
                <w:bCs/>
              </w:rPr>
            </w:pPr>
            <w:r w:rsidRPr="001F15F1">
              <w:rPr>
                <w:rStyle w:val="Forte"/>
              </w:rPr>
              <w:t>RF-08</w:t>
            </w:r>
          </w:p>
        </w:tc>
        <w:tc>
          <w:tcPr>
            <w:tcW w:w="3590" w:type="dxa"/>
            <w:vAlign w:val="center"/>
          </w:tcPr>
          <w:p w14:paraId="2CB4C981" w14:textId="4277FE20" w:rsidR="003F2D1F" w:rsidRPr="001F15F1" w:rsidRDefault="003F2D1F" w:rsidP="003F2D1F">
            <w:pPr>
              <w:jc w:val="center"/>
            </w:pPr>
            <w:r w:rsidRPr="001F15F1">
              <w:t>Mockups implementados (UI principal)</w:t>
            </w:r>
          </w:p>
        </w:tc>
        <w:tc>
          <w:tcPr>
            <w:tcW w:w="1168" w:type="dxa"/>
            <w:vAlign w:val="center"/>
          </w:tcPr>
          <w:p w14:paraId="2EA328D7" w14:textId="105CFC07" w:rsidR="003F2D1F" w:rsidRPr="001F15F1" w:rsidRDefault="003F2D1F" w:rsidP="003F2D1F">
            <w:pPr>
              <w:jc w:val="center"/>
              <w:rPr>
                <w:b/>
                <w:bCs/>
              </w:rPr>
            </w:pPr>
            <w:r w:rsidRPr="001F15F1">
              <w:t>Funcional</w:t>
            </w:r>
          </w:p>
        </w:tc>
        <w:tc>
          <w:tcPr>
            <w:tcW w:w="1172" w:type="dxa"/>
            <w:vAlign w:val="center"/>
          </w:tcPr>
          <w:p w14:paraId="446284D1" w14:textId="5A3D4952" w:rsidR="003F2D1F" w:rsidRPr="001F15F1" w:rsidRDefault="003F2D1F" w:rsidP="003F2D1F">
            <w:pPr>
              <w:jc w:val="center"/>
              <w:rPr>
                <w:b/>
                <w:bCs/>
              </w:rPr>
            </w:pPr>
            <w:r w:rsidRPr="001F15F1">
              <w:t>Alta</w:t>
            </w:r>
          </w:p>
        </w:tc>
        <w:tc>
          <w:tcPr>
            <w:tcW w:w="967" w:type="dxa"/>
            <w:vAlign w:val="center"/>
          </w:tcPr>
          <w:p w14:paraId="128E0F0F" w14:textId="7C32B224" w:rsidR="003F2D1F" w:rsidRPr="001F15F1" w:rsidRDefault="003F2D1F" w:rsidP="003F2D1F">
            <w:pPr>
              <w:jc w:val="center"/>
              <w:rPr>
                <w:b/>
                <w:bCs/>
              </w:rPr>
            </w:pPr>
            <w:r w:rsidRPr="001F15F1">
              <w:t>4</w:t>
            </w:r>
          </w:p>
        </w:tc>
        <w:tc>
          <w:tcPr>
            <w:tcW w:w="2898" w:type="dxa"/>
            <w:vAlign w:val="center"/>
          </w:tcPr>
          <w:p w14:paraId="081BFE5C" w14:textId="3FE909BC" w:rsidR="003F2D1F" w:rsidRPr="001F15F1" w:rsidRDefault="003F2D1F" w:rsidP="003F2D1F">
            <w:pPr>
              <w:jc w:val="center"/>
              <w:rPr>
                <w:b/>
                <w:bCs/>
              </w:rPr>
            </w:pPr>
            <w:r w:rsidRPr="001F15F1">
              <w:t>Todas as páginas mockadas têm equivalente funcional no frontend.</w:t>
            </w:r>
          </w:p>
        </w:tc>
      </w:tr>
      <w:tr w:rsidR="00FC2642" w:rsidRPr="001F15F1" w14:paraId="7BB4F6AE" w14:textId="34F9D568" w:rsidTr="003F2D1F">
        <w:tc>
          <w:tcPr>
            <w:tcW w:w="978" w:type="dxa"/>
          </w:tcPr>
          <w:p w14:paraId="1FC99040" w14:textId="0BCE35B8" w:rsidR="00FC2642" w:rsidRPr="001F15F1" w:rsidRDefault="00E125D6" w:rsidP="00FC2642">
            <w:pPr>
              <w:jc w:val="center"/>
              <w:rPr>
                <w:b/>
                <w:bCs/>
              </w:rPr>
            </w:pPr>
            <w:r w:rsidRPr="001F15F1">
              <w:rPr>
                <w:b/>
                <w:bCs/>
              </w:rPr>
              <w:t>R</w:t>
            </w:r>
            <w:r w:rsidR="00FC2642" w:rsidRPr="001F15F1">
              <w:rPr>
                <w:b/>
                <w:bCs/>
              </w:rPr>
              <w:t>F-09</w:t>
            </w:r>
          </w:p>
        </w:tc>
        <w:tc>
          <w:tcPr>
            <w:tcW w:w="3590" w:type="dxa"/>
          </w:tcPr>
          <w:p w14:paraId="12AFBCE5" w14:textId="1AB30FA4" w:rsidR="00FC2642" w:rsidRPr="001F15F1" w:rsidRDefault="00FC2642" w:rsidP="00FC2642">
            <w:pPr>
              <w:jc w:val="center"/>
            </w:pPr>
            <w:r w:rsidRPr="001F15F1">
              <w:t>Histórico de avaliações</w:t>
            </w:r>
          </w:p>
        </w:tc>
        <w:tc>
          <w:tcPr>
            <w:tcW w:w="1168" w:type="dxa"/>
          </w:tcPr>
          <w:p w14:paraId="7AEE6844" w14:textId="626BC67D" w:rsidR="00FC2642" w:rsidRPr="001F15F1" w:rsidRDefault="00FC2642" w:rsidP="00FC2642">
            <w:pPr>
              <w:jc w:val="center"/>
              <w:rPr>
                <w:b/>
                <w:bCs/>
              </w:rPr>
            </w:pPr>
            <w:r w:rsidRPr="001F15F1">
              <w:t>Funcional</w:t>
            </w:r>
          </w:p>
        </w:tc>
        <w:tc>
          <w:tcPr>
            <w:tcW w:w="1172" w:type="dxa"/>
          </w:tcPr>
          <w:p w14:paraId="2722F90F" w14:textId="5BAAA74A" w:rsidR="00FC2642" w:rsidRPr="001F15F1" w:rsidRDefault="00FC2642" w:rsidP="00FC2642">
            <w:pPr>
              <w:jc w:val="center"/>
              <w:rPr>
                <w:b/>
                <w:bCs/>
              </w:rPr>
            </w:pPr>
            <w:r w:rsidRPr="001F15F1">
              <w:t>Média</w:t>
            </w:r>
          </w:p>
        </w:tc>
        <w:tc>
          <w:tcPr>
            <w:tcW w:w="967" w:type="dxa"/>
          </w:tcPr>
          <w:p w14:paraId="03B96DC6" w14:textId="3CE0A1B7" w:rsidR="00FC2642" w:rsidRPr="001F15F1" w:rsidRDefault="00FC2642" w:rsidP="00FC2642">
            <w:pPr>
              <w:jc w:val="center"/>
              <w:rPr>
                <w:b/>
                <w:bCs/>
              </w:rPr>
            </w:pPr>
            <w:r w:rsidRPr="001F15F1">
              <w:t>4</w:t>
            </w:r>
          </w:p>
        </w:tc>
        <w:tc>
          <w:tcPr>
            <w:tcW w:w="2898" w:type="dxa"/>
          </w:tcPr>
          <w:p w14:paraId="6F7CC348" w14:textId="10A8CF89" w:rsidR="00FC2642" w:rsidRPr="001F15F1" w:rsidRDefault="00FC2642" w:rsidP="00FC2642">
            <w:pPr>
              <w:jc w:val="center"/>
              <w:rPr>
                <w:b/>
                <w:bCs/>
              </w:rPr>
            </w:pPr>
            <w:r w:rsidRPr="001F15F1">
              <w:t>Listagem com datas, scores, commits, estado da análise.</w:t>
            </w:r>
          </w:p>
        </w:tc>
      </w:tr>
      <w:tr w:rsidR="00FC2642" w:rsidRPr="001F15F1" w14:paraId="616DF31B" w14:textId="205C8C75" w:rsidTr="003F2D1F">
        <w:tc>
          <w:tcPr>
            <w:tcW w:w="978" w:type="dxa"/>
          </w:tcPr>
          <w:p w14:paraId="43642495" w14:textId="372E7D62" w:rsidR="00FC2642" w:rsidRPr="001F15F1" w:rsidRDefault="00FC2642" w:rsidP="00FC2642">
            <w:pPr>
              <w:jc w:val="center"/>
              <w:rPr>
                <w:b/>
                <w:bCs/>
              </w:rPr>
            </w:pPr>
            <w:r w:rsidRPr="001F15F1">
              <w:rPr>
                <w:b/>
                <w:bCs/>
              </w:rPr>
              <w:t>RF-10</w:t>
            </w:r>
          </w:p>
        </w:tc>
        <w:tc>
          <w:tcPr>
            <w:tcW w:w="3590" w:type="dxa"/>
          </w:tcPr>
          <w:p w14:paraId="73DC4F61" w14:textId="0D8CDE70" w:rsidR="00FC2642" w:rsidRPr="001F15F1" w:rsidRDefault="00FC2642" w:rsidP="00FC2642">
            <w:pPr>
              <w:jc w:val="center"/>
            </w:pPr>
            <w:r w:rsidRPr="001F15F1">
              <w:t>Exportar relatório de revisão (PDF/JSON)</w:t>
            </w:r>
          </w:p>
        </w:tc>
        <w:tc>
          <w:tcPr>
            <w:tcW w:w="1168" w:type="dxa"/>
          </w:tcPr>
          <w:p w14:paraId="65DE219D" w14:textId="703E2D40" w:rsidR="00FC2642" w:rsidRPr="001F15F1" w:rsidRDefault="00FC2642" w:rsidP="00FC2642">
            <w:pPr>
              <w:jc w:val="center"/>
              <w:rPr>
                <w:b/>
                <w:bCs/>
              </w:rPr>
            </w:pPr>
            <w:r w:rsidRPr="001F15F1">
              <w:t>Funcional</w:t>
            </w:r>
          </w:p>
        </w:tc>
        <w:tc>
          <w:tcPr>
            <w:tcW w:w="1172" w:type="dxa"/>
          </w:tcPr>
          <w:p w14:paraId="15BC7B19" w14:textId="1C5AE3CB" w:rsidR="00FC2642" w:rsidRPr="001F15F1" w:rsidRDefault="00FC2642" w:rsidP="00FC2642">
            <w:pPr>
              <w:jc w:val="center"/>
              <w:rPr>
                <w:b/>
                <w:bCs/>
              </w:rPr>
            </w:pPr>
            <w:r w:rsidRPr="001F15F1">
              <w:t>Média</w:t>
            </w:r>
          </w:p>
        </w:tc>
        <w:tc>
          <w:tcPr>
            <w:tcW w:w="967" w:type="dxa"/>
          </w:tcPr>
          <w:p w14:paraId="7ACB399B" w14:textId="65E199D1" w:rsidR="00FC2642" w:rsidRPr="001F15F1" w:rsidRDefault="00FC2642" w:rsidP="00FC2642">
            <w:pPr>
              <w:jc w:val="center"/>
              <w:rPr>
                <w:b/>
                <w:bCs/>
              </w:rPr>
            </w:pPr>
            <w:r w:rsidRPr="001F15F1">
              <w:t>3</w:t>
            </w:r>
          </w:p>
        </w:tc>
        <w:tc>
          <w:tcPr>
            <w:tcW w:w="2898" w:type="dxa"/>
          </w:tcPr>
          <w:p w14:paraId="19851C2E" w14:textId="1AD6D42C" w:rsidR="00FC2642" w:rsidRPr="001F15F1" w:rsidRDefault="00FC2642" w:rsidP="00FC2642">
            <w:pPr>
              <w:jc w:val="center"/>
              <w:rPr>
                <w:b/>
                <w:bCs/>
              </w:rPr>
            </w:pPr>
            <w:r w:rsidRPr="001F15F1">
              <w:t>Botão exportar disponível; ficheiro gerado com sucesso.</w:t>
            </w:r>
          </w:p>
        </w:tc>
      </w:tr>
      <w:tr w:rsidR="00FC2642" w:rsidRPr="001F15F1" w14:paraId="08DE7FB6" w14:textId="2296C29E" w:rsidTr="003F2D1F">
        <w:tc>
          <w:tcPr>
            <w:tcW w:w="978" w:type="dxa"/>
          </w:tcPr>
          <w:p w14:paraId="3891D65B" w14:textId="3E966F61" w:rsidR="00FC2642" w:rsidRPr="001F15F1" w:rsidRDefault="00FC2642" w:rsidP="00FC2642">
            <w:pPr>
              <w:jc w:val="center"/>
              <w:rPr>
                <w:b/>
                <w:bCs/>
              </w:rPr>
            </w:pPr>
            <w:r w:rsidRPr="001F15F1">
              <w:rPr>
                <w:b/>
                <w:bCs/>
              </w:rPr>
              <w:lastRenderedPageBreak/>
              <w:t>RF-11</w:t>
            </w:r>
          </w:p>
        </w:tc>
        <w:tc>
          <w:tcPr>
            <w:tcW w:w="3590" w:type="dxa"/>
          </w:tcPr>
          <w:p w14:paraId="4DD923F8" w14:textId="2C3BBC73" w:rsidR="00FC2642" w:rsidRPr="001F15F1" w:rsidRDefault="00FC2642" w:rsidP="00FC2642">
            <w:pPr>
              <w:jc w:val="center"/>
            </w:pPr>
            <w:r w:rsidRPr="001F15F1">
              <w:t>Barra de progresso de XP</w:t>
            </w:r>
          </w:p>
        </w:tc>
        <w:tc>
          <w:tcPr>
            <w:tcW w:w="1168" w:type="dxa"/>
          </w:tcPr>
          <w:p w14:paraId="1E45C2CD" w14:textId="0AB943F3" w:rsidR="00FC2642" w:rsidRPr="001F15F1" w:rsidRDefault="00FC2642" w:rsidP="00FC2642">
            <w:pPr>
              <w:jc w:val="center"/>
              <w:rPr>
                <w:b/>
                <w:bCs/>
              </w:rPr>
            </w:pPr>
            <w:r w:rsidRPr="001F15F1">
              <w:t>Funcional</w:t>
            </w:r>
          </w:p>
        </w:tc>
        <w:tc>
          <w:tcPr>
            <w:tcW w:w="1172" w:type="dxa"/>
          </w:tcPr>
          <w:p w14:paraId="754F06EA" w14:textId="00706F4A" w:rsidR="00FC2642" w:rsidRPr="001F15F1" w:rsidRDefault="00FC2642" w:rsidP="00FC2642">
            <w:pPr>
              <w:jc w:val="center"/>
              <w:rPr>
                <w:b/>
                <w:bCs/>
              </w:rPr>
            </w:pPr>
            <w:r w:rsidRPr="001F15F1">
              <w:t>Média</w:t>
            </w:r>
          </w:p>
        </w:tc>
        <w:tc>
          <w:tcPr>
            <w:tcW w:w="967" w:type="dxa"/>
          </w:tcPr>
          <w:p w14:paraId="73C9340B" w14:textId="746A0B39" w:rsidR="00FC2642" w:rsidRPr="001F15F1" w:rsidRDefault="00FC2642" w:rsidP="00FC2642">
            <w:pPr>
              <w:jc w:val="center"/>
              <w:rPr>
                <w:b/>
                <w:bCs/>
              </w:rPr>
            </w:pPr>
            <w:r w:rsidRPr="001F15F1">
              <w:t>3</w:t>
            </w:r>
          </w:p>
        </w:tc>
        <w:tc>
          <w:tcPr>
            <w:tcW w:w="2898" w:type="dxa"/>
          </w:tcPr>
          <w:p w14:paraId="0CB4D9D4" w14:textId="233D8365" w:rsidR="00FC2642" w:rsidRPr="001F15F1" w:rsidRDefault="00FC2642" w:rsidP="00FC2642">
            <w:pPr>
              <w:jc w:val="center"/>
              <w:rPr>
                <w:b/>
                <w:bCs/>
              </w:rPr>
            </w:pPr>
            <w:r w:rsidRPr="001F15F1">
              <w:t>Mostra percentagem para o próximo nível; atualiza após review.</w:t>
            </w:r>
          </w:p>
        </w:tc>
      </w:tr>
      <w:tr w:rsidR="00FC2642" w:rsidRPr="001F15F1" w14:paraId="532DAC27" w14:textId="111556DC" w:rsidTr="003F2D1F">
        <w:tc>
          <w:tcPr>
            <w:tcW w:w="978" w:type="dxa"/>
          </w:tcPr>
          <w:p w14:paraId="20D891CD" w14:textId="09E6781C" w:rsidR="00FC2642" w:rsidRPr="001F15F1" w:rsidRDefault="00FC2642" w:rsidP="00FC2642">
            <w:pPr>
              <w:jc w:val="center"/>
              <w:rPr>
                <w:b/>
                <w:bCs/>
              </w:rPr>
            </w:pPr>
            <w:r w:rsidRPr="001F15F1">
              <w:rPr>
                <w:b/>
                <w:bCs/>
              </w:rPr>
              <w:t>RF-12</w:t>
            </w:r>
          </w:p>
        </w:tc>
        <w:tc>
          <w:tcPr>
            <w:tcW w:w="3590" w:type="dxa"/>
          </w:tcPr>
          <w:p w14:paraId="2F5E2F81" w14:textId="699A8969" w:rsidR="00FC2642" w:rsidRPr="001F15F1" w:rsidRDefault="00FC2642" w:rsidP="00FC2642">
            <w:pPr>
              <w:jc w:val="center"/>
            </w:pPr>
            <w:r w:rsidRPr="001F15F1">
              <w:t>Exibir badges desbloqueados</w:t>
            </w:r>
          </w:p>
        </w:tc>
        <w:tc>
          <w:tcPr>
            <w:tcW w:w="1168" w:type="dxa"/>
          </w:tcPr>
          <w:p w14:paraId="4B512D06" w14:textId="689666AC" w:rsidR="00FC2642" w:rsidRPr="001F15F1" w:rsidRDefault="00FC2642" w:rsidP="00FC2642">
            <w:pPr>
              <w:jc w:val="center"/>
              <w:rPr>
                <w:b/>
                <w:bCs/>
              </w:rPr>
            </w:pPr>
            <w:r w:rsidRPr="001F15F1">
              <w:t>Funcional</w:t>
            </w:r>
          </w:p>
        </w:tc>
        <w:tc>
          <w:tcPr>
            <w:tcW w:w="1172" w:type="dxa"/>
          </w:tcPr>
          <w:p w14:paraId="04390BC3" w14:textId="6CEDB30B" w:rsidR="00FC2642" w:rsidRPr="001F15F1" w:rsidRDefault="00FC2642" w:rsidP="00FC2642">
            <w:pPr>
              <w:jc w:val="center"/>
              <w:rPr>
                <w:b/>
                <w:bCs/>
              </w:rPr>
            </w:pPr>
            <w:r w:rsidRPr="001F15F1">
              <w:t>Média</w:t>
            </w:r>
          </w:p>
        </w:tc>
        <w:tc>
          <w:tcPr>
            <w:tcW w:w="967" w:type="dxa"/>
          </w:tcPr>
          <w:p w14:paraId="1B84DD62" w14:textId="75FA8FAC" w:rsidR="00FC2642" w:rsidRPr="001F15F1" w:rsidRDefault="00FC2642" w:rsidP="00FC2642">
            <w:pPr>
              <w:jc w:val="center"/>
              <w:rPr>
                <w:b/>
                <w:bCs/>
              </w:rPr>
            </w:pPr>
            <w:r w:rsidRPr="001F15F1">
              <w:t>4</w:t>
            </w:r>
          </w:p>
        </w:tc>
        <w:tc>
          <w:tcPr>
            <w:tcW w:w="2898" w:type="dxa"/>
          </w:tcPr>
          <w:p w14:paraId="7AB1FC47" w14:textId="2866C23B" w:rsidR="00FC2642" w:rsidRPr="001F15F1" w:rsidRDefault="00FC2642" w:rsidP="00FC2642">
            <w:pPr>
              <w:jc w:val="center"/>
              <w:rPr>
                <w:b/>
                <w:bCs/>
              </w:rPr>
            </w:pPr>
            <w:r w:rsidRPr="001F15F1">
              <w:t>Badges visíveis no perfil; ocultar os não desbloqueados.</w:t>
            </w:r>
          </w:p>
        </w:tc>
      </w:tr>
      <w:tr w:rsidR="00FC2642" w:rsidRPr="001F15F1" w14:paraId="637F316A" w14:textId="19281F24" w:rsidTr="003F2D1F">
        <w:tc>
          <w:tcPr>
            <w:tcW w:w="978" w:type="dxa"/>
          </w:tcPr>
          <w:p w14:paraId="185CE71F" w14:textId="093617F2" w:rsidR="00FC2642" w:rsidRPr="001F15F1" w:rsidRDefault="00FC2642" w:rsidP="00FC2642">
            <w:pPr>
              <w:jc w:val="center"/>
              <w:rPr>
                <w:b/>
                <w:bCs/>
              </w:rPr>
            </w:pPr>
            <w:r w:rsidRPr="001F15F1">
              <w:rPr>
                <w:b/>
                <w:bCs/>
              </w:rPr>
              <w:t>RF-13</w:t>
            </w:r>
          </w:p>
        </w:tc>
        <w:tc>
          <w:tcPr>
            <w:tcW w:w="3590" w:type="dxa"/>
          </w:tcPr>
          <w:p w14:paraId="3F1B4742" w14:textId="41DDE972" w:rsidR="00FC2642" w:rsidRPr="001F15F1" w:rsidRDefault="00FC2642" w:rsidP="00FC2642">
            <w:pPr>
              <w:jc w:val="center"/>
            </w:pPr>
            <w:r w:rsidRPr="001F15F1">
              <w:t>Conversão de SP em XP (utilizador)</w:t>
            </w:r>
          </w:p>
        </w:tc>
        <w:tc>
          <w:tcPr>
            <w:tcW w:w="1168" w:type="dxa"/>
          </w:tcPr>
          <w:p w14:paraId="14899542" w14:textId="13927D0C" w:rsidR="00FC2642" w:rsidRPr="001F15F1" w:rsidRDefault="00FC2642" w:rsidP="00FC2642">
            <w:pPr>
              <w:jc w:val="center"/>
              <w:rPr>
                <w:b/>
                <w:bCs/>
              </w:rPr>
            </w:pPr>
            <w:r w:rsidRPr="001F15F1">
              <w:t>Funcional</w:t>
            </w:r>
          </w:p>
        </w:tc>
        <w:tc>
          <w:tcPr>
            <w:tcW w:w="1172" w:type="dxa"/>
          </w:tcPr>
          <w:p w14:paraId="7D2FB620" w14:textId="75D3EFBA" w:rsidR="00FC2642" w:rsidRPr="001F15F1" w:rsidRDefault="00FC2642" w:rsidP="00FC2642">
            <w:pPr>
              <w:jc w:val="center"/>
              <w:rPr>
                <w:b/>
                <w:bCs/>
              </w:rPr>
            </w:pPr>
            <w:r w:rsidRPr="001F15F1">
              <w:t>Média</w:t>
            </w:r>
          </w:p>
        </w:tc>
        <w:tc>
          <w:tcPr>
            <w:tcW w:w="967" w:type="dxa"/>
          </w:tcPr>
          <w:p w14:paraId="2A6AEFD3" w14:textId="5EA09F84" w:rsidR="00FC2642" w:rsidRPr="001F15F1" w:rsidRDefault="00FC2642" w:rsidP="00FC2642">
            <w:pPr>
              <w:jc w:val="center"/>
              <w:rPr>
                <w:b/>
                <w:bCs/>
              </w:rPr>
            </w:pPr>
            <w:r w:rsidRPr="001F15F1">
              <w:t>4</w:t>
            </w:r>
          </w:p>
        </w:tc>
        <w:tc>
          <w:tcPr>
            <w:tcW w:w="2898" w:type="dxa"/>
          </w:tcPr>
          <w:p w14:paraId="333F588F" w14:textId="531468FD" w:rsidR="00FC2642" w:rsidRPr="001F15F1" w:rsidRDefault="00FC2642" w:rsidP="00FC2642">
            <w:pPr>
              <w:jc w:val="center"/>
              <w:rPr>
                <w:b/>
                <w:bCs/>
              </w:rPr>
            </w:pPr>
            <w:r w:rsidRPr="001F15F1">
              <w:t>XP atualizado automaticamente após cada US completada.</w:t>
            </w:r>
          </w:p>
        </w:tc>
      </w:tr>
      <w:tr w:rsidR="00FC2642" w:rsidRPr="001F15F1" w14:paraId="6828D5B4" w14:textId="20352D6F" w:rsidTr="003F2D1F">
        <w:tc>
          <w:tcPr>
            <w:tcW w:w="978" w:type="dxa"/>
          </w:tcPr>
          <w:p w14:paraId="44A35E08" w14:textId="510C8A2D" w:rsidR="00FC2642" w:rsidRPr="001F15F1" w:rsidRDefault="00FC2642" w:rsidP="00FC2642">
            <w:pPr>
              <w:jc w:val="center"/>
              <w:rPr>
                <w:b/>
                <w:bCs/>
              </w:rPr>
            </w:pPr>
            <w:r w:rsidRPr="001F15F1">
              <w:rPr>
                <w:b/>
                <w:bCs/>
              </w:rPr>
              <w:t>RF-14</w:t>
            </w:r>
          </w:p>
        </w:tc>
        <w:tc>
          <w:tcPr>
            <w:tcW w:w="3590" w:type="dxa"/>
          </w:tcPr>
          <w:p w14:paraId="4A5B20B0" w14:textId="691DB923" w:rsidR="00FC2642" w:rsidRPr="001F15F1" w:rsidRDefault="00FC2642" w:rsidP="00FC2642">
            <w:pPr>
              <w:jc w:val="center"/>
            </w:pPr>
            <w:r w:rsidRPr="001F15F1">
              <w:t>Exibir nível do utilizador</w:t>
            </w:r>
          </w:p>
        </w:tc>
        <w:tc>
          <w:tcPr>
            <w:tcW w:w="1168" w:type="dxa"/>
          </w:tcPr>
          <w:p w14:paraId="2501DA3A" w14:textId="345456EC" w:rsidR="00FC2642" w:rsidRPr="001F15F1" w:rsidRDefault="00FC2642" w:rsidP="00FC2642">
            <w:pPr>
              <w:jc w:val="center"/>
              <w:rPr>
                <w:b/>
                <w:bCs/>
              </w:rPr>
            </w:pPr>
            <w:r w:rsidRPr="001F15F1">
              <w:t>Funcional</w:t>
            </w:r>
          </w:p>
        </w:tc>
        <w:tc>
          <w:tcPr>
            <w:tcW w:w="1172" w:type="dxa"/>
          </w:tcPr>
          <w:p w14:paraId="531DB830" w14:textId="22976218" w:rsidR="00FC2642" w:rsidRPr="001F15F1" w:rsidRDefault="00FC2642" w:rsidP="00FC2642">
            <w:pPr>
              <w:jc w:val="center"/>
              <w:rPr>
                <w:b/>
                <w:bCs/>
              </w:rPr>
            </w:pPr>
            <w:r w:rsidRPr="001F15F1">
              <w:t>Média</w:t>
            </w:r>
          </w:p>
        </w:tc>
        <w:tc>
          <w:tcPr>
            <w:tcW w:w="967" w:type="dxa"/>
          </w:tcPr>
          <w:p w14:paraId="362FF077" w14:textId="249AFBB3" w:rsidR="00FC2642" w:rsidRPr="001F15F1" w:rsidRDefault="00FC2642" w:rsidP="00FC2642">
            <w:pPr>
              <w:jc w:val="center"/>
              <w:rPr>
                <w:b/>
                <w:bCs/>
              </w:rPr>
            </w:pPr>
            <w:r w:rsidRPr="001F15F1">
              <w:t>4</w:t>
            </w:r>
          </w:p>
        </w:tc>
        <w:tc>
          <w:tcPr>
            <w:tcW w:w="2898" w:type="dxa"/>
          </w:tcPr>
          <w:p w14:paraId="331CB9BE" w14:textId="68B6D8B8" w:rsidR="00FC2642" w:rsidRPr="001F15F1" w:rsidRDefault="00FC2642" w:rsidP="00FC2642">
            <w:pPr>
              <w:jc w:val="center"/>
              <w:rPr>
                <w:b/>
                <w:bCs/>
              </w:rPr>
            </w:pPr>
            <w:r w:rsidRPr="001F15F1">
              <w:t>Mostrado no dashboard e perfil.</w:t>
            </w:r>
          </w:p>
        </w:tc>
      </w:tr>
      <w:tr w:rsidR="00FC2642" w:rsidRPr="001F15F1" w14:paraId="757555B7" w14:textId="700E6D43" w:rsidTr="003F2D1F">
        <w:tc>
          <w:tcPr>
            <w:tcW w:w="978" w:type="dxa"/>
          </w:tcPr>
          <w:p w14:paraId="2F0BC6F0" w14:textId="49A4EAC0" w:rsidR="00FC2642" w:rsidRPr="001F15F1" w:rsidRDefault="00FC2642" w:rsidP="00FC2642">
            <w:pPr>
              <w:jc w:val="center"/>
              <w:rPr>
                <w:b/>
                <w:bCs/>
              </w:rPr>
            </w:pPr>
            <w:r w:rsidRPr="001F15F1">
              <w:rPr>
                <w:b/>
                <w:bCs/>
              </w:rPr>
              <w:t>RF-15</w:t>
            </w:r>
          </w:p>
        </w:tc>
        <w:tc>
          <w:tcPr>
            <w:tcW w:w="3590" w:type="dxa"/>
          </w:tcPr>
          <w:p w14:paraId="71DBC492" w14:textId="56CEB4C5" w:rsidR="00FC2642" w:rsidRPr="001F15F1" w:rsidRDefault="00FC2642" w:rsidP="00FC2642">
            <w:pPr>
              <w:jc w:val="center"/>
            </w:pPr>
            <w:r w:rsidRPr="001F15F1">
              <w:t>Página Friends</w:t>
            </w:r>
          </w:p>
        </w:tc>
        <w:tc>
          <w:tcPr>
            <w:tcW w:w="1168" w:type="dxa"/>
          </w:tcPr>
          <w:p w14:paraId="1710F7A6" w14:textId="52F9CE6B" w:rsidR="00FC2642" w:rsidRPr="001F15F1" w:rsidRDefault="00FC2642" w:rsidP="00FC2642">
            <w:pPr>
              <w:jc w:val="center"/>
              <w:rPr>
                <w:b/>
                <w:bCs/>
              </w:rPr>
            </w:pPr>
            <w:r w:rsidRPr="001F15F1">
              <w:t>Funcional</w:t>
            </w:r>
          </w:p>
        </w:tc>
        <w:tc>
          <w:tcPr>
            <w:tcW w:w="1172" w:type="dxa"/>
          </w:tcPr>
          <w:p w14:paraId="00F95048" w14:textId="5470CB71" w:rsidR="00FC2642" w:rsidRPr="001F15F1" w:rsidRDefault="00FC2642" w:rsidP="00FC2642">
            <w:pPr>
              <w:jc w:val="center"/>
              <w:rPr>
                <w:b/>
                <w:bCs/>
              </w:rPr>
            </w:pPr>
            <w:r w:rsidRPr="001F15F1">
              <w:t>Média</w:t>
            </w:r>
          </w:p>
        </w:tc>
        <w:tc>
          <w:tcPr>
            <w:tcW w:w="967" w:type="dxa"/>
          </w:tcPr>
          <w:p w14:paraId="77899DBD" w14:textId="06398F76" w:rsidR="00FC2642" w:rsidRPr="001F15F1" w:rsidRDefault="00FC2642" w:rsidP="00FC2642">
            <w:pPr>
              <w:jc w:val="center"/>
              <w:rPr>
                <w:b/>
                <w:bCs/>
              </w:rPr>
            </w:pPr>
            <w:r w:rsidRPr="001F15F1">
              <w:t>3</w:t>
            </w:r>
          </w:p>
        </w:tc>
        <w:tc>
          <w:tcPr>
            <w:tcW w:w="2898" w:type="dxa"/>
          </w:tcPr>
          <w:p w14:paraId="748288DD" w14:textId="69415A70" w:rsidR="00FC2642" w:rsidRPr="001F15F1" w:rsidRDefault="00FC2642" w:rsidP="00FC2642">
            <w:pPr>
              <w:jc w:val="center"/>
              <w:rPr>
                <w:b/>
                <w:bCs/>
              </w:rPr>
            </w:pPr>
            <w:r w:rsidRPr="001F15F1">
              <w:t>Lista amigos com XP, nível, badges.</w:t>
            </w:r>
          </w:p>
        </w:tc>
      </w:tr>
      <w:tr w:rsidR="00FC2642" w:rsidRPr="001F15F1" w14:paraId="08464CBA" w14:textId="4EC98B48" w:rsidTr="003F2D1F">
        <w:tc>
          <w:tcPr>
            <w:tcW w:w="978" w:type="dxa"/>
          </w:tcPr>
          <w:p w14:paraId="0A32759E" w14:textId="0B3759DA" w:rsidR="00FC2642" w:rsidRPr="001F15F1" w:rsidRDefault="00FC2642" w:rsidP="00FC2642">
            <w:pPr>
              <w:jc w:val="center"/>
              <w:rPr>
                <w:b/>
                <w:bCs/>
              </w:rPr>
            </w:pPr>
            <w:r w:rsidRPr="001F15F1">
              <w:rPr>
                <w:b/>
                <w:bCs/>
              </w:rPr>
              <w:t>RF-16</w:t>
            </w:r>
          </w:p>
        </w:tc>
        <w:tc>
          <w:tcPr>
            <w:tcW w:w="3590" w:type="dxa"/>
          </w:tcPr>
          <w:p w14:paraId="4CD6E7CB" w14:textId="657EA788" w:rsidR="00FC2642" w:rsidRPr="001F15F1" w:rsidRDefault="00FC2642" w:rsidP="00FC2642">
            <w:pPr>
              <w:jc w:val="center"/>
            </w:pPr>
            <w:r w:rsidRPr="001F15F1">
              <w:t>Leaderboard global</w:t>
            </w:r>
          </w:p>
        </w:tc>
        <w:tc>
          <w:tcPr>
            <w:tcW w:w="1168" w:type="dxa"/>
          </w:tcPr>
          <w:p w14:paraId="6B8735D4" w14:textId="46EDF41B" w:rsidR="00FC2642" w:rsidRPr="001F15F1" w:rsidRDefault="00FC2642" w:rsidP="00FC2642">
            <w:pPr>
              <w:jc w:val="center"/>
              <w:rPr>
                <w:b/>
                <w:bCs/>
              </w:rPr>
            </w:pPr>
            <w:r w:rsidRPr="001F15F1">
              <w:t>Funcional</w:t>
            </w:r>
          </w:p>
        </w:tc>
        <w:tc>
          <w:tcPr>
            <w:tcW w:w="1172" w:type="dxa"/>
          </w:tcPr>
          <w:p w14:paraId="3D28F31D" w14:textId="31BA98A2" w:rsidR="00FC2642" w:rsidRPr="001F15F1" w:rsidRDefault="00FC2642" w:rsidP="00FC2642">
            <w:pPr>
              <w:jc w:val="center"/>
              <w:rPr>
                <w:b/>
                <w:bCs/>
              </w:rPr>
            </w:pPr>
            <w:r w:rsidRPr="001F15F1">
              <w:t>Média</w:t>
            </w:r>
          </w:p>
        </w:tc>
        <w:tc>
          <w:tcPr>
            <w:tcW w:w="967" w:type="dxa"/>
          </w:tcPr>
          <w:p w14:paraId="670364FE" w14:textId="5E7E5D1C" w:rsidR="00FC2642" w:rsidRPr="001F15F1" w:rsidRDefault="00FC2642" w:rsidP="00FC2642">
            <w:pPr>
              <w:jc w:val="center"/>
              <w:rPr>
                <w:b/>
                <w:bCs/>
              </w:rPr>
            </w:pPr>
            <w:r w:rsidRPr="001F15F1">
              <w:t>3</w:t>
            </w:r>
          </w:p>
        </w:tc>
        <w:tc>
          <w:tcPr>
            <w:tcW w:w="2898" w:type="dxa"/>
          </w:tcPr>
          <w:p w14:paraId="24F132E2" w14:textId="30C6E858" w:rsidR="00FC2642" w:rsidRPr="001F15F1" w:rsidRDefault="00FC2642" w:rsidP="00FC2642">
            <w:pPr>
              <w:jc w:val="center"/>
              <w:rPr>
                <w:b/>
                <w:bCs/>
              </w:rPr>
            </w:pPr>
            <w:r w:rsidRPr="001F15F1">
              <w:t>Ordenação por XP/nível; top 10.</w:t>
            </w:r>
          </w:p>
        </w:tc>
      </w:tr>
      <w:tr w:rsidR="00FC2642" w:rsidRPr="001F15F1" w14:paraId="6A42611D" w14:textId="5439C6E4" w:rsidTr="003F2D1F">
        <w:tc>
          <w:tcPr>
            <w:tcW w:w="978" w:type="dxa"/>
          </w:tcPr>
          <w:p w14:paraId="516D0118" w14:textId="4EC540EB" w:rsidR="00FC2642" w:rsidRPr="001F15F1" w:rsidRDefault="00FC2642" w:rsidP="00FC2642">
            <w:pPr>
              <w:jc w:val="center"/>
              <w:rPr>
                <w:b/>
                <w:bCs/>
              </w:rPr>
            </w:pPr>
            <w:r w:rsidRPr="001F15F1">
              <w:rPr>
                <w:b/>
                <w:bCs/>
              </w:rPr>
              <w:t>RF-17</w:t>
            </w:r>
          </w:p>
        </w:tc>
        <w:tc>
          <w:tcPr>
            <w:tcW w:w="3590" w:type="dxa"/>
          </w:tcPr>
          <w:p w14:paraId="5DCFE97B" w14:textId="00584D51" w:rsidR="00FC2642" w:rsidRPr="001F15F1" w:rsidRDefault="00FC2642" w:rsidP="00FC2642">
            <w:pPr>
              <w:jc w:val="center"/>
            </w:pPr>
            <w:r w:rsidRPr="001F15F1">
              <w:t>Leaderboard entre amigos</w:t>
            </w:r>
          </w:p>
        </w:tc>
        <w:tc>
          <w:tcPr>
            <w:tcW w:w="1168" w:type="dxa"/>
          </w:tcPr>
          <w:p w14:paraId="0C3D05E1" w14:textId="569ADD03" w:rsidR="00FC2642" w:rsidRPr="001F15F1" w:rsidRDefault="00FC2642" w:rsidP="00FC2642">
            <w:pPr>
              <w:jc w:val="center"/>
              <w:rPr>
                <w:b/>
                <w:bCs/>
              </w:rPr>
            </w:pPr>
            <w:r w:rsidRPr="001F15F1">
              <w:t>Funcional</w:t>
            </w:r>
          </w:p>
        </w:tc>
        <w:tc>
          <w:tcPr>
            <w:tcW w:w="1172" w:type="dxa"/>
          </w:tcPr>
          <w:p w14:paraId="1C173553" w14:textId="0E1DABF6" w:rsidR="00FC2642" w:rsidRPr="001F15F1" w:rsidRDefault="00FC2642" w:rsidP="00FC2642">
            <w:pPr>
              <w:jc w:val="center"/>
              <w:rPr>
                <w:b/>
                <w:bCs/>
              </w:rPr>
            </w:pPr>
            <w:r w:rsidRPr="001F15F1">
              <w:t>Baixa</w:t>
            </w:r>
          </w:p>
        </w:tc>
        <w:tc>
          <w:tcPr>
            <w:tcW w:w="967" w:type="dxa"/>
          </w:tcPr>
          <w:p w14:paraId="4165678D" w14:textId="235AC580" w:rsidR="00FC2642" w:rsidRPr="001F15F1" w:rsidRDefault="00FC2642" w:rsidP="00FC2642">
            <w:pPr>
              <w:jc w:val="center"/>
              <w:rPr>
                <w:b/>
                <w:bCs/>
              </w:rPr>
            </w:pPr>
            <w:r w:rsidRPr="001F15F1">
              <w:t>2</w:t>
            </w:r>
          </w:p>
        </w:tc>
        <w:tc>
          <w:tcPr>
            <w:tcW w:w="2898" w:type="dxa"/>
          </w:tcPr>
          <w:p w14:paraId="478FFAE9" w14:textId="6C577DC3" w:rsidR="00FC2642" w:rsidRPr="001F15F1" w:rsidRDefault="00FC2642" w:rsidP="00FC2642">
            <w:pPr>
              <w:jc w:val="center"/>
              <w:rPr>
                <w:b/>
                <w:bCs/>
              </w:rPr>
            </w:pPr>
            <w:r w:rsidRPr="001F15F1">
              <w:t>Mostra ranking apenas dos amigos.</w:t>
            </w:r>
          </w:p>
        </w:tc>
      </w:tr>
      <w:tr w:rsidR="00FC2642" w:rsidRPr="001F15F1" w14:paraId="1D277A5A" w14:textId="247EFF58" w:rsidTr="003F2D1F">
        <w:tc>
          <w:tcPr>
            <w:tcW w:w="978" w:type="dxa"/>
          </w:tcPr>
          <w:p w14:paraId="698E5F77" w14:textId="35CD8B02" w:rsidR="00FC2642" w:rsidRPr="001F15F1" w:rsidRDefault="00FC2642" w:rsidP="00FC2642">
            <w:pPr>
              <w:jc w:val="center"/>
              <w:rPr>
                <w:b/>
                <w:bCs/>
              </w:rPr>
            </w:pPr>
            <w:r w:rsidRPr="001F15F1">
              <w:rPr>
                <w:b/>
                <w:bCs/>
              </w:rPr>
              <w:t>RNF-01</w:t>
            </w:r>
          </w:p>
        </w:tc>
        <w:tc>
          <w:tcPr>
            <w:tcW w:w="3590" w:type="dxa"/>
          </w:tcPr>
          <w:p w14:paraId="15F140AF" w14:textId="295AA21F" w:rsidR="00FC2642" w:rsidRPr="001F15F1" w:rsidRDefault="00FC2642" w:rsidP="00FC2642">
            <w:pPr>
              <w:jc w:val="center"/>
            </w:pPr>
            <w:r w:rsidRPr="001F15F1">
              <w:t>Responsividade total da interface</w:t>
            </w:r>
          </w:p>
        </w:tc>
        <w:tc>
          <w:tcPr>
            <w:tcW w:w="1168" w:type="dxa"/>
          </w:tcPr>
          <w:p w14:paraId="634B34FE" w14:textId="150A434D" w:rsidR="00FC2642" w:rsidRPr="001F15F1" w:rsidRDefault="00FC2642" w:rsidP="00FC2642">
            <w:pPr>
              <w:jc w:val="center"/>
              <w:rPr>
                <w:b/>
                <w:bCs/>
              </w:rPr>
            </w:pPr>
            <w:r w:rsidRPr="001F15F1">
              <w:t>Não Funcional</w:t>
            </w:r>
          </w:p>
        </w:tc>
        <w:tc>
          <w:tcPr>
            <w:tcW w:w="1172" w:type="dxa"/>
          </w:tcPr>
          <w:p w14:paraId="573CCFAF" w14:textId="45C491C0" w:rsidR="00FC2642" w:rsidRPr="001F15F1" w:rsidRDefault="00FC2642" w:rsidP="00FC2642">
            <w:pPr>
              <w:jc w:val="center"/>
              <w:rPr>
                <w:b/>
                <w:bCs/>
              </w:rPr>
            </w:pPr>
            <w:r w:rsidRPr="001F15F1">
              <w:t>Alta</w:t>
            </w:r>
          </w:p>
        </w:tc>
        <w:tc>
          <w:tcPr>
            <w:tcW w:w="967" w:type="dxa"/>
          </w:tcPr>
          <w:p w14:paraId="52F85D7E" w14:textId="2118561B" w:rsidR="00FC2642" w:rsidRPr="001F15F1" w:rsidRDefault="00FC2642" w:rsidP="00FC2642">
            <w:pPr>
              <w:jc w:val="center"/>
              <w:rPr>
                <w:b/>
                <w:bCs/>
              </w:rPr>
            </w:pPr>
            <w:r w:rsidRPr="001F15F1">
              <w:t>5</w:t>
            </w:r>
          </w:p>
        </w:tc>
        <w:tc>
          <w:tcPr>
            <w:tcW w:w="2898" w:type="dxa"/>
          </w:tcPr>
          <w:p w14:paraId="3716AAA3" w14:textId="3DAC1E1A" w:rsidR="00FC2642" w:rsidRPr="001F15F1" w:rsidRDefault="00FC2642" w:rsidP="00FC2642">
            <w:pPr>
              <w:jc w:val="center"/>
              <w:rPr>
                <w:b/>
                <w:bCs/>
              </w:rPr>
            </w:pPr>
            <w:r w:rsidRPr="001F15F1">
              <w:t>Aplicação ajusta-se a desktop, tablet e mobile.</w:t>
            </w:r>
          </w:p>
        </w:tc>
      </w:tr>
      <w:tr w:rsidR="00FC2642" w:rsidRPr="001F15F1" w14:paraId="7F648ED8" w14:textId="7B9CF69E" w:rsidTr="003F2D1F">
        <w:tc>
          <w:tcPr>
            <w:tcW w:w="978" w:type="dxa"/>
          </w:tcPr>
          <w:p w14:paraId="73300479" w14:textId="0F0BB28D" w:rsidR="00FC2642" w:rsidRPr="001F15F1" w:rsidRDefault="00FC2642" w:rsidP="00FC2642">
            <w:pPr>
              <w:jc w:val="center"/>
              <w:rPr>
                <w:b/>
                <w:bCs/>
              </w:rPr>
            </w:pPr>
            <w:r w:rsidRPr="001F15F1">
              <w:rPr>
                <w:b/>
                <w:bCs/>
              </w:rPr>
              <w:t>RNF-02</w:t>
            </w:r>
          </w:p>
        </w:tc>
        <w:tc>
          <w:tcPr>
            <w:tcW w:w="3590" w:type="dxa"/>
          </w:tcPr>
          <w:p w14:paraId="14289BA2" w14:textId="4ECD7C4D" w:rsidR="00FC2642" w:rsidRPr="001F15F1" w:rsidRDefault="00FC2642" w:rsidP="00FC2642">
            <w:pPr>
              <w:jc w:val="center"/>
            </w:pPr>
            <w:r w:rsidRPr="001F15F1">
              <w:t>Tempo de carregamento inferior a 2s</w:t>
            </w:r>
          </w:p>
        </w:tc>
        <w:tc>
          <w:tcPr>
            <w:tcW w:w="1168" w:type="dxa"/>
          </w:tcPr>
          <w:p w14:paraId="74E74B1F" w14:textId="3C266ED7" w:rsidR="00FC2642" w:rsidRPr="001F15F1" w:rsidRDefault="00FC2642" w:rsidP="00FC2642">
            <w:pPr>
              <w:jc w:val="center"/>
              <w:rPr>
                <w:b/>
                <w:bCs/>
              </w:rPr>
            </w:pPr>
            <w:r w:rsidRPr="001F15F1">
              <w:t>Não Funcional</w:t>
            </w:r>
          </w:p>
        </w:tc>
        <w:tc>
          <w:tcPr>
            <w:tcW w:w="1172" w:type="dxa"/>
          </w:tcPr>
          <w:p w14:paraId="6839EA15" w14:textId="2976F1EB" w:rsidR="00FC2642" w:rsidRPr="001F15F1" w:rsidRDefault="00FC2642" w:rsidP="00FC2642">
            <w:pPr>
              <w:jc w:val="center"/>
              <w:rPr>
                <w:b/>
                <w:bCs/>
              </w:rPr>
            </w:pPr>
            <w:r w:rsidRPr="001F15F1">
              <w:t>Alta</w:t>
            </w:r>
          </w:p>
        </w:tc>
        <w:tc>
          <w:tcPr>
            <w:tcW w:w="967" w:type="dxa"/>
          </w:tcPr>
          <w:p w14:paraId="10D6115B" w14:textId="532B869B" w:rsidR="00FC2642" w:rsidRPr="001F15F1" w:rsidRDefault="00FC2642" w:rsidP="00FC2642">
            <w:pPr>
              <w:jc w:val="center"/>
              <w:rPr>
                <w:b/>
                <w:bCs/>
              </w:rPr>
            </w:pPr>
            <w:r w:rsidRPr="001F15F1">
              <w:t>4</w:t>
            </w:r>
          </w:p>
        </w:tc>
        <w:tc>
          <w:tcPr>
            <w:tcW w:w="2898" w:type="dxa"/>
          </w:tcPr>
          <w:p w14:paraId="4FAE0F92" w14:textId="47D7D807" w:rsidR="00FC2642" w:rsidRPr="001F15F1" w:rsidRDefault="00FC2642" w:rsidP="00FC2642">
            <w:pPr>
              <w:jc w:val="center"/>
              <w:rPr>
                <w:b/>
                <w:bCs/>
              </w:rPr>
            </w:pPr>
            <w:r w:rsidRPr="001F15F1">
              <w:t>Páginas principais carregam &lt;2s em 4G.</w:t>
            </w:r>
          </w:p>
        </w:tc>
      </w:tr>
      <w:tr w:rsidR="00FC2642" w:rsidRPr="001F15F1" w14:paraId="4AB4F0DE" w14:textId="63983DC3" w:rsidTr="003F2D1F">
        <w:tc>
          <w:tcPr>
            <w:tcW w:w="978" w:type="dxa"/>
          </w:tcPr>
          <w:p w14:paraId="5237C14F" w14:textId="3E8757B7" w:rsidR="00FC2642" w:rsidRPr="001F15F1" w:rsidRDefault="00FC2642" w:rsidP="00FC2642">
            <w:pPr>
              <w:jc w:val="center"/>
              <w:rPr>
                <w:b/>
                <w:bCs/>
              </w:rPr>
            </w:pPr>
            <w:r w:rsidRPr="001F15F1">
              <w:rPr>
                <w:b/>
                <w:bCs/>
              </w:rPr>
              <w:t>RNF-03</w:t>
            </w:r>
          </w:p>
        </w:tc>
        <w:tc>
          <w:tcPr>
            <w:tcW w:w="3590" w:type="dxa"/>
          </w:tcPr>
          <w:p w14:paraId="3FFFE66A" w14:textId="693CD2C8" w:rsidR="00FC2642" w:rsidRPr="001F15F1" w:rsidRDefault="00FC2642" w:rsidP="00FC2642">
            <w:pPr>
              <w:jc w:val="center"/>
            </w:pPr>
            <w:r w:rsidRPr="001F15F1">
              <w:t>Feedback visual imediato</w:t>
            </w:r>
          </w:p>
        </w:tc>
        <w:tc>
          <w:tcPr>
            <w:tcW w:w="1168" w:type="dxa"/>
          </w:tcPr>
          <w:p w14:paraId="57374DDE" w14:textId="5D6F318C" w:rsidR="00FC2642" w:rsidRPr="001F15F1" w:rsidRDefault="00FC2642" w:rsidP="00FC2642">
            <w:pPr>
              <w:jc w:val="center"/>
              <w:rPr>
                <w:b/>
                <w:bCs/>
              </w:rPr>
            </w:pPr>
            <w:r w:rsidRPr="001F15F1">
              <w:t>Não Funcional</w:t>
            </w:r>
          </w:p>
        </w:tc>
        <w:tc>
          <w:tcPr>
            <w:tcW w:w="1172" w:type="dxa"/>
          </w:tcPr>
          <w:p w14:paraId="7FB323EC" w14:textId="0DCCC179" w:rsidR="00FC2642" w:rsidRPr="001F15F1" w:rsidRDefault="00FC2642" w:rsidP="00FC2642">
            <w:pPr>
              <w:jc w:val="center"/>
              <w:rPr>
                <w:b/>
                <w:bCs/>
              </w:rPr>
            </w:pPr>
            <w:r w:rsidRPr="001F15F1">
              <w:t>Alta</w:t>
            </w:r>
          </w:p>
        </w:tc>
        <w:tc>
          <w:tcPr>
            <w:tcW w:w="967" w:type="dxa"/>
          </w:tcPr>
          <w:p w14:paraId="1676129E" w14:textId="0326EADE" w:rsidR="00FC2642" w:rsidRPr="001F15F1" w:rsidRDefault="00FC2642" w:rsidP="00FC2642">
            <w:pPr>
              <w:jc w:val="center"/>
              <w:rPr>
                <w:b/>
                <w:bCs/>
              </w:rPr>
            </w:pPr>
            <w:r w:rsidRPr="001F15F1">
              <w:t>4</w:t>
            </w:r>
          </w:p>
        </w:tc>
        <w:tc>
          <w:tcPr>
            <w:tcW w:w="2898" w:type="dxa"/>
          </w:tcPr>
          <w:p w14:paraId="628646FE" w14:textId="070D0B10" w:rsidR="00FC2642" w:rsidRPr="001F15F1" w:rsidRDefault="00FC2642" w:rsidP="00FC2642">
            <w:pPr>
              <w:jc w:val="center"/>
              <w:rPr>
                <w:b/>
                <w:bCs/>
              </w:rPr>
            </w:pPr>
            <w:r w:rsidRPr="001F15F1">
              <w:t>Toasts e loaders sempre que há request à API.</w:t>
            </w:r>
          </w:p>
        </w:tc>
      </w:tr>
      <w:tr w:rsidR="00FC2642" w:rsidRPr="001F15F1" w14:paraId="31EC07E2" w14:textId="545E605B" w:rsidTr="003F2D1F">
        <w:tc>
          <w:tcPr>
            <w:tcW w:w="978" w:type="dxa"/>
          </w:tcPr>
          <w:p w14:paraId="5B0B4328" w14:textId="1A6E1213" w:rsidR="00FC2642" w:rsidRPr="001F15F1" w:rsidRDefault="00FC2642" w:rsidP="00FC2642">
            <w:pPr>
              <w:jc w:val="center"/>
              <w:rPr>
                <w:b/>
                <w:bCs/>
              </w:rPr>
            </w:pPr>
            <w:r w:rsidRPr="001F15F1">
              <w:rPr>
                <w:b/>
                <w:bCs/>
              </w:rPr>
              <w:t>RNF-04</w:t>
            </w:r>
          </w:p>
        </w:tc>
        <w:tc>
          <w:tcPr>
            <w:tcW w:w="3590" w:type="dxa"/>
          </w:tcPr>
          <w:p w14:paraId="5A1C3597" w14:textId="0BB82249" w:rsidR="00FC2642" w:rsidRPr="001F15F1" w:rsidRDefault="00FC2642" w:rsidP="00FC2642">
            <w:pPr>
              <w:jc w:val="center"/>
            </w:pPr>
            <w:r w:rsidRPr="001F15F1">
              <w:t>Segurança do token OAuth</w:t>
            </w:r>
          </w:p>
        </w:tc>
        <w:tc>
          <w:tcPr>
            <w:tcW w:w="1168" w:type="dxa"/>
          </w:tcPr>
          <w:p w14:paraId="0740B674" w14:textId="32080860" w:rsidR="00FC2642" w:rsidRPr="001F15F1" w:rsidRDefault="00FC2642" w:rsidP="00FC2642">
            <w:pPr>
              <w:jc w:val="center"/>
              <w:rPr>
                <w:b/>
                <w:bCs/>
              </w:rPr>
            </w:pPr>
            <w:r w:rsidRPr="001F15F1">
              <w:t>Não Funcional</w:t>
            </w:r>
          </w:p>
        </w:tc>
        <w:tc>
          <w:tcPr>
            <w:tcW w:w="1172" w:type="dxa"/>
          </w:tcPr>
          <w:p w14:paraId="58A43663" w14:textId="79360F65" w:rsidR="00FC2642" w:rsidRPr="001F15F1" w:rsidRDefault="00FC2642" w:rsidP="00FC2642">
            <w:pPr>
              <w:jc w:val="center"/>
              <w:rPr>
                <w:b/>
                <w:bCs/>
              </w:rPr>
            </w:pPr>
            <w:r w:rsidRPr="001F15F1">
              <w:t>Alta</w:t>
            </w:r>
          </w:p>
        </w:tc>
        <w:tc>
          <w:tcPr>
            <w:tcW w:w="967" w:type="dxa"/>
          </w:tcPr>
          <w:p w14:paraId="2EC76149" w14:textId="29F986F2" w:rsidR="00FC2642" w:rsidRPr="001F15F1" w:rsidRDefault="00FC2642" w:rsidP="00FC2642">
            <w:pPr>
              <w:jc w:val="center"/>
              <w:rPr>
                <w:b/>
                <w:bCs/>
              </w:rPr>
            </w:pPr>
            <w:r w:rsidRPr="001F15F1">
              <w:t>5</w:t>
            </w:r>
          </w:p>
        </w:tc>
        <w:tc>
          <w:tcPr>
            <w:tcW w:w="2898" w:type="dxa"/>
          </w:tcPr>
          <w:p w14:paraId="43A353FB" w14:textId="64BACDB3" w:rsidR="00FC2642" w:rsidRPr="001F15F1" w:rsidRDefault="00FC2642" w:rsidP="00FC2642">
            <w:pPr>
              <w:jc w:val="center"/>
              <w:rPr>
                <w:b/>
                <w:bCs/>
              </w:rPr>
            </w:pPr>
            <w:r w:rsidRPr="001F15F1">
              <w:t>Token nunca armazenado em local inseguro (ex.: localStorage).</w:t>
            </w:r>
          </w:p>
        </w:tc>
      </w:tr>
      <w:tr w:rsidR="00FC2642" w:rsidRPr="001F15F1" w14:paraId="00EE8DD0" w14:textId="6BD9A49D" w:rsidTr="003F2D1F">
        <w:tc>
          <w:tcPr>
            <w:tcW w:w="978" w:type="dxa"/>
          </w:tcPr>
          <w:p w14:paraId="72ADE134" w14:textId="6D72396C" w:rsidR="00FC2642" w:rsidRPr="001F15F1" w:rsidRDefault="00FC2642" w:rsidP="00FC2642">
            <w:pPr>
              <w:jc w:val="center"/>
              <w:rPr>
                <w:b/>
                <w:bCs/>
              </w:rPr>
            </w:pPr>
            <w:r w:rsidRPr="001F15F1">
              <w:rPr>
                <w:b/>
                <w:bCs/>
              </w:rPr>
              <w:t>RNF-05</w:t>
            </w:r>
          </w:p>
        </w:tc>
        <w:tc>
          <w:tcPr>
            <w:tcW w:w="3590" w:type="dxa"/>
          </w:tcPr>
          <w:p w14:paraId="13A58207" w14:textId="5211C591" w:rsidR="00FC2642" w:rsidRPr="001F15F1" w:rsidRDefault="00FC2642" w:rsidP="00FC2642">
            <w:pPr>
              <w:jc w:val="center"/>
            </w:pPr>
            <w:r w:rsidRPr="001F15F1">
              <w:t>Erros apresentados de forma humanizada</w:t>
            </w:r>
          </w:p>
        </w:tc>
        <w:tc>
          <w:tcPr>
            <w:tcW w:w="1168" w:type="dxa"/>
          </w:tcPr>
          <w:p w14:paraId="4F79FD04" w14:textId="0ED523B8" w:rsidR="00FC2642" w:rsidRPr="001F15F1" w:rsidRDefault="00FC2642" w:rsidP="00FC2642">
            <w:pPr>
              <w:jc w:val="center"/>
              <w:rPr>
                <w:b/>
                <w:bCs/>
              </w:rPr>
            </w:pPr>
            <w:r w:rsidRPr="001F15F1">
              <w:t>Não Funcional</w:t>
            </w:r>
          </w:p>
        </w:tc>
        <w:tc>
          <w:tcPr>
            <w:tcW w:w="1172" w:type="dxa"/>
          </w:tcPr>
          <w:p w14:paraId="15EC5E51" w14:textId="21C80DBB" w:rsidR="00FC2642" w:rsidRPr="001F15F1" w:rsidRDefault="00FC2642" w:rsidP="00FC2642">
            <w:pPr>
              <w:jc w:val="center"/>
              <w:rPr>
                <w:b/>
                <w:bCs/>
              </w:rPr>
            </w:pPr>
            <w:r w:rsidRPr="001F15F1">
              <w:t>Alta</w:t>
            </w:r>
          </w:p>
        </w:tc>
        <w:tc>
          <w:tcPr>
            <w:tcW w:w="967" w:type="dxa"/>
          </w:tcPr>
          <w:p w14:paraId="27EB176E" w14:textId="12C38824" w:rsidR="00FC2642" w:rsidRPr="001F15F1" w:rsidRDefault="00FC2642" w:rsidP="00FC2642">
            <w:pPr>
              <w:jc w:val="center"/>
              <w:rPr>
                <w:b/>
                <w:bCs/>
              </w:rPr>
            </w:pPr>
            <w:r w:rsidRPr="001F15F1">
              <w:t>4</w:t>
            </w:r>
          </w:p>
        </w:tc>
        <w:tc>
          <w:tcPr>
            <w:tcW w:w="2898" w:type="dxa"/>
          </w:tcPr>
          <w:p w14:paraId="178D1279" w14:textId="724A924F" w:rsidR="00FC2642" w:rsidRPr="001F15F1" w:rsidRDefault="00FC2642" w:rsidP="00FC2642">
            <w:pPr>
              <w:jc w:val="center"/>
              <w:rPr>
                <w:b/>
                <w:bCs/>
              </w:rPr>
            </w:pPr>
            <w:r w:rsidRPr="001F15F1">
              <w:t>Mensagens claras como “Commit inválido”, “API indisponível</w:t>
            </w:r>
          </w:p>
        </w:tc>
      </w:tr>
      <w:tr w:rsidR="00FC2642" w:rsidRPr="001F15F1" w14:paraId="5E6E50A9" w14:textId="1A0A741E" w:rsidTr="003F2D1F">
        <w:tc>
          <w:tcPr>
            <w:tcW w:w="978" w:type="dxa"/>
          </w:tcPr>
          <w:p w14:paraId="55B1389A" w14:textId="498BE50D" w:rsidR="00FC2642" w:rsidRPr="001F15F1" w:rsidRDefault="00FC2642" w:rsidP="00FC2642">
            <w:pPr>
              <w:jc w:val="center"/>
              <w:rPr>
                <w:b/>
                <w:bCs/>
              </w:rPr>
            </w:pPr>
            <w:r w:rsidRPr="001F15F1">
              <w:rPr>
                <w:b/>
                <w:bCs/>
              </w:rPr>
              <w:t>RNF-06</w:t>
            </w:r>
          </w:p>
        </w:tc>
        <w:tc>
          <w:tcPr>
            <w:tcW w:w="3590" w:type="dxa"/>
          </w:tcPr>
          <w:p w14:paraId="0AD55D51" w14:textId="16DEF3E6" w:rsidR="00FC2642" w:rsidRPr="001F15F1" w:rsidRDefault="00FC2642" w:rsidP="00FC2642">
            <w:pPr>
              <w:jc w:val="center"/>
            </w:pPr>
            <w:r w:rsidRPr="001F15F1">
              <w:t>Conformidade com a arquitetura REST</w:t>
            </w:r>
          </w:p>
        </w:tc>
        <w:tc>
          <w:tcPr>
            <w:tcW w:w="1168" w:type="dxa"/>
          </w:tcPr>
          <w:p w14:paraId="36699915" w14:textId="023F7FAC" w:rsidR="00FC2642" w:rsidRPr="001F15F1" w:rsidRDefault="00FC2642" w:rsidP="00FC2642">
            <w:pPr>
              <w:jc w:val="center"/>
              <w:rPr>
                <w:b/>
                <w:bCs/>
              </w:rPr>
            </w:pPr>
            <w:r w:rsidRPr="001F15F1">
              <w:t>Não Funcional</w:t>
            </w:r>
          </w:p>
        </w:tc>
        <w:tc>
          <w:tcPr>
            <w:tcW w:w="1172" w:type="dxa"/>
          </w:tcPr>
          <w:p w14:paraId="0C229E5D" w14:textId="5911970A" w:rsidR="00FC2642" w:rsidRPr="001F15F1" w:rsidRDefault="00FC2642" w:rsidP="00FC2642">
            <w:pPr>
              <w:jc w:val="center"/>
              <w:rPr>
                <w:b/>
                <w:bCs/>
              </w:rPr>
            </w:pPr>
            <w:r w:rsidRPr="001F15F1">
              <w:t>Média</w:t>
            </w:r>
          </w:p>
        </w:tc>
        <w:tc>
          <w:tcPr>
            <w:tcW w:w="967" w:type="dxa"/>
          </w:tcPr>
          <w:p w14:paraId="27220032" w14:textId="12DC4543" w:rsidR="00FC2642" w:rsidRPr="001F15F1" w:rsidRDefault="00FC2642" w:rsidP="00FC2642">
            <w:pPr>
              <w:jc w:val="center"/>
              <w:rPr>
                <w:b/>
                <w:bCs/>
              </w:rPr>
            </w:pPr>
            <w:r w:rsidRPr="001F15F1">
              <w:t>4</w:t>
            </w:r>
          </w:p>
        </w:tc>
        <w:tc>
          <w:tcPr>
            <w:tcW w:w="2898" w:type="dxa"/>
          </w:tcPr>
          <w:p w14:paraId="1E15534E" w14:textId="2759D1AA" w:rsidR="00FC2642" w:rsidRPr="001F15F1" w:rsidRDefault="00FC2642" w:rsidP="00FC2642">
            <w:pPr>
              <w:jc w:val="center"/>
              <w:rPr>
                <w:b/>
                <w:bCs/>
              </w:rPr>
            </w:pPr>
            <w:r w:rsidRPr="001F15F1">
              <w:t>Todas as chamadas seguem métodos e payloads documentados.</w:t>
            </w:r>
          </w:p>
        </w:tc>
      </w:tr>
      <w:tr w:rsidR="00FC2642" w:rsidRPr="001F15F1" w14:paraId="0744B936" w14:textId="5F6AB4B7" w:rsidTr="003F2D1F">
        <w:tc>
          <w:tcPr>
            <w:tcW w:w="978" w:type="dxa"/>
          </w:tcPr>
          <w:p w14:paraId="40414B32" w14:textId="5BFF9471" w:rsidR="00FC2642" w:rsidRPr="001F15F1" w:rsidRDefault="00FC2642" w:rsidP="00FC2642">
            <w:pPr>
              <w:jc w:val="center"/>
              <w:rPr>
                <w:b/>
                <w:bCs/>
              </w:rPr>
            </w:pPr>
            <w:r w:rsidRPr="001F15F1">
              <w:rPr>
                <w:b/>
                <w:bCs/>
              </w:rPr>
              <w:t>RNF-09</w:t>
            </w:r>
          </w:p>
        </w:tc>
        <w:tc>
          <w:tcPr>
            <w:tcW w:w="3590" w:type="dxa"/>
          </w:tcPr>
          <w:p w14:paraId="23EEA5C4" w14:textId="76EE93C8" w:rsidR="00FC2642" w:rsidRPr="001F15F1" w:rsidRDefault="00FC2642" w:rsidP="00FC2642">
            <w:pPr>
              <w:jc w:val="center"/>
            </w:pPr>
            <w:r w:rsidRPr="001F15F1">
              <w:t>Acessibilidade AA (WCAG)</w:t>
            </w:r>
          </w:p>
        </w:tc>
        <w:tc>
          <w:tcPr>
            <w:tcW w:w="1168" w:type="dxa"/>
          </w:tcPr>
          <w:p w14:paraId="155A1990" w14:textId="39A84C9A" w:rsidR="00FC2642" w:rsidRPr="001F15F1" w:rsidRDefault="00FC2642" w:rsidP="00FC2642">
            <w:pPr>
              <w:jc w:val="center"/>
              <w:rPr>
                <w:b/>
                <w:bCs/>
              </w:rPr>
            </w:pPr>
            <w:r w:rsidRPr="001F15F1">
              <w:t>Não Funcional</w:t>
            </w:r>
          </w:p>
        </w:tc>
        <w:tc>
          <w:tcPr>
            <w:tcW w:w="1172" w:type="dxa"/>
          </w:tcPr>
          <w:p w14:paraId="3C93561F" w14:textId="088F8DFC" w:rsidR="00FC2642" w:rsidRPr="001F15F1" w:rsidRDefault="00FC2642" w:rsidP="00FC2642">
            <w:pPr>
              <w:jc w:val="center"/>
              <w:rPr>
                <w:b/>
                <w:bCs/>
              </w:rPr>
            </w:pPr>
            <w:r w:rsidRPr="001F15F1">
              <w:t>Baixa</w:t>
            </w:r>
          </w:p>
        </w:tc>
        <w:tc>
          <w:tcPr>
            <w:tcW w:w="967" w:type="dxa"/>
          </w:tcPr>
          <w:p w14:paraId="7B5BAE90" w14:textId="0646AE74" w:rsidR="00FC2642" w:rsidRPr="001F15F1" w:rsidRDefault="00FC2642" w:rsidP="00FC2642">
            <w:pPr>
              <w:jc w:val="center"/>
              <w:rPr>
                <w:b/>
                <w:bCs/>
              </w:rPr>
            </w:pPr>
            <w:r w:rsidRPr="001F15F1">
              <w:t>2</w:t>
            </w:r>
          </w:p>
        </w:tc>
        <w:tc>
          <w:tcPr>
            <w:tcW w:w="2898" w:type="dxa"/>
          </w:tcPr>
          <w:p w14:paraId="1BA3B14A" w14:textId="609F4A91" w:rsidR="00FC2642" w:rsidRPr="001F15F1" w:rsidRDefault="00FC2642" w:rsidP="00FC2642">
            <w:pPr>
              <w:jc w:val="center"/>
              <w:rPr>
                <w:b/>
                <w:bCs/>
              </w:rPr>
            </w:pPr>
            <w:r w:rsidRPr="001F15F1">
              <w:t>Contraste, alt-text, labels e navegação por teclado.</w:t>
            </w:r>
          </w:p>
        </w:tc>
      </w:tr>
    </w:tbl>
    <w:p w14:paraId="619F78FE" w14:textId="77777777" w:rsidR="0077302E" w:rsidRPr="001F15F1" w:rsidRDefault="0077302E" w:rsidP="003B3A49">
      <w:pPr>
        <w:spacing w:line="240" w:lineRule="auto"/>
      </w:pPr>
    </w:p>
    <w:p w14:paraId="75A07E20" w14:textId="77777777" w:rsidR="0077302E" w:rsidRPr="001F15F1" w:rsidRDefault="0077302E" w:rsidP="003B3A49">
      <w:pPr>
        <w:spacing w:line="240" w:lineRule="auto"/>
      </w:pPr>
    </w:p>
    <w:p w14:paraId="6E7527B2" w14:textId="77777777" w:rsidR="0077302E" w:rsidRPr="001F15F1" w:rsidRDefault="0077302E" w:rsidP="003B3A49">
      <w:pPr>
        <w:spacing w:line="240" w:lineRule="auto"/>
      </w:pPr>
    </w:p>
    <w:p w14:paraId="64E7CC39" w14:textId="29138F82" w:rsidR="003B3A49" w:rsidRPr="001F15F1" w:rsidRDefault="003B3A49" w:rsidP="003B3A49">
      <w:pPr>
        <w:spacing w:line="240" w:lineRule="auto"/>
      </w:pPr>
      <w:r w:rsidRPr="001F15F1">
        <w:lastRenderedPageBreak/>
        <w:t>Impacto:</w:t>
      </w:r>
    </w:p>
    <w:p w14:paraId="4D49D2E9" w14:textId="78A532DB" w:rsidR="003B3A49" w:rsidRPr="001F15F1" w:rsidRDefault="003B3A49">
      <w:pPr>
        <w:pStyle w:val="PargrafodaLista"/>
        <w:numPr>
          <w:ilvl w:val="0"/>
          <w:numId w:val="2"/>
        </w:numPr>
        <w:spacing w:line="240" w:lineRule="auto"/>
      </w:pPr>
      <w:r w:rsidRPr="001F15F1">
        <w:t>5</w:t>
      </w:r>
      <w:r w:rsidRPr="001F15F1">
        <w:tab/>
        <w:t>Crítico/Máximo - Essencial para o sucesso</w:t>
      </w:r>
    </w:p>
    <w:p w14:paraId="242D045F" w14:textId="77777777" w:rsidR="003B3A49" w:rsidRPr="001F15F1" w:rsidRDefault="003B3A49">
      <w:pPr>
        <w:pStyle w:val="PargrafodaLista"/>
        <w:numPr>
          <w:ilvl w:val="0"/>
          <w:numId w:val="2"/>
        </w:numPr>
        <w:spacing w:line="240" w:lineRule="auto"/>
      </w:pPr>
      <w:r w:rsidRPr="001F15F1">
        <w:t>4</w:t>
      </w:r>
      <w:r w:rsidRPr="001F15F1">
        <w:tab/>
        <w:t>Alto - Muito importante</w:t>
      </w:r>
    </w:p>
    <w:p w14:paraId="6E0D6E2D" w14:textId="77777777" w:rsidR="003B3A49" w:rsidRPr="001F15F1" w:rsidRDefault="003B3A49">
      <w:pPr>
        <w:pStyle w:val="PargrafodaLista"/>
        <w:numPr>
          <w:ilvl w:val="0"/>
          <w:numId w:val="2"/>
        </w:numPr>
        <w:spacing w:line="240" w:lineRule="auto"/>
      </w:pPr>
      <w:r w:rsidRPr="001F15F1">
        <w:t>3</w:t>
      </w:r>
      <w:r w:rsidRPr="001F15F1">
        <w:tab/>
        <w:t>Médio - Importante</w:t>
      </w:r>
    </w:p>
    <w:p w14:paraId="1448A0FF" w14:textId="77777777" w:rsidR="003B3A49" w:rsidRPr="001F15F1" w:rsidRDefault="003B3A49">
      <w:pPr>
        <w:pStyle w:val="PargrafodaLista"/>
        <w:numPr>
          <w:ilvl w:val="0"/>
          <w:numId w:val="2"/>
        </w:numPr>
        <w:spacing w:line="240" w:lineRule="auto"/>
      </w:pPr>
      <w:r w:rsidRPr="001F15F1">
        <w:t>2</w:t>
      </w:r>
      <w:r w:rsidRPr="001F15F1">
        <w:tab/>
        <w:t>Baixo - Desejável</w:t>
      </w:r>
    </w:p>
    <w:p w14:paraId="712825FE" w14:textId="7C1954A2" w:rsidR="00D3724D" w:rsidRPr="001F15F1" w:rsidRDefault="003B3A49">
      <w:pPr>
        <w:pStyle w:val="PargrafodaLista"/>
        <w:numPr>
          <w:ilvl w:val="0"/>
          <w:numId w:val="2"/>
        </w:numPr>
        <w:spacing w:line="240" w:lineRule="auto"/>
      </w:pPr>
      <w:r w:rsidRPr="001F15F1">
        <w:t>1</w:t>
      </w:r>
      <w:r w:rsidRPr="001F15F1">
        <w:tab/>
        <w:t>Mínimo - Pouco impacto</w:t>
      </w:r>
    </w:p>
    <w:p w14:paraId="0DE17526" w14:textId="77777777" w:rsidR="009F35C4" w:rsidRPr="001F15F1" w:rsidRDefault="009F35C4" w:rsidP="009F35C4">
      <w:pPr>
        <w:spacing w:line="240" w:lineRule="auto"/>
      </w:pPr>
    </w:p>
    <w:p w14:paraId="6792C2F0" w14:textId="789FD678" w:rsidR="004D1FD6" w:rsidRPr="001F15F1" w:rsidRDefault="006118C3" w:rsidP="004D1FD6">
      <w:pPr>
        <w:pStyle w:val="Ttulo3"/>
      </w:pPr>
      <w:bookmarkStart w:id="32" w:name="_Toc226608802"/>
      <w:r w:rsidRPr="001F15F1">
        <w:t>Descrição detalhada dos requisitos principais</w:t>
      </w:r>
      <w:bookmarkEnd w:id="32"/>
    </w:p>
    <w:p w14:paraId="4DB0A3FD" w14:textId="77777777" w:rsidR="009F35C4" w:rsidRPr="001F15F1" w:rsidRDefault="009F35C4">
      <w:pPr>
        <w:numPr>
          <w:ilvl w:val="0"/>
          <w:numId w:val="9"/>
        </w:numPr>
        <w:rPr>
          <w:b/>
          <w:bCs/>
        </w:rPr>
      </w:pPr>
      <w:r w:rsidRPr="001F15F1">
        <w:rPr>
          <w:b/>
          <w:bCs/>
        </w:rPr>
        <w:t>RF-01 — Autenticação via GitHub OAuth</w:t>
      </w:r>
    </w:p>
    <w:p w14:paraId="0C8FFF53" w14:textId="4C50F925" w:rsidR="009F35C4" w:rsidRPr="001F15F1" w:rsidRDefault="009F35C4">
      <w:pPr>
        <w:numPr>
          <w:ilvl w:val="0"/>
          <w:numId w:val="8"/>
        </w:numPr>
      </w:pPr>
      <w:r w:rsidRPr="001F15F1">
        <w:rPr>
          <w:b/>
          <w:bCs/>
        </w:rPr>
        <w:t xml:space="preserve">Descrição: </w:t>
      </w:r>
      <w:r w:rsidRPr="001F15F1">
        <w:t xml:space="preserve">O sistema deve permitir que o utilizador </w:t>
      </w:r>
      <w:r w:rsidR="00A57744" w:rsidRPr="001F15F1">
        <w:t>se autentique</w:t>
      </w:r>
      <w:r w:rsidRPr="001F15F1">
        <w:t xml:space="preserve"> </w:t>
      </w:r>
      <w:r w:rsidR="00AA1806">
        <w:t xml:space="preserve">com </w:t>
      </w:r>
      <w:r w:rsidRPr="001F15F1">
        <w:t>utiliz</w:t>
      </w:r>
      <w:r w:rsidR="00AA1806">
        <w:t>ação</w:t>
      </w:r>
      <w:r w:rsidRPr="001F15F1">
        <w:t xml:space="preserve"> </w:t>
      </w:r>
      <w:r w:rsidR="00AA1806">
        <w:t>d</w:t>
      </w:r>
      <w:r w:rsidRPr="001F15F1">
        <w:t>a sua conta GitHub, sem necessidade de criar credenciais específicas para a aplicação.</w:t>
      </w:r>
    </w:p>
    <w:p w14:paraId="0B42C189" w14:textId="77777777" w:rsidR="009F35C4" w:rsidRPr="001F15F1" w:rsidRDefault="009F35C4">
      <w:pPr>
        <w:numPr>
          <w:ilvl w:val="0"/>
          <w:numId w:val="8"/>
        </w:numPr>
      </w:pPr>
      <w:r w:rsidRPr="001F15F1">
        <w:rPr>
          <w:b/>
          <w:bCs/>
        </w:rPr>
        <w:t xml:space="preserve">Objetivo: </w:t>
      </w:r>
      <w:r w:rsidRPr="001F15F1">
        <w:t>Simplificar o processo de acesso e garantir segurança através de um provider confiável.</w:t>
      </w:r>
    </w:p>
    <w:p w14:paraId="1B0768F5" w14:textId="77777777" w:rsidR="009F35C4" w:rsidRPr="001F15F1" w:rsidRDefault="009F35C4">
      <w:pPr>
        <w:numPr>
          <w:ilvl w:val="0"/>
          <w:numId w:val="8"/>
        </w:numPr>
        <w:rPr>
          <w:b/>
          <w:bCs/>
        </w:rPr>
      </w:pPr>
      <w:r w:rsidRPr="001F15F1">
        <w:rPr>
          <w:b/>
          <w:bCs/>
        </w:rPr>
        <w:t>Critérios de Aceitação:</w:t>
      </w:r>
    </w:p>
    <w:p w14:paraId="06523DB9" w14:textId="77777777" w:rsidR="009F35C4" w:rsidRPr="001F15F1" w:rsidRDefault="009F35C4">
      <w:pPr>
        <w:numPr>
          <w:ilvl w:val="1"/>
          <w:numId w:val="8"/>
        </w:numPr>
      </w:pPr>
      <w:r w:rsidRPr="001F15F1">
        <w:t>Deve existir um botão “Login with GitHub” na página inicial.</w:t>
      </w:r>
    </w:p>
    <w:p w14:paraId="1C1696F6" w14:textId="77777777" w:rsidR="009F35C4" w:rsidRPr="001F15F1" w:rsidRDefault="009F35C4">
      <w:pPr>
        <w:numPr>
          <w:ilvl w:val="1"/>
          <w:numId w:val="8"/>
        </w:numPr>
      </w:pPr>
      <w:r w:rsidRPr="001F15F1">
        <w:t>O utilizador deve ser redirecionado para a página de autenticação do GitHub.</w:t>
      </w:r>
    </w:p>
    <w:p w14:paraId="29AA0A0D" w14:textId="77777777" w:rsidR="009F35C4" w:rsidRPr="001F15F1" w:rsidRDefault="009F35C4">
      <w:pPr>
        <w:numPr>
          <w:ilvl w:val="1"/>
          <w:numId w:val="8"/>
        </w:numPr>
      </w:pPr>
      <w:r w:rsidRPr="001F15F1">
        <w:t>Após autenticação bem-sucedida, o utilizador deve ser enviado para o dashboard.</w:t>
      </w:r>
    </w:p>
    <w:p w14:paraId="7B504E6A" w14:textId="77777777" w:rsidR="009F35C4" w:rsidRPr="001F15F1" w:rsidRDefault="009F35C4">
      <w:pPr>
        <w:numPr>
          <w:ilvl w:val="1"/>
          <w:numId w:val="8"/>
        </w:numPr>
      </w:pPr>
      <w:r w:rsidRPr="001F15F1">
        <w:t>O token de sessão deve ser armazenado de forma segura.</w:t>
      </w:r>
    </w:p>
    <w:p w14:paraId="52DD3377" w14:textId="77777777" w:rsidR="009F35C4" w:rsidRPr="001F15F1" w:rsidRDefault="009F35C4">
      <w:pPr>
        <w:numPr>
          <w:ilvl w:val="0"/>
          <w:numId w:val="8"/>
        </w:numPr>
      </w:pPr>
      <w:r w:rsidRPr="001F15F1">
        <w:rPr>
          <w:b/>
          <w:bCs/>
        </w:rPr>
        <w:t xml:space="preserve">Dependências: </w:t>
      </w:r>
      <w:r w:rsidRPr="001F15F1">
        <w:t>API do GitHub; componente de autenticação no frontend.</w:t>
      </w:r>
    </w:p>
    <w:p w14:paraId="0B0C38EC" w14:textId="2D41FB2D" w:rsidR="009F35C4" w:rsidRPr="001F15F1" w:rsidRDefault="009F35C4" w:rsidP="009F35C4">
      <w:pPr>
        <w:rPr>
          <w:b/>
          <w:bCs/>
        </w:rPr>
      </w:pPr>
    </w:p>
    <w:p w14:paraId="6EF05D4B" w14:textId="77777777" w:rsidR="009F35C4" w:rsidRPr="001F15F1" w:rsidRDefault="009F35C4">
      <w:pPr>
        <w:numPr>
          <w:ilvl w:val="0"/>
          <w:numId w:val="9"/>
        </w:numPr>
        <w:rPr>
          <w:b/>
          <w:bCs/>
        </w:rPr>
      </w:pPr>
      <w:r w:rsidRPr="001F15F1">
        <w:rPr>
          <w:b/>
          <w:bCs/>
        </w:rPr>
        <w:t>RF-02 — Criar User Stories</w:t>
      </w:r>
    </w:p>
    <w:p w14:paraId="163802DB" w14:textId="77777777" w:rsidR="009F35C4" w:rsidRPr="001F15F1" w:rsidRDefault="009F35C4">
      <w:pPr>
        <w:numPr>
          <w:ilvl w:val="0"/>
          <w:numId w:val="9"/>
        </w:numPr>
      </w:pPr>
      <w:r w:rsidRPr="001F15F1">
        <w:rPr>
          <w:b/>
          <w:bCs/>
        </w:rPr>
        <w:t xml:space="preserve">Descrição: </w:t>
      </w:r>
      <w:r w:rsidRPr="001F15F1">
        <w:t>O sistema deve permitir ao utilizador criar novas User Stories através de um formulário estruturado com título, descrição, critérios de aceitação e Story Points.</w:t>
      </w:r>
    </w:p>
    <w:p w14:paraId="7DD241BA" w14:textId="77777777" w:rsidR="009F35C4" w:rsidRPr="001F15F1" w:rsidRDefault="009F35C4">
      <w:pPr>
        <w:numPr>
          <w:ilvl w:val="0"/>
          <w:numId w:val="9"/>
        </w:numPr>
      </w:pPr>
      <w:r w:rsidRPr="001F15F1">
        <w:rPr>
          <w:b/>
          <w:bCs/>
        </w:rPr>
        <w:t xml:space="preserve">Objetivo: </w:t>
      </w:r>
      <w:r w:rsidRPr="001F15F1">
        <w:t>Fornecer ao utilizador a capacidade de submeter US que serão posteriormente avaliadas pelo backend.</w:t>
      </w:r>
    </w:p>
    <w:p w14:paraId="0630894A" w14:textId="77777777" w:rsidR="009F35C4" w:rsidRPr="001F15F1" w:rsidRDefault="009F35C4">
      <w:pPr>
        <w:numPr>
          <w:ilvl w:val="0"/>
          <w:numId w:val="9"/>
        </w:numPr>
        <w:rPr>
          <w:b/>
          <w:bCs/>
        </w:rPr>
      </w:pPr>
      <w:r w:rsidRPr="001F15F1">
        <w:rPr>
          <w:b/>
          <w:bCs/>
        </w:rPr>
        <w:t>Critérios de Aceitação:</w:t>
      </w:r>
    </w:p>
    <w:p w14:paraId="0F0F9428" w14:textId="77777777" w:rsidR="009F35C4" w:rsidRPr="001F15F1" w:rsidRDefault="009F35C4">
      <w:pPr>
        <w:numPr>
          <w:ilvl w:val="1"/>
          <w:numId w:val="9"/>
        </w:numPr>
      </w:pPr>
      <w:r w:rsidRPr="001F15F1">
        <w:t>Deve existir um formulário para criação de US com todos os campos obrigatórios.</w:t>
      </w:r>
    </w:p>
    <w:p w14:paraId="63B385D1" w14:textId="77777777" w:rsidR="009F35C4" w:rsidRPr="001F15F1" w:rsidRDefault="009F35C4">
      <w:pPr>
        <w:numPr>
          <w:ilvl w:val="1"/>
          <w:numId w:val="9"/>
        </w:numPr>
      </w:pPr>
      <w:r w:rsidRPr="001F15F1">
        <w:t>Os campos obrigatórios devem ser validados antes da submissão.</w:t>
      </w:r>
    </w:p>
    <w:p w14:paraId="7921811C" w14:textId="77777777" w:rsidR="009F35C4" w:rsidRPr="001F15F1" w:rsidRDefault="009F35C4">
      <w:pPr>
        <w:numPr>
          <w:ilvl w:val="1"/>
          <w:numId w:val="9"/>
        </w:numPr>
      </w:pPr>
      <w:r w:rsidRPr="001F15F1">
        <w:t>Após criação, a US deve aparecer imediatamente na lista de User Stories.</w:t>
      </w:r>
    </w:p>
    <w:p w14:paraId="1562F561" w14:textId="77777777" w:rsidR="009F35C4" w:rsidRPr="001F15F1" w:rsidRDefault="009F35C4">
      <w:pPr>
        <w:numPr>
          <w:ilvl w:val="0"/>
          <w:numId w:val="9"/>
        </w:numPr>
        <w:rPr>
          <w:b/>
          <w:bCs/>
        </w:rPr>
      </w:pPr>
      <w:r w:rsidRPr="001F15F1">
        <w:rPr>
          <w:b/>
          <w:bCs/>
        </w:rPr>
        <w:t xml:space="preserve">Dependências: </w:t>
      </w:r>
      <w:r w:rsidRPr="001F15F1">
        <w:t>Componente de formulário; API do Backend para registar US.</w:t>
      </w:r>
    </w:p>
    <w:p w14:paraId="106C346D" w14:textId="1188D0A4" w:rsidR="009F35C4" w:rsidRPr="001F15F1" w:rsidRDefault="009F35C4" w:rsidP="009F35C4">
      <w:pPr>
        <w:rPr>
          <w:b/>
          <w:bCs/>
        </w:rPr>
      </w:pPr>
    </w:p>
    <w:p w14:paraId="58E70FA0" w14:textId="77777777" w:rsidR="004D1FD6" w:rsidRPr="001F15F1" w:rsidRDefault="004D1FD6" w:rsidP="009F35C4">
      <w:pPr>
        <w:rPr>
          <w:b/>
          <w:bCs/>
        </w:rPr>
      </w:pPr>
    </w:p>
    <w:p w14:paraId="049E752E" w14:textId="77777777" w:rsidR="004D1FD6" w:rsidRPr="001F15F1" w:rsidRDefault="004D1FD6" w:rsidP="009F35C4">
      <w:pPr>
        <w:rPr>
          <w:b/>
          <w:bCs/>
        </w:rPr>
      </w:pPr>
    </w:p>
    <w:p w14:paraId="428A0CBB" w14:textId="77777777" w:rsidR="004D1FD6" w:rsidRPr="001F15F1" w:rsidRDefault="004D1FD6" w:rsidP="009F35C4">
      <w:pPr>
        <w:rPr>
          <w:b/>
          <w:bCs/>
        </w:rPr>
      </w:pPr>
    </w:p>
    <w:p w14:paraId="2223F731" w14:textId="77777777" w:rsidR="009F35C4" w:rsidRPr="001F15F1" w:rsidRDefault="009F35C4">
      <w:pPr>
        <w:numPr>
          <w:ilvl w:val="0"/>
          <w:numId w:val="9"/>
        </w:numPr>
        <w:rPr>
          <w:b/>
          <w:bCs/>
        </w:rPr>
      </w:pPr>
      <w:r w:rsidRPr="001F15F1">
        <w:rPr>
          <w:b/>
          <w:bCs/>
        </w:rPr>
        <w:lastRenderedPageBreak/>
        <w:t>RF-03 — Listar User Stories</w:t>
      </w:r>
    </w:p>
    <w:p w14:paraId="58CED21D" w14:textId="4F781A4B" w:rsidR="009F35C4" w:rsidRPr="001F15F1" w:rsidRDefault="009F35C4">
      <w:pPr>
        <w:numPr>
          <w:ilvl w:val="0"/>
          <w:numId w:val="10"/>
        </w:numPr>
      </w:pPr>
      <w:r w:rsidRPr="001F15F1">
        <w:rPr>
          <w:b/>
          <w:bCs/>
        </w:rPr>
        <w:t xml:space="preserve">Descrição: </w:t>
      </w:r>
      <w:r w:rsidRPr="001F15F1">
        <w:t>O sistema deve apresentar uma lista com todas as User Stories criadas pelo utilizador, inclui estado, título, Story Points e botão de ação.</w:t>
      </w:r>
    </w:p>
    <w:p w14:paraId="115F8F09" w14:textId="6C853760" w:rsidR="009F35C4" w:rsidRPr="001F15F1" w:rsidRDefault="009F35C4">
      <w:pPr>
        <w:numPr>
          <w:ilvl w:val="0"/>
          <w:numId w:val="10"/>
        </w:numPr>
      </w:pPr>
      <w:r w:rsidRPr="001F15F1">
        <w:rPr>
          <w:b/>
          <w:bCs/>
        </w:rPr>
        <w:t xml:space="preserve">Objetivo: </w:t>
      </w:r>
      <w:r w:rsidRPr="001F15F1">
        <w:t>Permitir ao utilizador consultar rapidamente as US existentes e aceder às ações relacionadas (editar, ver resultados).</w:t>
      </w:r>
    </w:p>
    <w:p w14:paraId="19FF0059" w14:textId="77777777" w:rsidR="009F35C4" w:rsidRPr="001F15F1" w:rsidRDefault="009F35C4">
      <w:pPr>
        <w:numPr>
          <w:ilvl w:val="0"/>
          <w:numId w:val="10"/>
        </w:numPr>
        <w:rPr>
          <w:b/>
          <w:bCs/>
        </w:rPr>
      </w:pPr>
      <w:r w:rsidRPr="001F15F1">
        <w:rPr>
          <w:b/>
          <w:bCs/>
        </w:rPr>
        <w:t>Critérios de Aceitação:</w:t>
      </w:r>
    </w:p>
    <w:p w14:paraId="66BD1306" w14:textId="77777777" w:rsidR="009F35C4" w:rsidRPr="001F15F1" w:rsidRDefault="009F35C4">
      <w:pPr>
        <w:numPr>
          <w:ilvl w:val="1"/>
          <w:numId w:val="10"/>
        </w:numPr>
      </w:pPr>
      <w:r w:rsidRPr="001F15F1">
        <w:t>A lista deve mostrar todas as US carregadas a partir da API.</w:t>
      </w:r>
    </w:p>
    <w:p w14:paraId="68C4F3F3" w14:textId="4DAA4BB8" w:rsidR="009F35C4" w:rsidRPr="001F15F1" w:rsidRDefault="009F35C4">
      <w:pPr>
        <w:numPr>
          <w:ilvl w:val="1"/>
          <w:numId w:val="10"/>
        </w:numPr>
        <w:rPr>
          <w:b/>
          <w:bCs/>
        </w:rPr>
      </w:pPr>
      <w:r w:rsidRPr="001F15F1">
        <w:t>Deve apresentar título, estado, SP e data de criação.</w:t>
      </w:r>
    </w:p>
    <w:p w14:paraId="66CFAD95" w14:textId="77777777" w:rsidR="009F35C4" w:rsidRPr="001F15F1" w:rsidRDefault="009F35C4">
      <w:pPr>
        <w:numPr>
          <w:ilvl w:val="0"/>
          <w:numId w:val="10"/>
        </w:numPr>
        <w:rPr>
          <w:b/>
          <w:bCs/>
        </w:rPr>
      </w:pPr>
      <w:r w:rsidRPr="001F15F1">
        <w:rPr>
          <w:b/>
          <w:bCs/>
        </w:rPr>
        <w:t xml:space="preserve">Dependências: </w:t>
      </w:r>
      <w:r w:rsidRPr="001F15F1">
        <w:t>API do Backend para listagem de US.</w:t>
      </w:r>
    </w:p>
    <w:p w14:paraId="48431415" w14:textId="48B8E8E3" w:rsidR="009F35C4" w:rsidRPr="001F15F1" w:rsidRDefault="009F35C4" w:rsidP="009F35C4">
      <w:pPr>
        <w:rPr>
          <w:b/>
          <w:bCs/>
        </w:rPr>
      </w:pPr>
    </w:p>
    <w:p w14:paraId="50663322" w14:textId="77777777" w:rsidR="009F35C4" w:rsidRPr="001F15F1" w:rsidRDefault="009F35C4">
      <w:pPr>
        <w:numPr>
          <w:ilvl w:val="0"/>
          <w:numId w:val="9"/>
        </w:numPr>
        <w:rPr>
          <w:b/>
          <w:bCs/>
        </w:rPr>
      </w:pPr>
      <w:r w:rsidRPr="001F15F1">
        <w:rPr>
          <w:b/>
          <w:bCs/>
        </w:rPr>
        <w:t>RF-04 — Submeter Código para Revisão</w:t>
      </w:r>
    </w:p>
    <w:p w14:paraId="7BC48075" w14:textId="77777777" w:rsidR="009F35C4" w:rsidRPr="001F15F1" w:rsidRDefault="009F35C4">
      <w:pPr>
        <w:numPr>
          <w:ilvl w:val="0"/>
          <w:numId w:val="11"/>
        </w:numPr>
      </w:pPr>
      <w:r w:rsidRPr="001F15F1">
        <w:rPr>
          <w:b/>
          <w:bCs/>
        </w:rPr>
        <w:t xml:space="preserve">Descrição: </w:t>
      </w:r>
      <w:r w:rsidRPr="001F15F1">
        <w:t>O sistema deve permitir ao utilizador submeter um repositório GitHub ou commit hash para avaliação automática pelo backend.</w:t>
      </w:r>
    </w:p>
    <w:p w14:paraId="3C80F1EE" w14:textId="05B6CBC0" w:rsidR="009F35C4" w:rsidRPr="001F15F1" w:rsidRDefault="009F35C4">
      <w:pPr>
        <w:numPr>
          <w:ilvl w:val="0"/>
          <w:numId w:val="11"/>
        </w:numPr>
      </w:pPr>
      <w:r w:rsidRPr="001F15F1">
        <w:rPr>
          <w:b/>
          <w:bCs/>
        </w:rPr>
        <w:t xml:space="preserve">Objetivo: </w:t>
      </w:r>
      <w:r w:rsidRPr="001F15F1">
        <w:t xml:space="preserve">Integrar o frontend com o motor de avaliação do backend, </w:t>
      </w:r>
      <w:r w:rsidR="00AA1806">
        <w:t xml:space="preserve">para permitir </w:t>
      </w:r>
      <w:r w:rsidRPr="001F15F1">
        <w:t>análise automática do código.</w:t>
      </w:r>
    </w:p>
    <w:p w14:paraId="39CE00D1" w14:textId="77777777" w:rsidR="009F35C4" w:rsidRPr="001F15F1" w:rsidRDefault="009F35C4">
      <w:pPr>
        <w:numPr>
          <w:ilvl w:val="0"/>
          <w:numId w:val="11"/>
        </w:numPr>
        <w:rPr>
          <w:b/>
          <w:bCs/>
        </w:rPr>
      </w:pPr>
      <w:r w:rsidRPr="001F15F1">
        <w:rPr>
          <w:b/>
          <w:bCs/>
        </w:rPr>
        <w:t>Critérios de Aceitação:</w:t>
      </w:r>
    </w:p>
    <w:p w14:paraId="2F022519" w14:textId="77777777" w:rsidR="009F35C4" w:rsidRPr="001F15F1" w:rsidRDefault="009F35C4">
      <w:pPr>
        <w:numPr>
          <w:ilvl w:val="1"/>
          <w:numId w:val="11"/>
        </w:numPr>
      </w:pPr>
      <w:r w:rsidRPr="001F15F1">
        <w:t>Deve existir um campo para inserir URL do repositório ou commit.</w:t>
      </w:r>
    </w:p>
    <w:p w14:paraId="0055FB64" w14:textId="77777777" w:rsidR="009F35C4" w:rsidRPr="001F15F1" w:rsidRDefault="009F35C4">
      <w:pPr>
        <w:numPr>
          <w:ilvl w:val="1"/>
          <w:numId w:val="11"/>
        </w:numPr>
      </w:pPr>
      <w:r w:rsidRPr="001F15F1">
        <w:t>A submissão deve enviar a referência do código e a US correspondente para a API.</w:t>
      </w:r>
    </w:p>
    <w:p w14:paraId="7D99CD7E" w14:textId="77777777" w:rsidR="009F35C4" w:rsidRPr="001F15F1" w:rsidRDefault="009F35C4">
      <w:pPr>
        <w:numPr>
          <w:ilvl w:val="1"/>
          <w:numId w:val="11"/>
        </w:numPr>
      </w:pPr>
      <w:r w:rsidRPr="001F15F1">
        <w:t>O utilizador deve ser notificado quando a submissão for aceite.</w:t>
      </w:r>
    </w:p>
    <w:p w14:paraId="106D5463" w14:textId="77777777" w:rsidR="009F35C4" w:rsidRPr="001F15F1" w:rsidRDefault="009F35C4">
      <w:pPr>
        <w:numPr>
          <w:ilvl w:val="1"/>
          <w:numId w:val="11"/>
        </w:numPr>
      </w:pPr>
      <w:r w:rsidRPr="001F15F1">
        <w:t>Erros devem ser exibidos claramente (ex.: “Commit inválido”).</w:t>
      </w:r>
    </w:p>
    <w:p w14:paraId="4D4B1455" w14:textId="77777777" w:rsidR="009F35C4" w:rsidRPr="001F15F1" w:rsidRDefault="009F35C4">
      <w:pPr>
        <w:numPr>
          <w:ilvl w:val="0"/>
          <w:numId w:val="11"/>
        </w:numPr>
        <w:rPr>
          <w:b/>
          <w:bCs/>
        </w:rPr>
      </w:pPr>
      <w:r w:rsidRPr="001F15F1">
        <w:rPr>
          <w:b/>
          <w:bCs/>
        </w:rPr>
        <w:t xml:space="preserve">Dependências: </w:t>
      </w:r>
      <w:r w:rsidRPr="001F15F1">
        <w:t>API REST do Backend; estrutura da US.</w:t>
      </w:r>
    </w:p>
    <w:p w14:paraId="5457EDD3" w14:textId="78CB26FA" w:rsidR="009F35C4" w:rsidRPr="001F15F1" w:rsidRDefault="009F35C4" w:rsidP="009F35C4">
      <w:pPr>
        <w:rPr>
          <w:b/>
          <w:bCs/>
        </w:rPr>
      </w:pPr>
    </w:p>
    <w:p w14:paraId="4C4B9589" w14:textId="77777777" w:rsidR="009F35C4" w:rsidRPr="001F15F1" w:rsidRDefault="009F35C4">
      <w:pPr>
        <w:numPr>
          <w:ilvl w:val="0"/>
          <w:numId w:val="9"/>
        </w:numPr>
        <w:rPr>
          <w:b/>
          <w:bCs/>
        </w:rPr>
      </w:pPr>
      <w:r w:rsidRPr="001F15F1">
        <w:rPr>
          <w:b/>
          <w:bCs/>
        </w:rPr>
        <w:t>RF-05 — Visualizar Resultado da Revisão</w:t>
      </w:r>
    </w:p>
    <w:p w14:paraId="0AB49977" w14:textId="7870E61B" w:rsidR="009F35C4" w:rsidRPr="001F15F1" w:rsidRDefault="009F35C4">
      <w:pPr>
        <w:numPr>
          <w:ilvl w:val="0"/>
          <w:numId w:val="12"/>
        </w:numPr>
      </w:pPr>
      <w:r w:rsidRPr="001F15F1">
        <w:rPr>
          <w:b/>
          <w:bCs/>
        </w:rPr>
        <w:t xml:space="preserve">Descrição: </w:t>
      </w:r>
      <w:r w:rsidRPr="001F15F1">
        <w:t>O sistema deve apresentar ao utilizador o resultado da avaliação efetuada pelo backend, inclui score, critérios cumpridos e recomendações.</w:t>
      </w:r>
    </w:p>
    <w:p w14:paraId="4D7024E6" w14:textId="77777777" w:rsidR="009F35C4" w:rsidRPr="001F15F1" w:rsidRDefault="009F35C4">
      <w:pPr>
        <w:numPr>
          <w:ilvl w:val="0"/>
          <w:numId w:val="12"/>
        </w:numPr>
      </w:pPr>
      <w:r w:rsidRPr="001F15F1">
        <w:rPr>
          <w:b/>
          <w:bCs/>
        </w:rPr>
        <w:t xml:space="preserve">Objetivo: </w:t>
      </w:r>
      <w:r w:rsidRPr="001F15F1">
        <w:t>Fornecer visibilidade clara sobre a qualidade da implementação em relação aos critérios da US.</w:t>
      </w:r>
    </w:p>
    <w:p w14:paraId="62446E02" w14:textId="77777777" w:rsidR="009F35C4" w:rsidRPr="001F15F1" w:rsidRDefault="009F35C4">
      <w:pPr>
        <w:numPr>
          <w:ilvl w:val="0"/>
          <w:numId w:val="12"/>
        </w:numPr>
        <w:rPr>
          <w:b/>
          <w:bCs/>
        </w:rPr>
      </w:pPr>
      <w:r w:rsidRPr="001F15F1">
        <w:rPr>
          <w:b/>
          <w:bCs/>
        </w:rPr>
        <w:t>Critérios de Aceitação:</w:t>
      </w:r>
    </w:p>
    <w:p w14:paraId="763D367D" w14:textId="77777777" w:rsidR="009F35C4" w:rsidRPr="001F15F1" w:rsidRDefault="009F35C4">
      <w:pPr>
        <w:numPr>
          <w:ilvl w:val="1"/>
          <w:numId w:val="12"/>
        </w:numPr>
      </w:pPr>
      <w:r w:rsidRPr="001F15F1">
        <w:t>Após a análise estar concluída no backend, o frontend deve apresentar o relatório.</w:t>
      </w:r>
    </w:p>
    <w:p w14:paraId="25604B9A" w14:textId="77777777" w:rsidR="009F35C4" w:rsidRPr="001F15F1" w:rsidRDefault="009F35C4">
      <w:pPr>
        <w:numPr>
          <w:ilvl w:val="1"/>
          <w:numId w:val="12"/>
        </w:numPr>
      </w:pPr>
      <w:r w:rsidRPr="001F15F1">
        <w:t>O relatório deve incluir score geral e estado de cada critério.</w:t>
      </w:r>
    </w:p>
    <w:p w14:paraId="7A4125E3" w14:textId="77777777" w:rsidR="009F35C4" w:rsidRPr="001F15F1" w:rsidRDefault="009F35C4">
      <w:pPr>
        <w:numPr>
          <w:ilvl w:val="1"/>
          <w:numId w:val="12"/>
        </w:numPr>
      </w:pPr>
      <w:r w:rsidRPr="001F15F1">
        <w:t>Deve ser possível aceder ao relatório a partir da lista de US.</w:t>
      </w:r>
    </w:p>
    <w:p w14:paraId="6545F296" w14:textId="49E46519" w:rsidR="004D1FD6" w:rsidRPr="001F15F1" w:rsidRDefault="009F35C4">
      <w:pPr>
        <w:numPr>
          <w:ilvl w:val="0"/>
          <w:numId w:val="12"/>
        </w:numPr>
      </w:pPr>
      <w:r w:rsidRPr="001F15F1">
        <w:rPr>
          <w:b/>
          <w:bCs/>
        </w:rPr>
        <w:t xml:space="preserve">Dependências: </w:t>
      </w:r>
      <w:r w:rsidRPr="001F15F1">
        <w:t>Endpoint do backend com resultados da avaliação.</w:t>
      </w:r>
    </w:p>
    <w:p w14:paraId="239B971C" w14:textId="77777777" w:rsidR="004D1FD6" w:rsidRPr="001F15F1" w:rsidRDefault="004D1FD6" w:rsidP="004D1FD6">
      <w:pPr>
        <w:ind w:left="720"/>
        <w:rPr>
          <w:b/>
          <w:bCs/>
        </w:rPr>
      </w:pPr>
    </w:p>
    <w:p w14:paraId="4AB4109D" w14:textId="77777777" w:rsidR="009F35C4" w:rsidRPr="001F15F1" w:rsidRDefault="009F35C4">
      <w:pPr>
        <w:numPr>
          <w:ilvl w:val="0"/>
          <w:numId w:val="9"/>
        </w:numPr>
        <w:rPr>
          <w:b/>
          <w:bCs/>
        </w:rPr>
      </w:pPr>
      <w:r w:rsidRPr="001F15F1">
        <w:rPr>
          <w:b/>
          <w:bCs/>
        </w:rPr>
        <w:lastRenderedPageBreak/>
        <w:t>RF-06 — Dashboard Inicial (MVP)</w:t>
      </w:r>
    </w:p>
    <w:p w14:paraId="78EE2BA0" w14:textId="18C0CA77" w:rsidR="009F35C4" w:rsidRPr="001F15F1" w:rsidRDefault="009F35C4">
      <w:pPr>
        <w:numPr>
          <w:ilvl w:val="0"/>
          <w:numId w:val="13"/>
        </w:numPr>
        <w:rPr>
          <w:b/>
          <w:bCs/>
        </w:rPr>
      </w:pPr>
      <w:r w:rsidRPr="001F15F1">
        <w:rPr>
          <w:b/>
          <w:bCs/>
        </w:rPr>
        <w:t xml:space="preserve">Descrição: </w:t>
      </w:r>
      <w:r w:rsidRPr="001F15F1">
        <w:t>O sistema deve apresentar um dashboard simples co</w:t>
      </w:r>
      <w:r w:rsidR="00AA1806">
        <w:t>m</w:t>
      </w:r>
      <w:r w:rsidRPr="001F15F1">
        <w:t xml:space="preserve"> informações essenciais: últimas User Stories, estado das submissões e opções principais de navegação.</w:t>
      </w:r>
    </w:p>
    <w:p w14:paraId="640C9C19" w14:textId="77777777" w:rsidR="009F35C4" w:rsidRPr="001F15F1" w:rsidRDefault="009F35C4">
      <w:pPr>
        <w:numPr>
          <w:ilvl w:val="0"/>
          <w:numId w:val="13"/>
        </w:numPr>
      </w:pPr>
      <w:r w:rsidRPr="001F15F1">
        <w:rPr>
          <w:b/>
          <w:bCs/>
        </w:rPr>
        <w:t>Objetivo:</w:t>
      </w:r>
      <w:r w:rsidRPr="001F15F1">
        <w:t xml:space="preserve"> Fornecer ao utilizador uma visão geral e rápida das ações importantes após iniciar sessão.</w:t>
      </w:r>
    </w:p>
    <w:p w14:paraId="52CD5867" w14:textId="77777777" w:rsidR="009F35C4" w:rsidRPr="001F15F1" w:rsidRDefault="009F35C4">
      <w:pPr>
        <w:numPr>
          <w:ilvl w:val="0"/>
          <w:numId w:val="13"/>
        </w:numPr>
        <w:rPr>
          <w:b/>
          <w:bCs/>
        </w:rPr>
      </w:pPr>
      <w:r w:rsidRPr="001F15F1">
        <w:rPr>
          <w:b/>
          <w:bCs/>
        </w:rPr>
        <w:t>Critérios de Aceitação:</w:t>
      </w:r>
    </w:p>
    <w:p w14:paraId="2AC541C8" w14:textId="77777777" w:rsidR="009F35C4" w:rsidRPr="001F15F1" w:rsidRDefault="009F35C4">
      <w:pPr>
        <w:numPr>
          <w:ilvl w:val="1"/>
          <w:numId w:val="13"/>
        </w:numPr>
      </w:pPr>
      <w:r w:rsidRPr="001F15F1">
        <w:t>O dashboard deve carregar após login.</w:t>
      </w:r>
    </w:p>
    <w:p w14:paraId="6C7971BE" w14:textId="77777777" w:rsidR="009F35C4" w:rsidRPr="001F15F1" w:rsidRDefault="009F35C4">
      <w:pPr>
        <w:numPr>
          <w:ilvl w:val="1"/>
          <w:numId w:val="13"/>
        </w:numPr>
      </w:pPr>
      <w:r w:rsidRPr="001F15F1">
        <w:t>Deve apresentar as US mais recentes e acessos rápidos.</w:t>
      </w:r>
    </w:p>
    <w:p w14:paraId="0A0D68EF" w14:textId="77777777" w:rsidR="009F35C4" w:rsidRPr="001F15F1" w:rsidRDefault="009F35C4">
      <w:pPr>
        <w:numPr>
          <w:ilvl w:val="1"/>
          <w:numId w:val="13"/>
        </w:numPr>
      </w:pPr>
      <w:r w:rsidRPr="001F15F1">
        <w:t>Deve exibir notificações básicas (ex.: avaliação concluída).</w:t>
      </w:r>
    </w:p>
    <w:p w14:paraId="3F7F434F" w14:textId="77777777" w:rsidR="009F35C4" w:rsidRPr="001F15F1" w:rsidRDefault="009F35C4">
      <w:pPr>
        <w:numPr>
          <w:ilvl w:val="0"/>
          <w:numId w:val="13"/>
        </w:numPr>
        <w:rPr>
          <w:b/>
          <w:bCs/>
        </w:rPr>
      </w:pPr>
      <w:r w:rsidRPr="001F15F1">
        <w:rPr>
          <w:b/>
          <w:bCs/>
        </w:rPr>
        <w:t xml:space="preserve">Dependências: </w:t>
      </w:r>
      <w:r w:rsidRPr="001F15F1">
        <w:t>API de US; API de resultados.</w:t>
      </w:r>
    </w:p>
    <w:p w14:paraId="11338A7B" w14:textId="77777777" w:rsidR="00E95DBB" w:rsidRPr="001F15F1" w:rsidRDefault="00E95DBB" w:rsidP="009845D4"/>
    <w:p w14:paraId="5EEDD3D0" w14:textId="391FE8F5" w:rsidR="001A3CD2" w:rsidRPr="001F15F1" w:rsidRDefault="00876125" w:rsidP="00E95DBB">
      <w:pPr>
        <w:pStyle w:val="Ttulo2"/>
        <w:rPr>
          <w:lang w:val="pt-PT"/>
        </w:rPr>
      </w:pPr>
      <w:bookmarkStart w:id="33" w:name="_Toc226608803"/>
      <w:r w:rsidRPr="001F15F1">
        <w:rPr>
          <w:lang w:val="pt-PT"/>
        </w:rPr>
        <w:t>Modelação</w:t>
      </w:r>
      <w:bookmarkEnd w:id="33"/>
    </w:p>
    <w:p w14:paraId="108CDCBC" w14:textId="33416C24" w:rsidR="00E95DBB" w:rsidRPr="001F15F1" w:rsidRDefault="00E95DBB" w:rsidP="00E95DBB">
      <w:r w:rsidRPr="001F15F1">
        <w:rPr>
          <w:b/>
          <w:bCs/>
        </w:rPr>
        <w:t>Casos de Uso</w:t>
      </w:r>
      <w:r w:rsidRPr="001F15F1">
        <w:t>:</w:t>
      </w:r>
    </w:p>
    <w:p w14:paraId="2C41AFAC" w14:textId="3119DC6A" w:rsidR="00E95DBB" w:rsidRPr="001F15F1" w:rsidRDefault="00E95DBB">
      <w:pPr>
        <w:pStyle w:val="PargrafodaLista"/>
        <w:numPr>
          <w:ilvl w:val="0"/>
          <w:numId w:val="2"/>
        </w:numPr>
      </w:pPr>
      <w:r w:rsidRPr="001F15F1">
        <w:rPr>
          <w:b/>
          <w:bCs/>
        </w:rPr>
        <w:t>Autenticar via GitHub:</w:t>
      </w:r>
      <w:r w:rsidRPr="001F15F1">
        <w:t xml:space="preserve"> O utilizador inicia sessão na aplicação </w:t>
      </w:r>
      <w:r w:rsidR="00AA1806">
        <w:t>com</w:t>
      </w:r>
      <w:r w:rsidRPr="001F15F1">
        <w:t xml:space="preserve"> as suas credenciais </w:t>
      </w:r>
      <w:r w:rsidR="00AA1806">
        <w:t xml:space="preserve">do </w:t>
      </w:r>
      <w:r w:rsidRPr="001F15F1">
        <w:t>GitHub.</w:t>
      </w:r>
    </w:p>
    <w:p w14:paraId="7E513ABE" w14:textId="0DADC882" w:rsidR="00E95DBB" w:rsidRPr="001F15F1" w:rsidRDefault="00E95DBB">
      <w:pPr>
        <w:pStyle w:val="PargrafodaLista"/>
        <w:numPr>
          <w:ilvl w:val="0"/>
          <w:numId w:val="2"/>
        </w:numPr>
      </w:pPr>
      <w:r w:rsidRPr="001F15F1">
        <w:rPr>
          <w:b/>
          <w:bCs/>
        </w:rPr>
        <w:t>Selecionar Repositório</w:t>
      </w:r>
      <w:r w:rsidRPr="001F15F1">
        <w:t>: Após autenticação, o utilizador escolhe um repositório da sua lista para trabalhar.</w:t>
      </w:r>
    </w:p>
    <w:p w14:paraId="09902608" w14:textId="711E7027" w:rsidR="00E95DBB" w:rsidRPr="001F15F1" w:rsidRDefault="00E95DBB">
      <w:pPr>
        <w:pStyle w:val="PargrafodaLista"/>
        <w:numPr>
          <w:ilvl w:val="0"/>
          <w:numId w:val="2"/>
        </w:numPr>
      </w:pPr>
      <w:r w:rsidRPr="001F15F1">
        <w:rPr>
          <w:b/>
          <w:bCs/>
        </w:rPr>
        <w:t>Visualizar User Stories</w:t>
      </w:r>
      <w:r w:rsidRPr="001F15F1">
        <w:t>: O sistema apresenta a lista de user stories disponíveis.</w:t>
      </w:r>
    </w:p>
    <w:p w14:paraId="48F4F4D9" w14:textId="560E13F8" w:rsidR="00E95DBB" w:rsidRPr="001F15F1" w:rsidRDefault="00E95DBB">
      <w:pPr>
        <w:pStyle w:val="PargrafodaLista"/>
        <w:numPr>
          <w:ilvl w:val="0"/>
          <w:numId w:val="2"/>
        </w:numPr>
      </w:pPr>
      <w:r w:rsidRPr="001F15F1">
        <w:rPr>
          <w:b/>
          <w:bCs/>
        </w:rPr>
        <w:t>Submeter para Análise:</w:t>
      </w:r>
      <w:r w:rsidRPr="001F15F1">
        <w:t xml:space="preserve"> O utilizador seleciona uma user story para ser analisada pelo sistema de IA.</w:t>
      </w:r>
    </w:p>
    <w:p w14:paraId="650CFB22" w14:textId="3272AEAE" w:rsidR="00E95DBB" w:rsidRPr="001F15F1" w:rsidRDefault="00E95DBB">
      <w:pPr>
        <w:pStyle w:val="PargrafodaLista"/>
        <w:numPr>
          <w:ilvl w:val="0"/>
          <w:numId w:val="2"/>
        </w:numPr>
      </w:pPr>
      <w:r w:rsidRPr="001F15F1">
        <w:rPr>
          <w:b/>
          <w:bCs/>
        </w:rPr>
        <w:t>Ver Resultados:</w:t>
      </w:r>
      <w:r w:rsidRPr="001F15F1">
        <w:t xml:space="preserve"> O sistema apresenta os resultados da análise de forma clara e organizada.</w:t>
      </w:r>
    </w:p>
    <w:p w14:paraId="58650252" w14:textId="37C16E99" w:rsidR="00E95DBB" w:rsidRPr="001F15F1" w:rsidRDefault="00E95DBB" w:rsidP="00E95DBB">
      <w:r w:rsidRPr="001F15F1">
        <w:rPr>
          <w:b/>
          <w:bCs/>
        </w:rPr>
        <w:t>Nota:</w:t>
      </w:r>
      <w:r w:rsidRPr="001F15F1">
        <w:t xml:space="preserve"> Na próxima entrega, este modelo será complementado com diagramas técnicos, como o modelo de dados para a gestão local do estado da aplicação e diagramas de componente para a estrutura do frontend.</w:t>
      </w:r>
    </w:p>
    <w:p w14:paraId="4C6293C4" w14:textId="77777777" w:rsidR="006A3F9D" w:rsidRPr="001F15F1" w:rsidRDefault="006A3F9D" w:rsidP="00E95DBB"/>
    <w:p w14:paraId="64E3C7F9" w14:textId="77777777" w:rsidR="00876125" w:rsidRPr="001F15F1" w:rsidRDefault="007A5CC3" w:rsidP="00876125">
      <w:pPr>
        <w:pStyle w:val="Ttulo2"/>
        <w:rPr>
          <w:lang w:val="pt-PT"/>
        </w:rPr>
      </w:pPr>
      <w:bookmarkStart w:id="34" w:name="_Toc226608804"/>
      <w:r w:rsidRPr="001F15F1">
        <w:rPr>
          <w:lang w:val="pt-PT"/>
        </w:rPr>
        <w:t>Protótipos de Interface</w:t>
      </w:r>
      <w:bookmarkEnd w:id="34"/>
    </w:p>
    <w:p w14:paraId="6F385ADA" w14:textId="60023E4D" w:rsidR="00D3724D" w:rsidRPr="001F15F1" w:rsidRDefault="00D3724D" w:rsidP="00D3724D">
      <w:r w:rsidRPr="001F15F1">
        <w:drawing>
          <wp:inline distT="0" distB="0" distL="0" distR="0" wp14:anchorId="511CF965" wp14:editId="50D25040">
            <wp:extent cx="5400675" cy="1628140"/>
            <wp:effectExtent l="0" t="0" r="9525" b="0"/>
            <wp:docPr id="374275364" name="Imagem 1" descr="Uma imagem com diagrama, file,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75364" name="Imagem 1" descr="Uma imagem com diagrama, file, texto, captura de ecrã&#10;&#10;Os conteúdos gerados por IA podem estar incorretos."/>
                    <pic:cNvPicPr/>
                  </pic:nvPicPr>
                  <pic:blipFill>
                    <a:blip r:embed="rId16"/>
                    <a:stretch>
                      <a:fillRect/>
                    </a:stretch>
                  </pic:blipFill>
                  <pic:spPr>
                    <a:xfrm>
                      <a:off x="0" y="0"/>
                      <a:ext cx="5400675" cy="1628140"/>
                    </a:xfrm>
                    <a:prstGeom prst="rect">
                      <a:avLst/>
                    </a:prstGeom>
                  </pic:spPr>
                </pic:pic>
              </a:graphicData>
            </a:graphic>
          </wp:inline>
        </w:drawing>
      </w:r>
    </w:p>
    <w:p w14:paraId="3AB7BD0C" w14:textId="5C7DC218" w:rsidR="00D3724D" w:rsidRPr="001F15F1" w:rsidRDefault="00D3724D" w:rsidP="004D1FD6">
      <w:pPr>
        <w:pStyle w:val="Legenda"/>
      </w:pPr>
      <w:bookmarkStart w:id="35" w:name="_Toc226604336"/>
      <w:r w:rsidRPr="001F15F1">
        <w:t xml:space="preserve">Figura </w:t>
      </w:r>
      <w:r w:rsidR="00087A46" w:rsidRPr="001F15F1">
        <w:fldChar w:fldCharType="begin"/>
      </w:r>
      <w:r w:rsidR="00087A46" w:rsidRPr="001F15F1">
        <w:instrText xml:space="preserve"> SEQ Figura \* ARABIC </w:instrText>
      </w:r>
      <w:r w:rsidR="00087A46" w:rsidRPr="001F15F1">
        <w:fldChar w:fldCharType="separate"/>
      </w:r>
      <w:r w:rsidR="004A6B1B">
        <w:rPr>
          <w:noProof/>
        </w:rPr>
        <w:t>1</w:t>
      </w:r>
      <w:r w:rsidR="00087A46" w:rsidRPr="001F15F1">
        <w:fldChar w:fldCharType="end"/>
      </w:r>
      <w:r w:rsidRPr="001F15F1">
        <w:t xml:space="preserve"> - Mapa aplicacional</w:t>
      </w:r>
      <w:bookmarkEnd w:id="35"/>
      <w:r w:rsidR="006A3F9D" w:rsidRPr="001F15F1">
        <w:br w:type="page"/>
      </w:r>
    </w:p>
    <w:p w14:paraId="4BF02C82" w14:textId="77777777" w:rsidR="008366B0" w:rsidRPr="001F15F1" w:rsidRDefault="002D1446" w:rsidP="008366B0">
      <w:pPr>
        <w:pStyle w:val="Ttulo1"/>
      </w:pPr>
      <w:bookmarkStart w:id="36" w:name="_Toc226608805"/>
      <w:r w:rsidRPr="001F15F1">
        <w:lastRenderedPageBreak/>
        <w:t xml:space="preserve">Solução </w:t>
      </w:r>
      <w:r w:rsidR="00B97451" w:rsidRPr="001F15F1">
        <w:t>Proposta</w:t>
      </w:r>
      <w:bookmarkEnd w:id="36"/>
    </w:p>
    <w:p w14:paraId="5EC061EE" w14:textId="09ECC2A4" w:rsidR="002D1446" w:rsidRPr="001F15F1" w:rsidRDefault="00CE0AB0" w:rsidP="00CE0AB0">
      <w:pPr>
        <w:pStyle w:val="Ttulo2"/>
        <w:rPr>
          <w:lang w:val="pt-PT"/>
        </w:rPr>
      </w:pPr>
      <w:bookmarkStart w:id="37" w:name="_Toc226608806"/>
      <w:r w:rsidRPr="001F15F1">
        <w:rPr>
          <w:lang w:val="pt-PT"/>
        </w:rPr>
        <w:t>Apresentação</w:t>
      </w:r>
      <w:bookmarkEnd w:id="37"/>
    </w:p>
    <w:p w14:paraId="2E089404" w14:textId="651C3156" w:rsidR="00E44AB4" w:rsidRPr="001F15F1" w:rsidRDefault="00E44AB4" w:rsidP="00E44AB4">
      <w:r w:rsidRPr="001F15F1">
        <w:t>A solução proposta consiste no desenvolvimento de uma aplicação web, cujo frontend será construído com Next.js. O principal objetivo da interface é oferecer uma experiência moderna, intuitiva e focada na simplicidade de uso para desenvolvedores</w:t>
      </w:r>
      <w:r w:rsidR="00AA1806">
        <w:t>.</w:t>
      </w:r>
      <w:r w:rsidRPr="001F15F1">
        <w:t xml:space="preserve"> </w:t>
      </w:r>
      <w:r w:rsidR="00AA1806">
        <w:t>F</w:t>
      </w:r>
      <w:r w:rsidRPr="001F15F1">
        <w:t>uncion</w:t>
      </w:r>
      <w:r w:rsidR="00AA1806">
        <w:t>a</w:t>
      </w:r>
      <w:r w:rsidRPr="001F15F1">
        <w:t xml:space="preserve"> como o ponto de contacto principal entre o utilizador e o sistema de análise de user stories.</w:t>
      </w:r>
    </w:p>
    <w:p w14:paraId="1A2332F3" w14:textId="77777777" w:rsidR="00E44AB4" w:rsidRPr="001F15F1" w:rsidRDefault="00E44AB4" w:rsidP="00E44AB4"/>
    <w:p w14:paraId="5366516B" w14:textId="48DC9A19" w:rsidR="00E44AB4" w:rsidRPr="001F15F1" w:rsidRDefault="00E44AB4" w:rsidP="00E44AB4">
      <w:r w:rsidRPr="001F15F1">
        <w:t>O frontend será responsável por toda a interação do utilizador, inclui a autenticação via GitHub OAuth, a exploração e seleção de repositórios, a gestão e submissão de user stories para análise, e a apresentação clara e detalhada dos resultados devolvidos pela API. Estes resultados incluirão o estado de cumprimento dos requisitos, feedback corretivo e sugestões de boas práticas.</w:t>
      </w:r>
    </w:p>
    <w:p w14:paraId="2EB1F7BE" w14:textId="77777777" w:rsidR="009360A0" w:rsidRPr="001F15F1" w:rsidRDefault="009360A0" w:rsidP="00E44AB4"/>
    <w:p w14:paraId="4A765C61" w14:textId="77777777" w:rsidR="00CE0AB0" w:rsidRPr="001F15F1" w:rsidRDefault="00CE0AB0" w:rsidP="00CE0AB0">
      <w:pPr>
        <w:pStyle w:val="Ttulo2"/>
        <w:rPr>
          <w:lang w:val="pt-PT"/>
        </w:rPr>
      </w:pPr>
      <w:bookmarkStart w:id="38" w:name="_Toc226608807"/>
      <w:r w:rsidRPr="001F15F1">
        <w:rPr>
          <w:lang w:val="pt-PT"/>
        </w:rPr>
        <w:t>Arquitetura</w:t>
      </w:r>
      <w:bookmarkEnd w:id="38"/>
    </w:p>
    <w:p w14:paraId="59274102" w14:textId="1AE3D595" w:rsidR="00E14C2D" w:rsidRPr="001F15F1" w:rsidRDefault="00E44AB4" w:rsidP="00E44AB4">
      <w:r w:rsidRPr="001F15F1">
        <w:t xml:space="preserve">A arquitetura do sistema segue um modelo cliente-servidor, com uma clara separação de responsabilidades entre o frontend e os serviços de backend. O componente de frontend, desenvolvido em Next.js, constitui a camada de apresentação com a qual o utilizador interage. A sua principal função é gerir a interface do utilizador (UI), capturar inputs e apresentar dados, </w:t>
      </w:r>
      <w:r w:rsidR="00AA1806">
        <w:t xml:space="preserve">com </w:t>
      </w:r>
      <w:r w:rsidRPr="001F15F1">
        <w:t>comunica</w:t>
      </w:r>
      <w:r w:rsidR="00AA1806">
        <w:t>ção</w:t>
      </w:r>
      <w:r w:rsidRPr="001F15F1">
        <w:t xml:space="preserve"> com a camada de backend exclusivamente através de uma API RESTful.</w:t>
      </w:r>
    </w:p>
    <w:p w14:paraId="53B8986C" w14:textId="77777777" w:rsidR="009360A0" w:rsidRPr="001F15F1" w:rsidRDefault="009360A0" w:rsidP="00E44AB4"/>
    <w:p w14:paraId="07A6BB4F" w14:textId="4AA16885" w:rsidR="00EB074D" w:rsidRPr="001F15F1" w:rsidRDefault="007A5CC3" w:rsidP="00EB074D">
      <w:pPr>
        <w:pStyle w:val="Ttulo2"/>
        <w:rPr>
          <w:lang w:val="pt-PT"/>
        </w:rPr>
      </w:pPr>
      <w:bookmarkStart w:id="39" w:name="_Toc226608808"/>
      <w:r w:rsidRPr="001F15F1">
        <w:rPr>
          <w:lang w:val="pt-PT"/>
        </w:rPr>
        <w:t>Tecnologias e Ferramentas Utilizadas</w:t>
      </w:r>
      <w:bookmarkEnd w:id="39"/>
    </w:p>
    <w:p w14:paraId="74D3F6FD" w14:textId="02B745F2" w:rsidR="00BA224D" w:rsidRPr="001F15F1" w:rsidRDefault="00BA224D" w:rsidP="00BA224D">
      <w:r w:rsidRPr="001F15F1">
        <w:t>O desenvolvimento do frontend da aplicação assenta num conjunto de tecnologias e ferramentas modernas, selecionadas pela sua eficiência, suporte comunitário e adequação aos requisitos do projeto. A tabela seguinte enumera e justifica a escolha de cada uma.</w:t>
      </w:r>
    </w:p>
    <w:p w14:paraId="6C052A70" w14:textId="77777777" w:rsidR="009360A0" w:rsidRPr="001F15F1" w:rsidRDefault="009360A0" w:rsidP="00BA224D"/>
    <w:p w14:paraId="6BED4E78" w14:textId="5E8A12D3" w:rsidR="00EF474D" w:rsidRPr="001F15F1" w:rsidRDefault="00EF474D" w:rsidP="00EF474D">
      <w:pPr>
        <w:pStyle w:val="Ttulo3"/>
      </w:pPr>
      <w:bookmarkStart w:id="40" w:name="_Toc226608809"/>
      <w:r w:rsidRPr="001F15F1">
        <w:t>Estratégia de Desenvolvimento do Frontend</w:t>
      </w:r>
      <w:bookmarkEnd w:id="40"/>
    </w:p>
    <w:p w14:paraId="0F872A27" w14:textId="142234F4" w:rsidR="006A3F9D" w:rsidRPr="001F15F1" w:rsidRDefault="00EF474D" w:rsidP="00EF474D">
      <w:r w:rsidRPr="001F15F1">
        <w:t>Dado que o desenvolvimento está a ser realizado por equipas distintas e de forma paralela, foi definida uma estratégia para garantir que o progresso do frontend não fique bloqueado pela disponibilidade da API final do backend.</w:t>
      </w:r>
      <w:r w:rsidR="006A3F9D" w:rsidRPr="001F15F1">
        <w:t xml:space="preserve"> </w:t>
      </w:r>
      <w:r w:rsidRPr="001F15F1">
        <w:t>Para tal, será implementada uma camada de simulação (mocking) da API. Utilizar-se-ão dados estáticos estruturados e ferramentas como o MSW (Mock Service Worker) numa fase inicial e o POSTMAN para testar manualmente endpoints reais.</w:t>
      </w:r>
    </w:p>
    <w:p w14:paraId="710FC4FB" w14:textId="77777777" w:rsidR="00EF474D" w:rsidRPr="001F15F1" w:rsidRDefault="00EF474D" w:rsidP="00EF474D">
      <w:r w:rsidRPr="001F15F1">
        <w:rPr>
          <w:b/>
          <w:bCs/>
        </w:rPr>
        <w:t>Esta abordagem permite</w:t>
      </w:r>
      <w:r w:rsidRPr="001F15F1">
        <w:t>:</w:t>
      </w:r>
    </w:p>
    <w:p w14:paraId="0504D5E3" w14:textId="77777777" w:rsidR="00EF474D" w:rsidRPr="001F15F1" w:rsidRDefault="00EF474D">
      <w:pPr>
        <w:pStyle w:val="PargrafodaLista"/>
        <w:numPr>
          <w:ilvl w:val="0"/>
          <w:numId w:val="4"/>
        </w:numPr>
      </w:pPr>
      <w:r w:rsidRPr="001F15F1">
        <w:t>Desenvolver e testar todos os componentes de UI/UX de forma independente</w:t>
      </w:r>
    </w:p>
    <w:p w14:paraId="258E0CF4" w14:textId="77777777" w:rsidR="00EF474D" w:rsidRPr="001F15F1" w:rsidRDefault="00EF474D">
      <w:pPr>
        <w:pStyle w:val="PargrafodaLista"/>
        <w:numPr>
          <w:ilvl w:val="0"/>
          <w:numId w:val="4"/>
        </w:numPr>
      </w:pPr>
      <w:r w:rsidRPr="001F15F1">
        <w:t>Validar os fluxos de utilização completos da aplicação</w:t>
      </w:r>
    </w:p>
    <w:p w14:paraId="5593BBEA" w14:textId="77777777" w:rsidR="00EF474D" w:rsidRPr="001F15F1" w:rsidRDefault="00EF474D">
      <w:pPr>
        <w:pStyle w:val="PargrafodaLista"/>
        <w:numPr>
          <w:ilvl w:val="0"/>
          <w:numId w:val="4"/>
        </w:numPr>
      </w:pPr>
      <w:r w:rsidRPr="001F15F1">
        <w:t>Definir e estabilizar o contrato de interface com o backend antecipadamente</w:t>
      </w:r>
    </w:p>
    <w:p w14:paraId="1892E112" w14:textId="1167640A" w:rsidR="00E14C2D" w:rsidRDefault="00EF474D">
      <w:pPr>
        <w:pStyle w:val="PargrafodaLista"/>
        <w:numPr>
          <w:ilvl w:val="0"/>
          <w:numId w:val="4"/>
        </w:numPr>
      </w:pPr>
      <w:r w:rsidRPr="001F15F1">
        <w:t>Realizar a integração com a API real de forma progressiva e controlada</w:t>
      </w:r>
    </w:p>
    <w:p w14:paraId="245842E9" w14:textId="77777777" w:rsidR="00A57744" w:rsidRPr="001F15F1" w:rsidRDefault="00A57744" w:rsidP="00A57744"/>
    <w:p w14:paraId="56835C3B" w14:textId="02FB9312" w:rsidR="00E14C2D" w:rsidRPr="001F15F1" w:rsidRDefault="00A937A3" w:rsidP="00A937A3">
      <w:pPr>
        <w:pStyle w:val="Legenda"/>
        <w:rPr>
          <w:b w:val="0"/>
          <w:bCs w:val="0"/>
        </w:rPr>
      </w:pPr>
      <w:bookmarkStart w:id="41" w:name="_Toc226604322"/>
      <w:r w:rsidRPr="001F15F1">
        <w:lastRenderedPageBreak/>
        <w:t xml:space="preserve">Tabela </w:t>
      </w:r>
      <w:r w:rsidR="00087A46" w:rsidRPr="001F15F1">
        <w:fldChar w:fldCharType="begin"/>
      </w:r>
      <w:r w:rsidR="00087A46" w:rsidRPr="001F15F1">
        <w:instrText xml:space="preserve"> SEQ Tabela \* ARABIC </w:instrText>
      </w:r>
      <w:r w:rsidR="00087A46" w:rsidRPr="001F15F1">
        <w:fldChar w:fldCharType="separate"/>
      </w:r>
      <w:r w:rsidR="004A6B1B">
        <w:rPr>
          <w:noProof/>
        </w:rPr>
        <w:t>3</w:t>
      </w:r>
      <w:r w:rsidR="00087A46" w:rsidRPr="001F15F1">
        <w:fldChar w:fldCharType="end"/>
      </w:r>
      <w:r w:rsidRPr="001F15F1">
        <w:t xml:space="preserve"> - Tecnologias e Ferramentas</w:t>
      </w:r>
      <w:r w:rsidR="00A57744">
        <w:t xml:space="preserve"> Utilizadas</w:t>
      </w:r>
      <w:r w:rsidRPr="001F15F1">
        <w:t xml:space="preserve"> </w:t>
      </w:r>
      <w:r w:rsidR="00A57744">
        <w:t>n</w:t>
      </w:r>
      <w:r w:rsidRPr="001F15F1">
        <w:t>o Frontend</w:t>
      </w:r>
      <w:bookmarkEnd w:id="41"/>
    </w:p>
    <w:tbl>
      <w:tblPr>
        <w:tblStyle w:val="TabelacomGrelha"/>
        <w:tblW w:w="8960" w:type="dxa"/>
        <w:tblLook w:val="04A0" w:firstRow="1" w:lastRow="0" w:firstColumn="1" w:lastColumn="0" w:noHBand="0" w:noVBand="1"/>
      </w:tblPr>
      <w:tblGrid>
        <w:gridCol w:w="1696"/>
        <w:gridCol w:w="2552"/>
        <w:gridCol w:w="4712"/>
      </w:tblGrid>
      <w:tr w:rsidR="00BA224D" w:rsidRPr="001F15F1" w14:paraId="7DF52ABC" w14:textId="77777777" w:rsidTr="00BA224D">
        <w:trPr>
          <w:trHeight w:val="543"/>
        </w:trPr>
        <w:tc>
          <w:tcPr>
            <w:tcW w:w="1696" w:type="dxa"/>
          </w:tcPr>
          <w:p w14:paraId="2041BA23" w14:textId="754D613C" w:rsidR="00BA224D" w:rsidRPr="001F15F1" w:rsidRDefault="00BA224D" w:rsidP="00BA224D">
            <w:pPr>
              <w:jc w:val="center"/>
              <w:rPr>
                <w:b/>
                <w:bCs/>
              </w:rPr>
            </w:pPr>
            <w:r w:rsidRPr="001F15F1">
              <w:rPr>
                <w:b/>
                <w:bCs/>
              </w:rPr>
              <w:t>Categoria</w:t>
            </w:r>
          </w:p>
        </w:tc>
        <w:tc>
          <w:tcPr>
            <w:tcW w:w="2552" w:type="dxa"/>
          </w:tcPr>
          <w:p w14:paraId="148E86AB" w14:textId="1771FBB3" w:rsidR="00BA224D" w:rsidRPr="001F15F1" w:rsidRDefault="00BA224D" w:rsidP="00BA224D">
            <w:pPr>
              <w:jc w:val="center"/>
              <w:rPr>
                <w:b/>
                <w:bCs/>
              </w:rPr>
            </w:pPr>
            <w:r w:rsidRPr="001F15F1">
              <w:rPr>
                <w:b/>
                <w:bCs/>
              </w:rPr>
              <w:t>Tecnologia/Ferramenta</w:t>
            </w:r>
          </w:p>
        </w:tc>
        <w:tc>
          <w:tcPr>
            <w:tcW w:w="4712" w:type="dxa"/>
          </w:tcPr>
          <w:p w14:paraId="3AD0F935" w14:textId="691C87A2" w:rsidR="00BA224D" w:rsidRPr="001F15F1" w:rsidRDefault="00BA224D" w:rsidP="00BA224D">
            <w:pPr>
              <w:jc w:val="center"/>
              <w:rPr>
                <w:b/>
                <w:bCs/>
              </w:rPr>
            </w:pPr>
            <w:r w:rsidRPr="001F15F1">
              <w:rPr>
                <w:b/>
                <w:bCs/>
              </w:rPr>
              <w:t>Descrição e Justificação de Uso</w:t>
            </w:r>
          </w:p>
        </w:tc>
      </w:tr>
      <w:tr w:rsidR="00BA224D" w:rsidRPr="001F15F1" w14:paraId="7E8DF004" w14:textId="77777777" w:rsidTr="00BA224D">
        <w:trPr>
          <w:trHeight w:val="523"/>
        </w:trPr>
        <w:tc>
          <w:tcPr>
            <w:tcW w:w="1696" w:type="dxa"/>
          </w:tcPr>
          <w:p w14:paraId="7EB441C8" w14:textId="77777777" w:rsidR="00E14C2D" w:rsidRPr="001F15F1" w:rsidRDefault="00E14C2D" w:rsidP="00E14C2D"/>
          <w:p w14:paraId="41756F40" w14:textId="76F35554" w:rsidR="00E14C2D" w:rsidRPr="001F15F1" w:rsidRDefault="00E14C2D" w:rsidP="00E14C2D">
            <w:pPr>
              <w:jc w:val="center"/>
              <w:rPr>
                <w:b/>
                <w:bCs/>
              </w:rPr>
            </w:pPr>
            <w:r w:rsidRPr="001F15F1">
              <w:rPr>
                <w:b/>
                <w:bCs/>
              </w:rPr>
              <w:t>Framework</w:t>
            </w:r>
          </w:p>
        </w:tc>
        <w:tc>
          <w:tcPr>
            <w:tcW w:w="2552" w:type="dxa"/>
          </w:tcPr>
          <w:p w14:paraId="3BA773B2" w14:textId="77777777" w:rsidR="00E14C2D" w:rsidRPr="001F15F1" w:rsidRDefault="00E14C2D" w:rsidP="00E14C2D"/>
          <w:p w14:paraId="5139B4F4" w14:textId="4663C35C" w:rsidR="00E14C2D" w:rsidRPr="001F15F1" w:rsidRDefault="00E14C2D" w:rsidP="00E14C2D">
            <w:pPr>
              <w:jc w:val="center"/>
            </w:pPr>
            <w:r w:rsidRPr="001F15F1">
              <w:t>Next.js</w:t>
            </w:r>
          </w:p>
        </w:tc>
        <w:tc>
          <w:tcPr>
            <w:tcW w:w="4712" w:type="dxa"/>
          </w:tcPr>
          <w:p w14:paraId="2DDFD227" w14:textId="3CA2F906" w:rsidR="00BA224D" w:rsidRPr="001F15F1" w:rsidRDefault="00BA224D" w:rsidP="00BA224D">
            <w:pPr>
              <w:rPr>
                <w:i/>
                <w:iCs/>
              </w:rPr>
            </w:pPr>
            <w:r w:rsidRPr="001F15F1">
              <w:rPr>
                <w:i/>
                <w:iCs/>
              </w:rPr>
              <w:t>Framework React utilizado para construção da aplicação web. A sua escolha justifica-se pelo suporte a Server-Side Rendering (SSR) e Static Site Generation (SSG), rotas otimizadas e integração fácil com a Vercel</w:t>
            </w:r>
            <w:r w:rsidR="00AA1806">
              <w:rPr>
                <w:i/>
                <w:iCs/>
              </w:rPr>
              <w:t>. Torna-</w:t>
            </w:r>
            <w:r w:rsidRPr="001F15F1">
              <w:rPr>
                <w:i/>
                <w:iCs/>
              </w:rPr>
              <w:t>o ideal para uma aplicação moderna, e</w:t>
            </w:r>
            <w:r w:rsidR="00AA1806">
              <w:rPr>
                <w:i/>
                <w:iCs/>
              </w:rPr>
              <w:t>ficaz</w:t>
            </w:r>
            <w:r w:rsidRPr="001F15F1">
              <w:rPr>
                <w:i/>
                <w:iCs/>
              </w:rPr>
              <w:t xml:space="preserve"> e escalável.</w:t>
            </w:r>
          </w:p>
        </w:tc>
      </w:tr>
      <w:tr w:rsidR="00BA224D" w:rsidRPr="001F15F1" w14:paraId="7BEA1312" w14:textId="77777777" w:rsidTr="00BA224D">
        <w:trPr>
          <w:trHeight w:val="543"/>
        </w:trPr>
        <w:tc>
          <w:tcPr>
            <w:tcW w:w="1696" w:type="dxa"/>
          </w:tcPr>
          <w:p w14:paraId="2000B592" w14:textId="77777777" w:rsidR="00E14C2D" w:rsidRPr="001F15F1" w:rsidRDefault="00E14C2D" w:rsidP="00E14C2D"/>
          <w:p w14:paraId="263DBF18" w14:textId="0E992C24" w:rsidR="00E14C2D" w:rsidRPr="001F15F1" w:rsidRDefault="00E14C2D" w:rsidP="00E14C2D">
            <w:pPr>
              <w:jc w:val="center"/>
              <w:rPr>
                <w:b/>
                <w:bCs/>
              </w:rPr>
            </w:pPr>
            <w:r w:rsidRPr="001F15F1">
              <w:rPr>
                <w:b/>
                <w:bCs/>
              </w:rPr>
              <w:t>Linguagens</w:t>
            </w:r>
          </w:p>
        </w:tc>
        <w:tc>
          <w:tcPr>
            <w:tcW w:w="2552" w:type="dxa"/>
          </w:tcPr>
          <w:p w14:paraId="490C00E4" w14:textId="77777777" w:rsidR="00BA224D" w:rsidRPr="001F15F1" w:rsidRDefault="00BA224D" w:rsidP="00BA224D"/>
          <w:p w14:paraId="29D8B617" w14:textId="22C56C8D" w:rsidR="00E14C2D" w:rsidRPr="001F15F1" w:rsidRDefault="00E14C2D" w:rsidP="00E14C2D">
            <w:pPr>
              <w:jc w:val="center"/>
            </w:pPr>
            <w:r w:rsidRPr="001F15F1">
              <w:t>HTML, CSS, JavaScript</w:t>
            </w:r>
          </w:p>
        </w:tc>
        <w:tc>
          <w:tcPr>
            <w:tcW w:w="4712" w:type="dxa"/>
          </w:tcPr>
          <w:p w14:paraId="79CE56EF" w14:textId="0145FE31" w:rsidR="00BA224D" w:rsidRPr="001F15F1" w:rsidRDefault="00BA224D" w:rsidP="00BA224D">
            <w:pPr>
              <w:rPr>
                <w:i/>
                <w:iCs/>
              </w:rPr>
            </w:pPr>
            <w:r w:rsidRPr="001F15F1">
              <w:rPr>
                <w:i/>
                <w:iCs/>
              </w:rPr>
              <w:t xml:space="preserve">Pilares fundamentais do desenvolvimento web, utilizados para estruturar, estilizar e implementar a lógica de interação da interface. </w:t>
            </w:r>
          </w:p>
        </w:tc>
      </w:tr>
      <w:tr w:rsidR="00BA224D" w:rsidRPr="001F15F1" w14:paraId="5A568C6E" w14:textId="77777777" w:rsidTr="00BA224D">
        <w:trPr>
          <w:trHeight w:val="543"/>
        </w:trPr>
        <w:tc>
          <w:tcPr>
            <w:tcW w:w="1696" w:type="dxa"/>
          </w:tcPr>
          <w:p w14:paraId="7F356691" w14:textId="77777777" w:rsidR="00BA224D" w:rsidRPr="001F15F1" w:rsidRDefault="00BA224D" w:rsidP="00BA224D"/>
          <w:p w14:paraId="5DEA8A4E" w14:textId="20E2C127" w:rsidR="00E14C2D" w:rsidRPr="001F15F1" w:rsidRDefault="00E14C2D" w:rsidP="00E14C2D">
            <w:pPr>
              <w:jc w:val="center"/>
              <w:rPr>
                <w:b/>
                <w:bCs/>
              </w:rPr>
            </w:pPr>
            <w:r w:rsidRPr="001F15F1">
              <w:rPr>
                <w:b/>
                <w:bCs/>
              </w:rPr>
              <w:t>Controlo de Versões</w:t>
            </w:r>
          </w:p>
        </w:tc>
        <w:tc>
          <w:tcPr>
            <w:tcW w:w="2552" w:type="dxa"/>
          </w:tcPr>
          <w:p w14:paraId="6C6D39D8" w14:textId="77777777" w:rsidR="00BA224D" w:rsidRPr="001F15F1" w:rsidRDefault="00BA224D" w:rsidP="00BA224D"/>
          <w:p w14:paraId="09C8BA6A" w14:textId="58AE52B3" w:rsidR="00E14C2D" w:rsidRPr="001F15F1" w:rsidRDefault="00E14C2D" w:rsidP="00E14C2D">
            <w:pPr>
              <w:jc w:val="center"/>
            </w:pPr>
            <w:r w:rsidRPr="001F15F1">
              <w:t>Git</w:t>
            </w:r>
          </w:p>
        </w:tc>
        <w:tc>
          <w:tcPr>
            <w:tcW w:w="4712" w:type="dxa"/>
          </w:tcPr>
          <w:p w14:paraId="74A43372" w14:textId="4F5111DD" w:rsidR="00BA224D" w:rsidRPr="001F15F1" w:rsidRDefault="00BA224D" w:rsidP="00BA224D">
            <w:pPr>
              <w:rPr>
                <w:i/>
                <w:iCs/>
              </w:rPr>
            </w:pPr>
            <w:r w:rsidRPr="001F15F1">
              <w:rPr>
                <w:i/>
                <w:iCs/>
              </w:rPr>
              <w:t>Sistema de controlo de versões distribuído. É fundamental para gerir alterações de código,</w:t>
            </w:r>
            <w:r w:rsidR="006A3F9D" w:rsidRPr="001F15F1">
              <w:rPr>
                <w:i/>
                <w:iCs/>
              </w:rPr>
              <w:t xml:space="preserve"> selecionar o código de repositórios,</w:t>
            </w:r>
            <w:r w:rsidRPr="001F15F1">
              <w:rPr>
                <w:i/>
                <w:iCs/>
              </w:rPr>
              <w:t xml:space="preserve"> colaborar em segurança e manter um histórico completo do desenvolvimento.</w:t>
            </w:r>
          </w:p>
        </w:tc>
      </w:tr>
      <w:tr w:rsidR="00BA224D" w:rsidRPr="001F15F1" w14:paraId="58645630" w14:textId="77777777" w:rsidTr="00BA224D">
        <w:trPr>
          <w:trHeight w:val="543"/>
        </w:trPr>
        <w:tc>
          <w:tcPr>
            <w:tcW w:w="1696" w:type="dxa"/>
          </w:tcPr>
          <w:p w14:paraId="3E8A1B73" w14:textId="77777777" w:rsidR="00E14C2D" w:rsidRPr="001F15F1" w:rsidRDefault="00E14C2D" w:rsidP="00BA224D"/>
          <w:p w14:paraId="45564714" w14:textId="2CA35116" w:rsidR="00E14C2D" w:rsidRPr="001F15F1" w:rsidRDefault="00E14C2D" w:rsidP="00E14C2D">
            <w:pPr>
              <w:jc w:val="center"/>
              <w:rPr>
                <w:b/>
                <w:bCs/>
              </w:rPr>
            </w:pPr>
            <w:r w:rsidRPr="001F15F1">
              <w:rPr>
                <w:b/>
                <w:bCs/>
              </w:rPr>
              <w:t>Plataforma de Repositório</w:t>
            </w:r>
          </w:p>
        </w:tc>
        <w:tc>
          <w:tcPr>
            <w:tcW w:w="2552" w:type="dxa"/>
          </w:tcPr>
          <w:p w14:paraId="5C90BF71" w14:textId="77777777" w:rsidR="00BA224D" w:rsidRPr="001F15F1" w:rsidRDefault="00BA224D" w:rsidP="00BA224D"/>
          <w:p w14:paraId="6DA70C7F" w14:textId="77777777" w:rsidR="00E14C2D" w:rsidRPr="001F15F1" w:rsidRDefault="00E14C2D" w:rsidP="00BA224D"/>
          <w:p w14:paraId="19F1B26B" w14:textId="0D7670A0" w:rsidR="00E14C2D" w:rsidRPr="001F15F1" w:rsidRDefault="00E14C2D" w:rsidP="00E14C2D">
            <w:pPr>
              <w:jc w:val="center"/>
            </w:pPr>
            <w:r w:rsidRPr="001F15F1">
              <w:t>GitHub</w:t>
            </w:r>
          </w:p>
        </w:tc>
        <w:tc>
          <w:tcPr>
            <w:tcW w:w="4712" w:type="dxa"/>
          </w:tcPr>
          <w:p w14:paraId="685678C7" w14:textId="20D5C685" w:rsidR="00BA224D" w:rsidRPr="001F15F1" w:rsidRDefault="001660CD" w:rsidP="00BA224D">
            <w:pPr>
              <w:rPr>
                <w:i/>
                <w:iCs/>
              </w:rPr>
            </w:pPr>
            <w:r w:rsidRPr="001F15F1">
              <w:rPr>
                <w:i/>
                <w:iCs/>
              </w:rPr>
              <w:t>Plataforma de alojamento de repositórios Git. Utilizada para versionamento, gestão de Pull Requests e integração com potenciais pipelines de deployment. É essencial para garantir rastreabilidade e uma colaboração estruturada entre as equipas.</w:t>
            </w:r>
          </w:p>
        </w:tc>
      </w:tr>
      <w:tr w:rsidR="00BA224D" w:rsidRPr="001F15F1" w14:paraId="24445C63" w14:textId="77777777" w:rsidTr="00BA224D">
        <w:trPr>
          <w:trHeight w:val="523"/>
        </w:trPr>
        <w:tc>
          <w:tcPr>
            <w:tcW w:w="1696" w:type="dxa"/>
          </w:tcPr>
          <w:p w14:paraId="489680DB" w14:textId="77777777" w:rsidR="00E14C2D" w:rsidRPr="001F15F1" w:rsidRDefault="00E14C2D" w:rsidP="00BA224D"/>
          <w:p w14:paraId="1C4B5EDC" w14:textId="4320FCFC" w:rsidR="00E14C2D" w:rsidRPr="001F15F1" w:rsidRDefault="00E14C2D" w:rsidP="00E14C2D">
            <w:pPr>
              <w:jc w:val="center"/>
              <w:rPr>
                <w:b/>
                <w:bCs/>
              </w:rPr>
            </w:pPr>
            <w:r w:rsidRPr="001F15F1">
              <w:rPr>
                <w:b/>
                <w:bCs/>
              </w:rPr>
              <w:t>Plataforma de Deployment</w:t>
            </w:r>
          </w:p>
        </w:tc>
        <w:tc>
          <w:tcPr>
            <w:tcW w:w="2552" w:type="dxa"/>
          </w:tcPr>
          <w:p w14:paraId="7C9BE590" w14:textId="77777777" w:rsidR="00BA224D" w:rsidRPr="001F15F1" w:rsidRDefault="00BA224D" w:rsidP="00E14C2D">
            <w:pPr>
              <w:jc w:val="center"/>
            </w:pPr>
          </w:p>
          <w:p w14:paraId="5F124DE0" w14:textId="77777777" w:rsidR="00E14C2D" w:rsidRPr="001F15F1" w:rsidRDefault="00E14C2D" w:rsidP="00E14C2D">
            <w:pPr>
              <w:jc w:val="center"/>
            </w:pPr>
          </w:p>
          <w:p w14:paraId="1282D539" w14:textId="46E85505" w:rsidR="00E14C2D" w:rsidRPr="001F15F1" w:rsidRDefault="00E14C2D" w:rsidP="00E14C2D">
            <w:pPr>
              <w:jc w:val="center"/>
            </w:pPr>
            <w:r w:rsidRPr="001F15F1">
              <w:t>Vercel</w:t>
            </w:r>
          </w:p>
        </w:tc>
        <w:tc>
          <w:tcPr>
            <w:tcW w:w="4712" w:type="dxa"/>
          </w:tcPr>
          <w:p w14:paraId="403AA122" w14:textId="3688E2C5" w:rsidR="00BA224D" w:rsidRPr="001F15F1" w:rsidRDefault="001660CD" w:rsidP="00BA224D">
            <w:pPr>
              <w:rPr>
                <w:i/>
                <w:iCs/>
              </w:rPr>
            </w:pPr>
            <w:r w:rsidRPr="001F15F1">
              <w:rPr>
                <w:i/>
                <w:iCs/>
              </w:rPr>
              <w:t>Plataforma de deployment otimizada para projetos Next.js. A sua possível escolha justifica-se pela oferta de integração contínua</w:t>
            </w:r>
            <w:r w:rsidR="006A3F9D" w:rsidRPr="001F15F1">
              <w:rPr>
                <w:i/>
                <w:iCs/>
              </w:rPr>
              <w:t>.</w:t>
            </w:r>
          </w:p>
        </w:tc>
      </w:tr>
      <w:tr w:rsidR="00BA224D" w:rsidRPr="001F15F1" w14:paraId="1A5EC270" w14:textId="77777777" w:rsidTr="00BA224D">
        <w:trPr>
          <w:trHeight w:val="543"/>
        </w:trPr>
        <w:tc>
          <w:tcPr>
            <w:tcW w:w="1696" w:type="dxa"/>
          </w:tcPr>
          <w:p w14:paraId="12B8CCE6" w14:textId="77777777" w:rsidR="00BA224D" w:rsidRPr="001F15F1" w:rsidRDefault="00BA224D" w:rsidP="00BA224D"/>
          <w:p w14:paraId="49D932D4" w14:textId="2E213E67" w:rsidR="00E14C2D" w:rsidRPr="001F15F1" w:rsidRDefault="00E14C2D" w:rsidP="00E14C2D">
            <w:pPr>
              <w:jc w:val="center"/>
              <w:rPr>
                <w:b/>
                <w:bCs/>
              </w:rPr>
            </w:pPr>
            <w:r w:rsidRPr="001F15F1">
              <w:rPr>
                <w:b/>
                <w:bCs/>
              </w:rPr>
              <w:t>IDE/Editores</w:t>
            </w:r>
          </w:p>
        </w:tc>
        <w:tc>
          <w:tcPr>
            <w:tcW w:w="2552" w:type="dxa"/>
          </w:tcPr>
          <w:p w14:paraId="1120BA68" w14:textId="77777777" w:rsidR="00BA224D" w:rsidRPr="001F15F1" w:rsidRDefault="00BA224D" w:rsidP="00BA224D"/>
          <w:p w14:paraId="2C7FCB2E" w14:textId="6CF8366C" w:rsidR="00E14C2D" w:rsidRPr="001F15F1" w:rsidRDefault="00E14C2D" w:rsidP="00E14C2D">
            <w:pPr>
              <w:jc w:val="center"/>
            </w:pPr>
            <w:r w:rsidRPr="001F15F1">
              <w:t>Visual Studio Code (VS Code)</w:t>
            </w:r>
          </w:p>
        </w:tc>
        <w:tc>
          <w:tcPr>
            <w:tcW w:w="4712" w:type="dxa"/>
          </w:tcPr>
          <w:p w14:paraId="3DA26739" w14:textId="2F8D4486" w:rsidR="00BA224D" w:rsidRPr="001F15F1" w:rsidRDefault="001660CD" w:rsidP="00BA224D">
            <w:pPr>
              <w:rPr>
                <w:i/>
                <w:iCs/>
              </w:rPr>
            </w:pPr>
            <w:r w:rsidRPr="001F15F1">
              <w:rPr>
                <w:i/>
                <w:iCs/>
              </w:rPr>
              <w:t>Editor de código leve e extensível. Foi o editor principal devido à sua vasta biblioteca de extensões, integração nativa com Git e suporte robusto para JavaScript/TypeScript, HTML e CSS</w:t>
            </w:r>
            <w:r w:rsidR="00AA1806">
              <w:rPr>
                <w:i/>
                <w:iCs/>
              </w:rPr>
              <w:t>.</w:t>
            </w:r>
          </w:p>
        </w:tc>
      </w:tr>
      <w:tr w:rsidR="00BA224D" w:rsidRPr="001F15F1" w14:paraId="280C3259" w14:textId="77777777" w:rsidTr="00BA224D">
        <w:trPr>
          <w:trHeight w:val="543"/>
        </w:trPr>
        <w:tc>
          <w:tcPr>
            <w:tcW w:w="1696" w:type="dxa"/>
          </w:tcPr>
          <w:p w14:paraId="0E10B1F8" w14:textId="77777777" w:rsidR="00E14C2D" w:rsidRPr="001F15F1" w:rsidRDefault="00E14C2D" w:rsidP="00BA224D"/>
          <w:p w14:paraId="1CC9DA6C" w14:textId="06E4449A" w:rsidR="00BA224D" w:rsidRPr="001F15F1" w:rsidRDefault="00E14C2D" w:rsidP="00E14C2D">
            <w:pPr>
              <w:jc w:val="center"/>
              <w:rPr>
                <w:b/>
                <w:bCs/>
              </w:rPr>
            </w:pPr>
            <w:r w:rsidRPr="001F15F1">
              <w:rPr>
                <w:b/>
                <w:bCs/>
              </w:rPr>
              <w:t>IDE/Editores</w:t>
            </w:r>
          </w:p>
        </w:tc>
        <w:tc>
          <w:tcPr>
            <w:tcW w:w="2552" w:type="dxa"/>
          </w:tcPr>
          <w:p w14:paraId="5E30AFE9" w14:textId="77777777" w:rsidR="00BA224D" w:rsidRPr="001F15F1" w:rsidRDefault="00BA224D" w:rsidP="00BA224D"/>
          <w:p w14:paraId="06CD2CFE" w14:textId="4A47382A" w:rsidR="00E14C2D" w:rsidRPr="001F15F1" w:rsidRDefault="00E14C2D" w:rsidP="00E14C2D">
            <w:pPr>
              <w:jc w:val="center"/>
            </w:pPr>
            <w:r w:rsidRPr="001F15F1">
              <w:t>IntelliJ IDEA</w:t>
            </w:r>
          </w:p>
        </w:tc>
        <w:tc>
          <w:tcPr>
            <w:tcW w:w="4712" w:type="dxa"/>
          </w:tcPr>
          <w:p w14:paraId="0843B1E4" w14:textId="64824B7C" w:rsidR="00BA224D" w:rsidRPr="001F15F1" w:rsidRDefault="001660CD" w:rsidP="00BA224D">
            <w:pPr>
              <w:rPr>
                <w:i/>
                <w:iCs/>
              </w:rPr>
            </w:pPr>
            <w:r w:rsidRPr="001F15F1">
              <w:rPr>
                <w:i/>
                <w:iCs/>
              </w:rPr>
              <w:t>Ambiente de desenvolvimento integrado (IDE) robusto. Foi utilizado pontualmente para tarefas que beneficiam de uma análise de código mais profunda e de uma integração inteligente avançada com repositórios.</w:t>
            </w:r>
          </w:p>
        </w:tc>
      </w:tr>
      <w:tr w:rsidR="00BA224D" w:rsidRPr="001F15F1" w14:paraId="1FAF22F3" w14:textId="77777777" w:rsidTr="00BA224D">
        <w:trPr>
          <w:trHeight w:val="523"/>
        </w:trPr>
        <w:tc>
          <w:tcPr>
            <w:tcW w:w="1696" w:type="dxa"/>
          </w:tcPr>
          <w:p w14:paraId="5BAFEB1B" w14:textId="77777777" w:rsidR="00BA224D" w:rsidRPr="001F15F1" w:rsidRDefault="00BA224D" w:rsidP="00BA224D"/>
          <w:p w14:paraId="0781FFF0" w14:textId="16D37A41" w:rsidR="00E14C2D" w:rsidRPr="001F15F1" w:rsidRDefault="00E14C2D" w:rsidP="00E14C2D">
            <w:pPr>
              <w:jc w:val="center"/>
              <w:rPr>
                <w:b/>
                <w:bCs/>
              </w:rPr>
            </w:pPr>
            <w:r w:rsidRPr="001F15F1">
              <w:rPr>
                <w:b/>
                <w:bCs/>
              </w:rPr>
              <w:t>Gestão de Projeto</w:t>
            </w:r>
          </w:p>
        </w:tc>
        <w:tc>
          <w:tcPr>
            <w:tcW w:w="2552" w:type="dxa"/>
          </w:tcPr>
          <w:p w14:paraId="748433BF" w14:textId="77777777" w:rsidR="00BA224D" w:rsidRPr="001F15F1" w:rsidRDefault="00BA224D" w:rsidP="00BA224D"/>
          <w:p w14:paraId="21444F50" w14:textId="0A505584" w:rsidR="00E14C2D" w:rsidRPr="001F15F1" w:rsidRDefault="00E14C2D" w:rsidP="00E14C2D">
            <w:pPr>
              <w:jc w:val="center"/>
            </w:pPr>
            <w:r w:rsidRPr="001F15F1">
              <w:t>Trello</w:t>
            </w:r>
          </w:p>
        </w:tc>
        <w:tc>
          <w:tcPr>
            <w:tcW w:w="4712" w:type="dxa"/>
          </w:tcPr>
          <w:p w14:paraId="54A38195" w14:textId="110A3F37" w:rsidR="00BA224D" w:rsidRPr="001F15F1" w:rsidRDefault="00582E57" w:rsidP="00BA224D">
            <w:pPr>
              <w:rPr>
                <w:i/>
                <w:iCs/>
              </w:rPr>
            </w:pPr>
            <w:r w:rsidRPr="001F15F1">
              <w:rPr>
                <w:i/>
                <w:iCs/>
              </w:rPr>
              <w:t>Ferramenta de gestão de tarefas baseada em quadros Kanban. A sua escolha deve-se à simplicidade, colaboração em tempo real e alinhamento com metodologias ágeis.</w:t>
            </w:r>
          </w:p>
        </w:tc>
      </w:tr>
      <w:tr w:rsidR="00A773C4" w:rsidRPr="001F15F1" w14:paraId="790935C2" w14:textId="77777777" w:rsidTr="00BA224D">
        <w:trPr>
          <w:trHeight w:val="523"/>
        </w:trPr>
        <w:tc>
          <w:tcPr>
            <w:tcW w:w="1696" w:type="dxa"/>
          </w:tcPr>
          <w:p w14:paraId="1EB33C77" w14:textId="20C94A86" w:rsidR="00A773C4" w:rsidRPr="001F15F1" w:rsidRDefault="00A773C4" w:rsidP="00BA224D">
            <w:pPr>
              <w:rPr>
                <w:b/>
                <w:bCs/>
              </w:rPr>
            </w:pPr>
            <w:r w:rsidRPr="001F15F1">
              <w:rPr>
                <w:b/>
                <w:bCs/>
              </w:rPr>
              <w:t>Simulação AP</w:t>
            </w:r>
            <w:r w:rsidR="003B5A75" w:rsidRPr="001F15F1">
              <w:rPr>
                <w:b/>
                <w:bCs/>
              </w:rPr>
              <w:t>I</w:t>
            </w:r>
          </w:p>
        </w:tc>
        <w:tc>
          <w:tcPr>
            <w:tcW w:w="2552" w:type="dxa"/>
          </w:tcPr>
          <w:p w14:paraId="5D236291" w14:textId="540F076E" w:rsidR="00A773C4" w:rsidRPr="001F15F1" w:rsidRDefault="00A773C4" w:rsidP="00A773C4">
            <w:pPr>
              <w:jc w:val="center"/>
            </w:pPr>
            <w:r w:rsidRPr="001F15F1">
              <w:t>Postman</w:t>
            </w:r>
          </w:p>
        </w:tc>
        <w:tc>
          <w:tcPr>
            <w:tcW w:w="4712" w:type="dxa"/>
          </w:tcPr>
          <w:p w14:paraId="31893D80" w14:textId="1F8A7344" w:rsidR="00A773C4" w:rsidRPr="001F15F1" w:rsidRDefault="003B5A75" w:rsidP="00BA224D">
            <w:r w:rsidRPr="001F15F1">
              <w:t>Será usado para teste com endpoints reais. Ajudará a simular chamadas a API final.</w:t>
            </w:r>
          </w:p>
        </w:tc>
      </w:tr>
    </w:tbl>
    <w:p w14:paraId="371465BB" w14:textId="6E1A5E35" w:rsidR="00C0005E" w:rsidRPr="001F15F1" w:rsidRDefault="00C0005E" w:rsidP="00C0005E">
      <w:pPr>
        <w:pStyle w:val="Ttulo2"/>
        <w:rPr>
          <w:lang w:val="pt-PT"/>
        </w:rPr>
      </w:pPr>
      <w:bookmarkStart w:id="42" w:name="_Toc226608810"/>
      <w:r w:rsidRPr="001F15F1">
        <w:rPr>
          <w:lang w:val="pt-PT"/>
        </w:rPr>
        <w:lastRenderedPageBreak/>
        <w:t>Fluxos de interação e integração</w:t>
      </w:r>
      <w:bookmarkEnd w:id="42"/>
    </w:p>
    <w:p w14:paraId="049D04F4" w14:textId="77777777" w:rsidR="00C0005E" w:rsidRPr="001F15F1" w:rsidRDefault="00C0005E" w:rsidP="00C0005E">
      <w:pPr>
        <w:pStyle w:val="Ttulo3"/>
      </w:pPr>
      <w:bookmarkStart w:id="43" w:name="_Toc226608811"/>
      <w:r w:rsidRPr="001F15F1">
        <w:t>Fluxo de autenticação e armazenamento de informações</w:t>
      </w:r>
      <w:bookmarkEnd w:id="43"/>
    </w:p>
    <w:p w14:paraId="16D3B51F" w14:textId="7121A710" w:rsidR="00C0005E" w:rsidRPr="001F15F1" w:rsidRDefault="00C0005E" w:rsidP="00C0005E">
      <w:r w:rsidRPr="001F15F1">
        <w:t xml:space="preserve">- Sem autenticação, a informação do usuário será </w:t>
      </w:r>
      <w:r w:rsidR="007153E3" w:rsidRPr="001F15F1">
        <w:t>armazenada no</w:t>
      </w:r>
      <w:r w:rsidR="0084232A" w:rsidRPr="001F15F1">
        <w:t xml:space="preserve"> localStorage</w:t>
      </w:r>
      <w:r w:rsidRPr="001F15F1">
        <w:t xml:space="preserve"> e o mesmo não terá o progresso salvo.</w:t>
      </w:r>
    </w:p>
    <w:p w14:paraId="52D82DBE" w14:textId="77777777" w:rsidR="00C0005E" w:rsidRPr="001F15F1" w:rsidRDefault="00C0005E" w:rsidP="00C0005E">
      <w:r w:rsidRPr="001F15F1">
        <w:t xml:space="preserve">- Na página </w:t>
      </w:r>
      <w:r w:rsidRPr="001F15F1">
        <w:rPr>
          <w:b/>
          <w:bCs/>
        </w:rPr>
        <w:t>Home</w:t>
      </w:r>
      <w:r w:rsidRPr="001F15F1">
        <w:t xml:space="preserve"> o utilizador deve selecionar a opção </w:t>
      </w:r>
      <w:r w:rsidRPr="001F15F1">
        <w:rPr>
          <w:b/>
          <w:bCs/>
        </w:rPr>
        <w:t xml:space="preserve">Login </w:t>
      </w:r>
      <w:r w:rsidRPr="001F15F1">
        <w:t>e de seguida escolher a autenticação com</w:t>
      </w:r>
      <w:r w:rsidRPr="001F15F1">
        <w:rPr>
          <w:b/>
          <w:bCs/>
        </w:rPr>
        <w:t xml:space="preserve"> </w:t>
      </w:r>
      <w:r w:rsidRPr="001F15F1">
        <w:t>o</w:t>
      </w:r>
      <w:r w:rsidRPr="001F15F1">
        <w:rPr>
          <w:b/>
          <w:bCs/>
        </w:rPr>
        <w:t xml:space="preserve"> Github (OAuth 2.0)</w:t>
      </w:r>
      <w:r w:rsidRPr="001F15F1">
        <w:t>.</w:t>
      </w:r>
    </w:p>
    <w:p w14:paraId="4A5FB6CD" w14:textId="088F6BD4" w:rsidR="00C0005E" w:rsidRPr="001F15F1" w:rsidRDefault="00C0005E" w:rsidP="00C0005E">
      <w:r w:rsidRPr="001F15F1">
        <w:t xml:space="preserve">- O carregamento das User Stories do utilizador, da BD para </w:t>
      </w:r>
      <w:r w:rsidR="0084232A" w:rsidRPr="001F15F1">
        <w:t>o localStorage</w:t>
      </w:r>
      <w:r w:rsidRPr="001F15F1">
        <w:t xml:space="preserve">, é feito na criação de uma </w:t>
      </w:r>
      <w:r w:rsidRPr="001F15F1">
        <w:rPr>
          <w:b/>
          <w:bCs/>
        </w:rPr>
        <w:t xml:space="preserve">User Story </w:t>
      </w:r>
      <w:r w:rsidRPr="001F15F1">
        <w:t xml:space="preserve">e quando </w:t>
      </w:r>
      <w:r w:rsidRPr="001F15F1">
        <w:rPr>
          <w:b/>
          <w:bCs/>
        </w:rPr>
        <w:t>não existe</w:t>
      </w:r>
      <w:r w:rsidRPr="001F15F1">
        <w:t xml:space="preserve"> a informação n</w:t>
      </w:r>
      <w:r w:rsidR="0084232A" w:rsidRPr="001F15F1">
        <w:t>o localStorage</w:t>
      </w:r>
      <w:r w:rsidRPr="001F15F1">
        <w:t>;</w:t>
      </w:r>
    </w:p>
    <w:p w14:paraId="54F4BC13" w14:textId="77777777" w:rsidR="00C0005E" w:rsidRPr="001F15F1" w:rsidRDefault="00C0005E" w:rsidP="00C0005E"/>
    <w:p w14:paraId="4BE00A6E" w14:textId="77777777" w:rsidR="00C0005E" w:rsidRPr="001F15F1" w:rsidRDefault="00C0005E" w:rsidP="00C0005E">
      <w:pPr>
        <w:pStyle w:val="Ttulo3"/>
      </w:pPr>
      <w:bookmarkStart w:id="44" w:name="_Toc226608812"/>
      <w:r w:rsidRPr="001F15F1">
        <w:t>Fluxo de interação (User Stories)</w:t>
      </w:r>
      <w:bookmarkEnd w:id="44"/>
    </w:p>
    <w:p w14:paraId="6CFCFC85" w14:textId="77777777" w:rsidR="00C0005E" w:rsidRPr="001F15F1" w:rsidRDefault="00C0005E" w:rsidP="00C0005E">
      <w:r w:rsidRPr="001F15F1">
        <w:t xml:space="preserve">- Na página </w:t>
      </w:r>
      <w:r w:rsidRPr="001F15F1">
        <w:rPr>
          <w:b/>
          <w:bCs/>
        </w:rPr>
        <w:t xml:space="preserve">User Stories </w:t>
      </w:r>
      <w:r w:rsidRPr="001F15F1">
        <w:t>o utilizador deve criar uma User Story no simbolo de (+);</w:t>
      </w:r>
    </w:p>
    <w:p w14:paraId="40705CFF" w14:textId="77777777" w:rsidR="00C0005E" w:rsidRPr="001F15F1" w:rsidRDefault="00C0005E" w:rsidP="00C0005E">
      <w:r w:rsidRPr="001F15F1">
        <w:t>- Preencher a informação da User Story (nome, descrição, critérios de aceitação…);</w:t>
      </w:r>
    </w:p>
    <w:p w14:paraId="31AC8505" w14:textId="77777777" w:rsidR="00C0005E" w:rsidRPr="001F15F1" w:rsidRDefault="00C0005E" w:rsidP="00C0005E">
      <w:pPr>
        <w:rPr>
          <w:b/>
          <w:bCs/>
        </w:rPr>
      </w:pPr>
      <w:r w:rsidRPr="001F15F1">
        <w:t xml:space="preserve">- Verificar se a mesma aparece na página </w:t>
      </w:r>
      <w:r w:rsidRPr="001F15F1">
        <w:rPr>
          <w:b/>
          <w:bCs/>
        </w:rPr>
        <w:t>User Stories</w:t>
      </w:r>
      <w:r w:rsidRPr="001F15F1">
        <w:t xml:space="preserve">. </w:t>
      </w:r>
    </w:p>
    <w:p w14:paraId="4277D740" w14:textId="77777777" w:rsidR="00C0005E" w:rsidRPr="001F15F1" w:rsidRDefault="00C0005E" w:rsidP="00C0005E"/>
    <w:p w14:paraId="0A898234" w14:textId="77777777" w:rsidR="00C0005E" w:rsidRPr="001F15F1" w:rsidRDefault="00C0005E" w:rsidP="00C0005E">
      <w:pPr>
        <w:pStyle w:val="Ttulo3"/>
      </w:pPr>
      <w:bookmarkStart w:id="45" w:name="_Toc226608813"/>
      <w:r w:rsidRPr="001F15F1">
        <w:t>Fluxo de integração (user stories)</w:t>
      </w:r>
      <w:bookmarkEnd w:id="45"/>
    </w:p>
    <w:p w14:paraId="5854B119" w14:textId="77777777" w:rsidR="00C0005E" w:rsidRPr="001F15F1" w:rsidRDefault="00C0005E" w:rsidP="00C0005E">
      <w:r w:rsidRPr="001F15F1">
        <w:t xml:space="preserve">- Na criação da User Story é feito um pedido </w:t>
      </w:r>
      <w:r w:rsidRPr="001F15F1">
        <w:rPr>
          <w:b/>
          <w:bCs/>
        </w:rPr>
        <w:t>POST</w:t>
      </w:r>
      <w:r w:rsidRPr="001F15F1">
        <w:t xml:space="preserve"> que envia um objeto JSON;</w:t>
      </w:r>
    </w:p>
    <w:p w14:paraId="441AEC5D" w14:textId="77777777" w:rsidR="00C0005E" w:rsidRPr="001F15F1" w:rsidRDefault="00C0005E" w:rsidP="00C0005E">
      <w:r w:rsidRPr="001F15F1">
        <w:t xml:space="preserve">- O backend processa o pedido e retorna um código HTTP. Guarda na BD se estiver tudo certo; </w:t>
      </w:r>
    </w:p>
    <w:p w14:paraId="5D6DE1C4" w14:textId="653CA8CE" w:rsidR="00C0005E" w:rsidRPr="001F15F1" w:rsidRDefault="00C0005E" w:rsidP="00C0005E">
      <w:r w:rsidRPr="001F15F1">
        <w:t xml:space="preserve">- Com esse código o frontend notifica o utilizador e lista a mesma na página </w:t>
      </w:r>
      <w:r w:rsidRPr="001F15F1">
        <w:rPr>
          <w:b/>
          <w:bCs/>
        </w:rPr>
        <w:t>User Stories</w:t>
      </w:r>
      <w:r w:rsidRPr="001F15F1">
        <w:t>;</w:t>
      </w:r>
    </w:p>
    <w:p w14:paraId="5016AF1E" w14:textId="77777777" w:rsidR="003B5A75" w:rsidRPr="001F15F1" w:rsidRDefault="003B5A75" w:rsidP="00C0005E"/>
    <w:p w14:paraId="1E05103F" w14:textId="708F6C82" w:rsidR="003B5A75" w:rsidRPr="001F15F1" w:rsidRDefault="003B5A75" w:rsidP="003B5A75">
      <w:pPr>
        <w:pStyle w:val="Ttulo3"/>
      </w:pPr>
      <w:bookmarkStart w:id="46" w:name="_Toc226608814"/>
      <w:r w:rsidRPr="001F15F1">
        <w:rPr>
          <w:rFonts w:asciiTheme="minorHAnsi" w:hAnsiTheme="minorHAnsi" w:cstheme="minorHAnsi"/>
          <w:color w:val="000000" w:themeColor="text1"/>
        </w:rPr>
        <w:t>Fluxo de interação (submissão para revisão com IA)</w:t>
      </w:r>
      <w:bookmarkEnd w:id="46"/>
    </w:p>
    <w:p w14:paraId="77E5D72E" w14:textId="77777777" w:rsidR="003B5A75" w:rsidRPr="001F15F1" w:rsidRDefault="003B5A75" w:rsidP="003B5A75">
      <w:r w:rsidRPr="001F15F1">
        <w:t xml:space="preserve">- Na página </w:t>
      </w:r>
      <w:r w:rsidRPr="001F15F1">
        <w:rPr>
          <w:b/>
          <w:bCs/>
        </w:rPr>
        <w:t>Input</w:t>
      </w:r>
      <w:r w:rsidRPr="001F15F1">
        <w:t>, o utilizador deve selecionar a User Story;</w:t>
      </w:r>
    </w:p>
    <w:p w14:paraId="477CF08E" w14:textId="77777777" w:rsidR="003B5A75" w:rsidRPr="001F15F1" w:rsidRDefault="003B5A75" w:rsidP="003B5A75">
      <w:r w:rsidRPr="001F15F1">
        <w:t>- Deverá colar o código desenvolvido ou selecionar o repositório que contém o código;</w:t>
      </w:r>
    </w:p>
    <w:p w14:paraId="1F254058" w14:textId="1235F70B" w:rsidR="003B5A75" w:rsidRPr="001F15F1" w:rsidRDefault="003B5A75" w:rsidP="003B5A75">
      <w:r w:rsidRPr="001F15F1">
        <w:t xml:space="preserve">- Clicar em </w:t>
      </w:r>
      <w:r w:rsidRPr="001F15F1">
        <w:rPr>
          <w:b/>
          <w:bCs/>
        </w:rPr>
        <w:t xml:space="preserve">Submit </w:t>
      </w:r>
      <w:r w:rsidRPr="001F15F1">
        <w:t>e esperar a notificação da review (percentagem</w:t>
      </w:r>
      <w:r w:rsidR="00C1490C" w:rsidRPr="001F15F1">
        <w:t xml:space="preserve"> e report IA</w:t>
      </w:r>
      <w:r w:rsidRPr="001F15F1">
        <w:t>);</w:t>
      </w:r>
    </w:p>
    <w:p w14:paraId="732231C1" w14:textId="74D12D9A" w:rsidR="003B5A75" w:rsidRPr="001F15F1" w:rsidRDefault="003B5A75" w:rsidP="003B5A75">
      <w:r w:rsidRPr="001F15F1">
        <w:t xml:space="preserve">- A mesma estará disponível na página </w:t>
      </w:r>
      <w:r w:rsidRPr="001F15F1">
        <w:rPr>
          <w:b/>
          <w:bCs/>
        </w:rPr>
        <w:t>User Story</w:t>
      </w:r>
      <w:r w:rsidRPr="001F15F1">
        <w:t xml:space="preserve"> (percentagem</w:t>
      </w:r>
      <w:r w:rsidR="00C1490C" w:rsidRPr="001F15F1">
        <w:t xml:space="preserve"> e report IA</w:t>
      </w:r>
      <w:r w:rsidRPr="001F15F1">
        <w:t>)</w:t>
      </w:r>
      <w:r w:rsidR="004D44CB" w:rsidRPr="001F15F1">
        <w:t xml:space="preserve"> e no histórico de actividades (percentagem) </w:t>
      </w:r>
      <w:r w:rsidR="004D44CB" w:rsidRPr="001F15F1">
        <w:rPr>
          <w:b/>
          <w:bCs/>
        </w:rPr>
        <w:t>History</w:t>
      </w:r>
      <w:r w:rsidRPr="001F15F1">
        <w:t>.</w:t>
      </w:r>
    </w:p>
    <w:p w14:paraId="3DF03AD5" w14:textId="77777777" w:rsidR="003B5A75" w:rsidRPr="001F15F1" w:rsidRDefault="003B5A75" w:rsidP="003B5A75"/>
    <w:p w14:paraId="0837039D" w14:textId="77777777" w:rsidR="004D44CB" w:rsidRPr="001F15F1" w:rsidRDefault="004D44CB" w:rsidP="003B5A75"/>
    <w:p w14:paraId="2311DA00" w14:textId="77777777" w:rsidR="004D44CB" w:rsidRPr="001F15F1" w:rsidRDefault="004D44CB" w:rsidP="003B5A75"/>
    <w:p w14:paraId="305DD2CF" w14:textId="77777777" w:rsidR="004D44CB" w:rsidRPr="001F15F1" w:rsidRDefault="004D44CB" w:rsidP="003B5A75"/>
    <w:p w14:paraId="683C7CC5" w14:textId="77777777" w:rsidR="004D44CB" w:rsidRPr="001F15F1" w:rsidRDefault="004D44CB" w:rsidP="003B5A75"/>
    <w:p w14:paraId="48B52EA8" w14:textId="77777777" w:rsidR="004D44CB" w:rsidRPr="001F15F1" w:rsidRDefault="004D44CB" w:rsidP="003B5A75"/>
    <w:p w14:paraId="4966F9AE" w14:textId="77777777" w:rsidR="004D44CB" w:rsidRPr="001F15F1" w:rsidRDefault="004D44CB" w:rsidP="003B5A75"/>
    <w:p w14:paraId="4096A3BF" w14:textId="77777777" w:rsidR="00C0005E" w:rsidRPr="001F15F1" w:rsidRDefault="00C0005E" w:rsidP="00C0005E">
      <w:pPr>
        <w:pStyle w:val="Ttulo3"/>
      </w:pPr>
      <w:bookmarkStart w:id="47" w:name="_Toc226608815"/>
      <w:r w:rsidRPr="001F15F1">
        <w:lastRenderedPageBreak/>
        <w:t>Fluxo de integração (submissão para revisão com IA, hipótese)</w:t>
      </w:r>
      <w:bookmarkEnd w:id="47"/>
    </w:p>
    <w:p w14:paraId="6E14A6C8" w14:textId="77777777" w:rsidR="00C0005E" w:rsidRPr="001F15F1" w:rsidRDefault="00C0005E" w:rsidP="00C0005E">
      <w:r w:rsidRPr="001F15F1">
        <w:t xml:space="preserve">- O backend recebe o </w:t>
      </w:r>
      <w:r w:rsidRPr="001F15F1">
        <w:rPr>
          <w:b/>
          <w:bCs/>
        </w:rPr>
        <w:t>Id</w:t>
      </w:r>
      <w:r w:rsidRPr="001F15F1">
        <w:t xml:space="preserve"> da </w:t>
      </w:r>
      <w:r w:rsidRPr="001F15F1">
        <w:rPr>
          <w:b/>
          <w:bCs/>
        </w:rPr>
        <w:t>User Story</w:t>
      </w:r>
      <w:r w:rsidRPr="001F15F1">
        <w:t>;</w:t>
      </w:r>
    </w:p>
    <w:p w14:paraId="294F430A" w14:textId="77777777" w:rsidR="00C0005E" w:rsidRPr="001F15F1" w:rsidRDefault="00C0005E" w:rsidP="00C0005E">
      <w:r w:rsidRPr="001F15F1">
        <w:t xml:space="preserve">- Verifica se a </w:t>
      </w:r>
      <w:r w:rsidRPr="001F15F1">
        <w:rPr>
          <w:b/>
          <w:bCs/>
        </w:rPr>
        <w:t>User Story</w:t>
      </w:r>
      <w:r w:rsidRPr="001F15F1">
        <w:t xml:space="preserve"> existe;</w:t>
      </w:r>
    </w:p>
    <w:p w14:paraId="60CB9E30" w14:textId="77777777" w:rsidR="00C0005E" w:rsidRPr="001F15F1" w:rsidRDefault="00C0005E" w:rsidP="00C0005E">
      <w:r w:rsidRPr="001F15F1">
        <w:t xml:space="preserve">- Se sim, faz um conjunto de perguntas </w:t>
      </w:r>
      <w:r w:rsidRPr="001F15F1">
        <w:rPr>
          <w:b/>
          <w:bCs/>
        </w:rPr>
        <w:t>padrão</w:t>
      </w:r>
      <w:r w:rsidRPr="001F15F1">
        <w:t xml:space="preserve"> a IA em que:</w:t>
      </w:r>
    </w:p>
    <w:p w14:paraId="7E80832E" w14:textId="77777777" w:rsidR="00C0005E" w:rsidRPr="001F15F1" w:rsidRDefault="00C0005E">
      <w:pPr>
        <w:pStyle w:val="PargrafodaLista"/>
        <w:numPr>
          <w:ilvl w:val="0"/>
          <w:numId w:val="6"/>
        </w:numPr>
      </w:pPr>
      <w:r w:rsidRPr="001F15F1">
        <w:t xml:space="preserve">É passado um script que contém perguntas com </w:t>
      </w:r>
      <w:r w:rsidRPr="001F15F1">
        <w:rPr>
          <w:b/>
          <w:bCs/>
        </w:rPr>
        <w:t>placeholders</w:t>
      </w:r>
      <w:r w:rsidRPr="001F15F1">
        <w:t>;</w:t>
      </w:r>
    </w:p>
    <w:p w14:paraId="2335838F" w14:textId="77777777" w:rsidR="00C0005E" w:rsidRPr="001F15F1" w:rsidRDefault="00C0005E">
      <w:pPr>
        <w:pStyle w:val="PargrafodaLista"/>
        <w:numPr>
          <w:ilvl w:val="0"/>
          <w:numId w:val="6"/>
        </w:numPr>
      </w:pPr>
      <w:r w:rsidRPr="001F15F1">
        <w:t xml:space="preserve">Substitui os </w:t>
      </w:r>
      <w:r w:rsidRPr="001F15F1">
        <w:rPr>
          <w:b/>
          <w:bCs/>
        </w:rPr>
        <w:t>placeholders</w:t>
      </w:r>
      <w:r w:rsidRPr="001F15F1">
        <w:t xml:space="preserve"> com informações da </w:t>
      </w:r>
      <w:r w:rsidRPr="001F15F1">
        <w:rPr>
          <w:b/>
          <w:bCs/>
        </w:rPr>
        <w:t>User Story</w:t>
      </w:r>
      <w:r w:rsidRPr="001F15F1">
        <w:t>;</w:t>
      </w:r>
    </w:p>
    <w:p w14:paraId="5704C490" w14:textId="77777777" w:rsidR="00C0005E" w:rsidRPr="001F15F1" w:rsidRDefault="00C0005E">
      <w:pPr>
        <w:pStyle w:val="PargrafodaLista"/>
        <w:numPr>
          <w:ilvl w:val="0"/>
          <w:numId w:val="6"/>
        </w:numPr>
      </w:pPr>
      <w:r w:rsidRPr="001F15F1">
        <w:t xml:space="preserve">O código é incluído no script após as perguntas </w:t>
      </w:r>
      <w:r w:rsidRPr="001F15F1">
        <w:rPr>
          <w:b/>
          <w:bCs/>
        </w:rPr>
        <w:t>padrão</w:t>
      </w:r>
      <w:r w:rsidRPr="001F15F1">
        <w:t>.</w:t>
      </w:r>
    </w:p>
    <w:p w14:paraId="36563F5C" w14:textId="77777777" w:rsidR="00D7449C" w:rsidRPr="001F15F1" w:rsidRDefault="00D7449C">
      <w:pPr>
        <w:pStyle w:val="PargrafodaLista"/>
        <w:numPr>
          <w:ilvl w:val="0"/>
          <w:numId w:val="6"/>
        </w:numPr>
      </w:pPr>
      <w:r w:rsidRPr="001F15F1">
        <w:t xml:space="preserve">A IA deve responder com uma </w:t>
      </w:r>
      <w:r w:rsidRPr="001F15F1">
        <w:rPr>
          <w:b/>
          <w:bCs/>
        </w:rPr>
        <w:t xml:space="preserve">percentagem </w:t>
      </w:r>
      <w:r w:rsidRPr="001F15F1">
        <w:t xml:space="preserve">que simboliza o quão adequado é o código com a User Story e com </w:t>
      </w:r>
      <w:r w:rsidRPr="001F15F1">
        <w:rPr>
          <w:b/>
          <w:bCs/>
        </w:rPr>
        <w:t>sugestões de melhoria</w:t>
      </w:r>
      <w:r w:rsidRPr="001F15F1">
        <w:t xml:space="preserve"> (sem ser código bruto).</w:t>
      </w:r>
    </w:p>
    <w:p w14:paraId="2793D5BF" w14:textId="642E221D" w:rsidR="00C0005E" w:rsidRPr="001F15F1" w:rsidRDefault="00C0005E">
      <w:pPr>
        <w:pStyle w:val="PargrafodaLista"/>
        <w:numPr>
          <w:ilvl w:val="0"/>
          <w:numId w:val="6"/>
        </w:numPr>
      </w:pPr>
      <w:r w:rsidRPr="001F15F1">
        <w:t>Ess</w:t>
      </w:r>
      <w:r w:rsidR="00D7449C" w:rsidRPr="001F15F1">
        <w:t>a</w:t>
      </w:r>
      <w:r w:rsidRPr="001F15F1">
        <w:t xml:space="preserve"> </w:t>
      </w:r>
      <w:r w:rsidR="00D7449C" w:rsidRPr="001F15F1">
        <w:t>resposta</w:t>
      </w:r>
      <w:r w:rsidRPr="001F15F1">
        <w:t xml:space="preserve"> é armazenad</w:t>
      </w:r>
      <w:r w:rsidR="00D7449C" w:rsidRPr="001F15F1">
        <w:t>a</w:t>
      </w:r>
      <w:r w:rsidRPr="001F15F1">
        <w:t xml:space="preserve"> na variável </w:t>
      </w:r>
      <w:r w:rsidRPr="001F15F1">
        <w:rPr>
          <w:b/>
          <w:bCs/>
        </w:rPr>
        <w:t xml:space="preserve">percentagem </w:t>
      </w:r>
      <w:r w:rsidR="00D7449C" w:rsidRPr="001F15F1">
        <w:rPr>
          <w:b/>
          <w:bCs/>
        </w:rPr>
        <w:t xml:space="preserve">e feedback </w:t>
      </w:r>
      <w:r w:rsidRPr="001F15F1">
        <w:t xml:space="preserve">da </w:t>
      </w:r>
      <w:r w:rsidRPr="001F15F1">
        <w:rPr>
          <w:b/>
          <w:bCs/>
        </w:rPr>
        <w:t>User Story</w:t>
      </w:r>
      <w:r w:rsidRPr="001F15F1">
        <w:t>;</w:t>
      </w:r>
    </w:p>
    <w:p w14:paraId="00D60A0B" w14:textId="4039D819" w:rsidR="00C0005E" w:rsidRPr="001F15F1" w:rsidRDefault="00C0005E">
      <w:pPr>
        <w:pStyle w:val="PargrafodaLista"/>
        <w:numPr>
          <w:ilvl w:val="0"/>
          <w:numId w:val="6"/>
        </w:numPr>
      </w:pPr>
      <w:r w:rsidRPr="001F15F1">
        <w:t>O backend responde o frontend com o objeto</w:t>
      </w:r>
      <w:r w:rsidR="008B54BD" w:rsidRPr="001F15F1">
        <w:t xml:space="preserve"> JSON</w:t>
      </w:r>
      <w:r w:rsidRPr="001F15F1">
        <w:t xml:space="preserve"> com a</w:t>
      </w:r>
      <w:r w:rsidR="00D7449C" w:rsidRPr="001F15F1">
        <w:t>s</w:t>
      </w:r>
      <w:r w:rsidRPr="001F15F1">
        <w:t xml:space="preserve"> variáve</w:t>
      </w:r>
      <w:r w:rsidR="00D7449C" w:rsidRPr="001F15F1">
        <w:t>is</w:t>
      </w:r>
      <w:r w:rsidRPr="001F15F1">
        <w:t xml:space="preserve"> preenchida</w:t>
      </w:r>
      <w:r w:rsidR="00D7449C" w:rsidRPr="001F15F1">
        <w:t>s</w:t>
      </w:r>
      <w:r w:rsidRPr="001F15F1">
        <w:t>.</w:t>
      </w:r>
    </w:p>
    <w:p w14:paraId="34A681FB" w14:textId="77777777" w:rsidR="00D7449C" w:rsidRPr="001F15F1" w:rsidRDefault="00D7449C" w:rsidP="00D7449C">
      <w:pPr>
        <w:pStyle w:val="PargrafodaLista"/>
        <w:ind w:left="775"/>
      </w:pPr>
    </w:p>
    <w:p w14:paraId="2E4C0789" w14:textId="77777777" w:rsidR="00C0005E" w:rsidRPr="001F15F1" w:rsidRDefault="00C0005E" w:rsidP="003B5A75">
      <w:pPr>
        <w:pStyle w:val="Ttulo3"/>
      </w:pPr>
      <w:bookmarkStart w:id="48" w:name="_Ref215360412"/>
      <w:bookmarkStart w:id="49" w:name="_Toc226608816"/>
      <w:r w:rsidRPr="001F15F1">
        <w:t>Responsabilidades (frontend e backend)</w:t>
      </w:r>
      <w:bookmarkEnd w:id="48"/>
      <w:bookmarkEnd w:id="49"/>
    </w:p>
    <w:p w14:paraId="35C9EDCF" w14:textId="77777777" w:rsidR="00C0005E" w:rsidRPr="001F15F1" w:rsidRDefault="00C0005E">
      <w:pPr>
        <w:pStyle w:val="PargrafodaLista"/>
        <w:numPr>
          <w:ilvl w:val="0"/>
          <w:numId w:val="5"/>
        </w:numPr>
      </w:pPr>
      <w:r w:rsidRPr="001F15F1">
        <w:rPr>
          <w:b/>
          <w:bCs/>
        </w:rPr>
        <w:t xml:space="preserve">Frontend: </w:t>
      </w:r>
      <w:r w:rsidRPr="001F15F1">
        <w:t>responsável pelo funcionamento correto do envio de pedidos (JSON) e processamento das respostas (JSON).</w:t>
      </w:r>
    </w:p>
    <w:p w14:paraId="41375933" w14:textId="426C9662" w:rsidR="00C0005E" w:rsidRPr="001F15F1" w:rsidRDefault="00C0005E">
      <w:pPr>
        <w:pStyle w:val="PargrafodaLista"/>
        <w:numPr>
          <w:ilvl w:val="0"/>
          <w:numId w:val="5"/>
        </w:numPr>
      </w:pPr>
      <w:r w:rsidRPr="001F15F1">
        <w:rPr>
          <w:b/>
          <w:bCs/>
        </w:rPr>
        <w:t xml:space="preserve">Backend: </w:t>
      </w:r>
      <w:r w:rsidRPr="001F15F1">
        <w:t>responsável pelo funcionamento correto do processamento com IA e resposta de pedidos feitos pelo frontend (JSON).</w:t>
      </w:r>
    </w:p>
    <w:p w14:paraId="44E79D92" w14:textId="77777777" w:rsidR="003B5A75" w:rsidRPr="001F15F1" w:rsidRDefault="003B5A75" w:rsidP="003B5A75"/>
    <w:p w14:paraId="6711ECA4" w14:textId="5F5241B4" w:rsidR="00C0005E" w:rsidRPr="001F15F1" w:rsidRDefault="00C0005E" w:rsidP="00EB074D">
      <w:pPr>
        <w:pStyle w:val="Ttulo2"/>
        <w:rPr>
          <w:lang w:val="pt-PT"/>
        </w:rPr>
      </w:pPr>
      <w:bookmarkStart w:id="50" w:name="_Toc226608817"/>
      <w:r w:rsidRPr="001F15F1">
        <w:rPr>
          <w:lang w:val="pt-PT"/>
        </w:rPr>
        <w:t>Features e Enhancements relevantes</w:t>
      </w:r>
      <w:bookmarkEnd w:id="50"/>
    </w:p>
    <w:p w14:paraId="384B2B4F" w14:textId="7C5137AD" w:rsidR="00C0005E" w:rsidRPr="001F15F1" w:rsidRDefault="00D7449C" w:rsidP="00C0005E">
      <w:pPr>
        <w:pStyle w:val="Ttulo3"/>
      </w:pPr>
      <w:bookmarkStart w:id="51" w:name="_Toc226608818"/>
      <w:r w:rsidRPr="001F15F1">
        <w:t xml:space="preserve">Sistema de </w:t>
      </w:r>
      <w:r w:rsidR="00C0005E" w:rsidRPr="001F15F1">
        <w:t>Gamificação</w:t>
      </w:r>
      <w:bookmarkEnd w:id="51"/>
    </w:p>
    <w:p w14:paraId="74F3B725" w14:textId="77777777" w:rsidR="00D7449C" w:rsidRPr="001F15F1" w:rsidRDefault="00D7449C" w:rsidP="00D7449C">
      <w:r w:rsidRPr="001F15F1">
        <w:t>- Será atribuído a cada utilizador recente e autenticado o nível 0;</w:t>
      </w:r>
    </w:p>
    <w:p w14:paraId="58572553" w14:textId="5E80F281" w:rsidR="00D7449C" w:rsidRPr="001F15F1" w:rsidRDefault="00D7449C" w:rsidP="00D7449C">
      <w:r w:rsidRPr="001F15F1">
        <w:t>- Cada User Story terá Story Points que serão convertidos em Experience Points (XP);</w:t>
      </w:r>
    </w:p>
    <w:p w14:paraId="7D95D77F" w14:textId="77777777" w:rsidR="00D7449C" w:rsidRPr="001F15F1" w:rsidRDefault="00D7449C" w:rsidP="00D7449C">
      <w:r w:rsidRPr="001F15F1">
        <w:t>- O utilizador sobe de nível a cada User Story concluída;</w:t>
      </w:r>
    </w:p>
    <w:p w14:paraId="3C3AABFB" w14:textId="77777777" w:rsidR="004A6B1B" w:rsidRPr="004A6B1B" w:rsidRDefault="00D7449C" w:rsidP="004A6B1B">
      <w:pPr>
        <w:pStyle w:val="Legenda"/>
        <w:jc w:val="both"/>
        <w:rPr>
          <w:b w:val="0"/>
          <w:bCs w:val="0"/>
        </w:rPr>
      </w:pPr>
      <w:r w:rsidRPr="001F15F1">
        <w:rPr>
          <w:b w:val="0"/>
          <w:bCs w:val="0"/>
        </w:rPr>
        <w:t xml:space="preserve">- </w:t>
      </w:r>
      <w:r w:rsidR="004D44CB" w:rsidRPr="001F15F1">
        <w:rPr>
          <w:b w:val="0"/>
          <w:bCs w:val="0"/>
        </w:rPr>
        <w:t>N</w:t>
      </w:r>
      <w:r w:rsidR="00C1490C" w:rsidRPr="001F15F1">
        <w:rPr>
          <w:b w:val="0"/>
          <w:bCs w:val="0"/>
        </w:rPr>
        <w:t>essa primeira fase definimos</w:t>
      </w:r>
      <w:r w:rsidR="004D44CB" w:rsidRPr="001F15F1">
        <w:rPr>
          <w:b w:val="0"/>
          <w:bCs w:val="0"/>
        </w:rPr>
        <w:t xml:space="preserve"> </w:t>
      </w:r>
      <w:r w:rsidR="004D44CB" w:rsidRPr="001F15F1">
        <w:t>Achievements</w:t>
      </w:r>
      <w:r w:rsidR="004D44CB" w:rsidRPr="001F15F1">
        <w:rPr>
          <w:b w:val="0"/>
          <w:bCs w:val="0"/>
        </w:rPr>
        <w:t xml:space="preserve"> que serão</w:t>
      </w:r>
      <w:r w:rsidR="00C1490C" w:rsidRPr="001F15F1">
        <w:rPr>
          <w:b w:val="0"/>
          <w:bCs w:val="0"/>
        </w:rPr>
        <w:t xml:space="preserve"> </w:t>
      </w:r>
      <w:r w:rsidRPr="001F15F1">
        <w:t>Tags</w:t>
      </w:r>
      <w:r w:rsidR="00C1490C" w:rsidRPr="001F15F1">
        <w:rPr>
          <w:b w:val="0"/>
          <w:bCs w:val="0"/>
        </w:rPr>
        <w:t xml:space="preserve"> que ficarão em baixo do nome para mostras aos colegas [</w:t>
      </w:r>
      <w:r w:rsidR="00C1490C" w:rsidRPr="001F15F1">
        <w:rPr>
          <w:b w:val="0"/>
          <w:bCs w:val="0"/>
        </w:rPr>
        <w:fldChar w:fldCharType="begin"/>
      </w:r>
      <w:r w:rsidR="00C1490C" w:rsidRPr="001F15F1">
        <w:rPr>
          <w:b w:val="0"/>
          <w:bCs w:val="0"/>
        </w:rPr>
        <w:instrText xml:space="preserve"> REF figura_7_profile_pop_up_screen \h  \* MERGEFORMAT </w:instrText>
      </w:r>
      <w:r w:rsidR="00C1490C" w:rsidRPr="001F15F1">
        <w:rPr>
          <w:b w:val="0"/>
          <w:bCs w:val="0"/>
        </w:rPr>
      </w:r>
      <w:r w:rsidR="00C1490C" w:rsidRPr="001F15F1">
        <w:rPr>
          <w:b w:val="0"/>
          <w:bCs w:val="0"/>
        </w:rPr>
        <w:fldChar w:fldCharType="separate"/>
      </w:r>
      <w:r w:rsidR="004A6B1B" w:rsidRPr="004A6B1B">
        <w:rPr>
          <w:b w:val="0"/>
          <w:bCs w:val="0"/>
        </w:rPr>
        <w:t>Figura 7 - User profile showing yearly activity and unlocked achievements</w:t>
      </w:r>
    </w:p>
    <w:p w14:paraId="5F199349" w14:textId="5893AE8F" w:rsidR="004D44CB" w:rsidRPr="001F15F1" w:rsidRDefault="00C1490C" w:rsidP="00D7449C">
      <w:r w:rsidRPr="001F15F1">
        <w:fldChar w:fldCharType="end"/>
      </w:r>
      <w:bookmarkStart w:id="52" w:name="_Ref380482733"/>
      <w:r w:rsidR="004D44CB" w:rsidRPr="001F15F1">
        <w:t xml:space="preserve">- Os nomes dos </w:t>
      </w:r>
      <w:r w:rsidR="004D44CB" w:rsidRPr="001F15F1">
        <w:rPr>
          <w:b/>
          <w:bCs/>
        </w:rPr>
        <w:t>achievements</w:t>
      </w:r>
      <w:r w:rsidR="004D44CB" w:rsidRPr="001F15F1">
        <w:t xml:space="preserve"> estarão disponíveis, mas os requisitos para os adquirir serão ocultos, ou seja, o utilizador irá desbloquear com atividades. </w:t>
      </w:r>
      <w:r w:rsidR="004D4D6A" w:rsidRPr="001F15F1">
        <w:t>Abaixo alguns exemplos disponíveis para o âmbito do TFC (os outros terão a descrição oculta)</w:t>
      </w:r>
      <w:r w:rsidR="004D44CB" w:rsidRPr="001F15F1">
        <w:t>:</w:t>
      </w:r>
    </w:p>
    <w:p w14:paraId="1444F79F" w14:textId="77777777" w:rsidR="004D4D6A" w:rsidRPr="001F15F1" w:rsidRDefault="004D4D6A">
      <w:pPr>
        <w:pStyle w:val="PargrafodaLista"/>
        <w:numPr>
          <w:ilvl w:val="0"/>
          <w:numId w:val="7"/>
        </w:numPr>
      </w:pPr>
      <w:r w:rsidRPr="001F15F1">
        <w:rPr>
          <w:b/>
          <w:bCs/>
        </w:rPr>
        <w:t>BULLSEYE</w:t>
      </w:r>
      <w:r w:rsidRPr="001F15F1">
        <w:t xml:space="preserve"> – desbloqueada após o report da primeira submissão ter um resultado igual ou superior a 75%. Três vezes seguidas;</w:t>
      </w:r>
    </w:p>
    <w:p w14:paraId="3364F7ED" w14:textId="6AA31AD4" w:rsidR="004D44CB" w:rsidRPr="001F15F1" w:rsidRDefault="004D4D6A">
      <w:pPr>
        <w:pStyle w:val="PargrafodaLista"/>
        <w:numPr>
          <w:ilvl w:val="0"/>
          <w:numId w:val="7"/>
        </w:numPr>
      </w:pPr>
      <w:r w:rsidRPr="001F15F1">
        <w:rPr>
          <w:b/>
          <w:bCs/>
        </w:rPr>
        <w:t xml:space="preserve">BATMAN </w:t>
      </w:r>
      <w:r w:rsidRPr="001F15F1">
        <w:t xml:space="preserve">– desbloqueada após 20 submissões </w:t>
      </w:r>
      <w:r w:rsidR="00D030C2" w:rsidRPr="001F15F1">
        <w:t>no horário das</w:t>
      </w:r>
      <w:r w:rsidRPr="001F15F1">
        <w:t xml:space="preserve"> 22h00 - 5h00. </w:t>
      </w:r>
    </w:p>
    <w:p w14:paraId="28EC7B9F" w14:textId="4FA34157" w:rsidR="00D030C2" w:rsidRPr="001F15F1" w:rsidRDefault="00D030C2">
      <w:pPr>
        <w:pStyle w:val="PargrafodaLista"/>
        <w:numPr>
          <w:ilvl w:val="0"/>
          <w:numId w:val="7"/>
        </w:numPr>
      </w:pPr>
      <w:r w:rsidRPr="001F15F1">
        <w:t>(ocultos)…</w:t>
      </w:r>
    </w:p>
    <w:p w14:paraId="59D4E352" w14:textId="3B9953C7" w:rsidR="00D7449C" w:rsidRPr="001F15F1" w:rsidRDefault="004D44CB" w:rsidP="00D7449C">
      <w:r w:rsidRPr="001F15F1">
        <w:t xml:space="preserve">- A CGI pode definir recompensas internas a cada </w:t>
      </w:r>
      <w:r w:rsidR="00F7400A" w:rsidRPr="001F15F1">
        <w:t>nível</w:t>
      </w:r>
      <w:r w:rsidRPr="001F15F1">
        <w:t xml:space="preserve"> adquirido (sugestão).</w:t>
      </w:r>
    </w:p>
    <w:p w14:paraId="0ACEAD1D" w14:textId="77777777" w:rsidR="00D030C2" w:rsidRPr="001F15F1" w:rsidRDefault="00D030C2" w:rsidP="00D7449C"/>
    <w:p w14:paraId="40FE8B9B" w14:textId="157687B5" w:rsidR="003B5A75" w:rsidRPr="001F15F1" w:rsidRDefault="00C0005E" w:rsidP="00D030C2">
      <w:pPr>
        <w:pStyle w:val="Ttulo3"/>
      </w:pPr>
      <w:bookmarkStart w:id="53" w:name="_Toc226608819"/>
      <w:r w:rsidRPr="001F15F1">
        <w:t>Página Friends</w:t>
      </w:r>
      <w:r w:rsidR="00D030C2" w:rsidRPr="001F15F1">
        <w:t xml:space="preserve"> (dependente de tempo e progresso)</w:t>
      </w:r>
      <w:bookmarkEnd w:id="53"/>
      <w:r w:rsidRPr="001F15F1">
        <w:t xml:space="preserve"> </w:t>
      </w:r>
    </w:p>
    <w:p w14:paraId="2E729A0C" w14:textId="7F40E891" w:rsidR="00D7449C" w:rsidRPr="001F15F1" w:rsidRDefault="00D030C2" w:rsidP="00D7449C">
      <w:r w:rsidRPr="001F15F1">
        <w:t>Hub social que irá servir para visitar perfis de amigos, unir utilizadores para formarem times e ter um leaderboard.</w:t>
      </w:r>
    </w:p>
    <w:p w14:paraId="0A6A4AFB" w14:textId="5B765E71" w:rsidR="00EB074D" w:rsidRPr="001F15F1" w:rsidRDefault="00EB074D" w:rsidP="00EB074D">
      <w:pPr>
        <w:pStyle w:val="Ttulo2"/>
        <w:rPr>
          <w:lang w:val="pt-PT"/>
        </w:rPr>
      </w:pPr>
      <w:bookmarkStart w:id="54" w:name="_Toc226608820"/>
      <w:r w:rsidRPr="001F15F1">
        <w:rPr>
          <w:lang w:val="pt-PT"/>
        </w:rPr>
        <w:lastRenderedPageBreak/>
        <w:t>Abrangência</w:t>
      </w:r>
      <w:bookmarkEnd w:id="54"/>
    </w:p>
    <w:p w14:paraId="323F6174" w14:textId="7535492E" w:rsidR="00CB33FB" w:rsidRPr="001F15F1" w:rsidRDefault="00CB33FB" w:rsidP="00CB33FB">
      <w:r w:rsidRPr="001F15F1">
        <w:t>Este projeto permite a aplicação e integração de conhecimentos e competências adquiridas em diversas unidades curriculares do curso, com particular destaque para as seguintes:</w:t>
      </w:r>
    </w:p>
    <w:p w14:paraId="0EFF8A7B" w14:textId="2D08B629" w:rsidR="00CB33FB" w:rsidRPr="001F15F1" w:rsidRDefault="00CB33FB">
      <w:pPr>
        <w:pStyle w:val="PargrafodaLista"/>
        <w:numPr>
          <w:ilvl w:val="0"/>
          <w:numId w:val="2"/>
        </w:numPr>
      </w:pPr>
      <w:r w:rsidRPr="001F15F1">
        <w:rPr>
          <w:b/>
          <w:bCs/>
        </w:rPr>
        <w:t>Engenharia de Software e Engenharia de Requisitos</w:t>
      </w:r>
      <w:r w:rsidRPr="001F15F1">
        <w:t>: Competências fundamentais para estruturar o processo de desenvolvimento, definir modelos funcionais e garantir a consistência e rastreabilidade entre os requisitos de alto nível, as user stories e os resultados esperados pela aplicação.</w:t>
      </w:r>
    </w:p>
    <w:p w14:paraId="79EDEAD2" w14:textId="78BC7376" w:rsidR="00CB33FB" w:rsidRPr="001F15F1" w:rsidRDefault="00CB33FB">
      <w:pPr>
        <w:pStyle w:val="PargrafodaLista"/>
        <w:numPr>
          <w:ilvl w:val="0"/>
          <w:numId w:val="2"/>
        </w:numPr>
      </w:pPr>
      <w:r w:rsidRPr="001F15F1">
        <w:rPr>
          <w:b/>
          <w:bCs/>
        </w:rPr>
        <w:t>Interação Humano-Máquina (IHM):</w:t>
      </w:r>
      <w:r w:rsidRPr="001F15F1">
        <w:t xml:space="preserve"> Princípios cruciais que sustentam a conceção da interface de utilizador (UI) e da experiência do utilizador (UX). Estes conhecimentos são diretamente aplicados na elaboração do mapa aplicacional e no desenho de uma interface clara, intuitiva e orientada para as necessidades do Product Owner e do Developer,</w:t>
      </w:r>
      <w:r w:rsidR="00AA1806">
        <w:t xml:space="preserve"> o que</w:t>
      </w:r>
      <w:r w:rsidRPr="001F15F1">
        <w:t xml:space="preserve"> facilita</w:t>
      </w:r>
      <w:r w:rsidR="00AA1806">
        <w:t xml:space="preserve"> </w:t>
      </w:r>
      <w:r w:rsidRPr="001F15F1">
        <w:t>a interpretação dos complexos resultados da análise.</w:t>
      </w:r>
    </w:p>
    <w:p w14:paraId="6FDAA6F5" w14:textId="7A1295D9" w:rsidR="00CB33FB" w:rsidRPr="001F15F1" w:rsidRDefault="00CB33FB">
      <w:pPr>
        <w:pStyle w:val="PargrafodaLista"/>
        <w:numPr>
          <w:ilvl w:val="0"/>
          <w:numId w:val="2"/>
        </w:numPr>
      </w:pPr>
      <w:r w:rsidRPr="001F15F1">
        <w:rPr>
          <w:b/>
          <w:bCs/>
        </w:rPr>
        <w:t>Fundamentos de Programação e Linguagens de Programação I e II</w:t>
      </w:r>
      <w:r w:rsidRPr="001F15F1">
        <w:t xml:space="preserve">: Fornecem a base técnica indispensável para a implementação da lógica de apresentação e interação do frontend. Estas competências são aplicadas no desenvolvimento de componentes reutilizáveis, na gestão de estado da aplicação e na integração com a API do backend e outras ferramentas externas, </w:t>
      </w:r>
      <w:r w:rsidR="00AA1806">
        <w:t xml:space="preserve">o que </w:t>
      </w:r>
      <w:r w:rsidRPr="001F15F1">
        <w:t>assegura</w:t>
      </w:r>
      <w:r w:rsidR="00AA1806">
        <w:t xml:space="preserve"> </w:t>
      </w:r>
      <w:r w:rsidRPr="001F15F1">
        <w:t>uma solução funcional, modular e alinhada com as boas práticas de desenvolvimento.</w:t>
      </w:r>
    </w:p>
    <w:p w14:paraId="521B1B47" w14:textId="7B36F4FC" w:rsidR="00CE0AB0" w:rsidRPr="001F15F1" w:rsidRDefault="00CE0AB0" w:rsidP="00CE0AB0">
      <w:pPr>
        <w:pStyle w:val="Ttulo2"/>
        <w:rPr>
          <w:lang w:val="pt-PT"/>
        </w:rPr>
      </w:pPr>
      <w:bookmarkStart w:id="55" w:name="_Toc226608821"/>
      <w:r w:rsidRPr="001F15F1">
        <w:rPr>
          <w:lang w:val="pt-PT"/>
        </w:rPr>
        <w:t>Componentes</w:t>
      </w:r>
      <w:bookmarkEnd w:id="55"/>
    </w:p>
    <w:p w14:paraId="69E16F59" w14:textId="55F67CBD" w:rsidR="00E95DBB" w:rsidRPr="001F15F1" w:rsidRDefault="00E95DBB" w:rsidP="00E95DBB">
      <w:r w:rsidRPr="001F15F1">
        <w:t>A arquitetura do frontend é composta por um conjunto de componentes modulares, concebidos para garantir uma clara separação de responsabilidades e uma boa manutenibilidade do código. Os principais componentes lógicos identificados para a aplicação são os seguintes:</w:t>
      </w:r>
    </w:p>
    <w:p w14:paraId="08798E7D" w14:textId="77777777" w:rsidR="00E95DBB" w:rsidRPr="001F15F1" w:rsidRDefault="00E95DBB" w:rsidP="00E95DBB">
      <w:pPr>
        <w:rPr>
          <w:b/>
          <w:bCs/>
        </w:rPr>
      </w:pPr>
      <w:r w:rsidRPr="001F15F1">
        <w:rPr>
          <w:b/>
          <w:bCs/>
        </w:rPr>
        <w:t>4.6.1 Componente de Autenticação e Configuração</w:t>
      </w:r>
    </w:p>
    <w:p w14:paraId="78707BE8" w14:textId="26A03ECF" w:rsidR="00E95DBB" w:rsidRPr="001F15F1" w:rsidRDefault="00E95DBB" w:rsidP="00E95DBB">
      <w:r w:rsidRPr="001F15F1">
        <w:t>Responsável por gerir o fluxo de autenticação do utilizador através do GitHub OAuth, assim como a configuração inicial e a seleção do repositório a analisar.</w:t>
      </w:r>
    </w:p>
    <w:p w14:paraId="0E4E7A15" w14:textId="77777777" w:rsidR="00E95DBB" w:rsidRPr="001F15F1" w:rsidRDefault="00E95DBB" w:rsidP="00E95DBB">
      <w:pPr>
        <w:rPr>
          <w:b/>
          <w:bCs/>
        </w:rPr>
      </w:pPr>
      <w:r w:rsidRPr="001F15F1">
        <w:rPr>
          <w:b/>
          <w:bCs/>
        </w:rPr>
        <w:t>4.6.2 Componente de Gestão de User Stories</w:t>
      </w:r>
    </w:p>
    <w:p w14:paraId="7A6B0B7B" w14:textId="2E95C00A" w:rsidR="00E95DBB" w:rsidRPr="001F15F1" w:rsidRDefault="00E95DBB" w:rsidP="00E95DBB">
      <w:r w:rsidRPr="001F15F1">
        <w:t xml:space="preserve">Módulo dedicado à listagem, filtragem e seleção </w:t>
      </w:r>
      <w:r w:rsidR="005B0BFA">
        <w:t xml:space="preserve">e remoção </w:t>
      </w:r>
      <w:r w:rsidRPr="001F15F1">
        <w:t>das user stories disponíveis no repositório configurado.</w:t>
      </w:r>
    </w:p>
    <w:p w14:paraId="77A458E7" w14:textId="77777777" w:rsidR="00E95DBB" w:rsidRPr="001F15F1" w:rsidRDefault="00E95DBB" w:rsidP="00E95DBB">
      <w:pPr>
        <w:rPr>
          <w:b/>
          <w:bCs/>
        </w:rPr>
      </w:pPr>
      <w:r w:rsidRPr="001F15F1">
        <w:rPr>
          <w:b/>
          <w:bCs/>
        </w:rPr>
        <w:t>4.6.3 Componente de Submissão e Análise</w:t>
      </w:r>
    </w:p>
    <w:p w14:paraId="4BAC50A1" w14:textId="15135417" w:rsidR="005C416D" w:rsidRPr="001F15F1" w:rsidRDefault="00E95DBB" w:rsidP="00E95DBB">
      <w:r w:rsidRPr="001F15F1">
        <w:t>Coordena o processo de submissão de uma user story selecionada para a API de backend, ger</w:t>
      </w:r>
      <w:r w:rsidR="005B0BFA">
        <w:t>e</w:t>
      </w:r>
      <w:r w:rsidRPr="001F15F1">
        <w:t xml:space="preserve"> o estado de "</w:t>
      </w:r>
      <w:r w:rsidR="005B0BFA">
        <w:t>evaluating</w:t>
      </w:r>
      <w:r w:rsidRPr="001F15F1">
        <w:t>" e possíveis erros de comunicação.</w:t>
      </w:r>
    </w:p>
    <w:p w14:paraId="2B274A19" w14:textId="77777777" w:rsidR="00E95DBB" w:rsidRPr="001F15F1" w:rsidRDefault="00E95DBB" w:rsidP="00E95DBB">
      <w:pPr>
        <w:rPr>
          <w:b/>
          <w:bCs/>
        </w:rPr>
      </w:pPr>
      <w:r w:rsidRPr="001F15F1">
        <w:rPr>
          <w:b/>
          <w:bCs/>
        </w:rPr>
        <w:t>4.6.4 Componente de Visualização de Resultados</w:t>
      </w:r>
    </w:p>
    <w:p w14:paraId="7CEFA7AF" w14:textId="244A737A" w:rsidR="00E95DBB" w:rsidRPr="001F15F1" w:rsidRDefault="00E95DBB" w:rsidP="00E95DBB">
      <w:r w:rsidRPr="001F15F1">
        <w:t xml:space="preserve">Módulo central para a apresentação dos resultados devolvidos pela análise. Será responsável por exibir de forma clara e estruturada o estado de cumprimento, o feedback corretivo e as sugestões de melhoria, potencialmente </w:t>
      </w:r>
      <w:r w:rsidR="00717419">
        <w:t>com incorporação de</w:t>
      </w:r>
      <w:r w:rsidRPr="001F15F1">
        <w:t xml:space="preserve"> elementos de gamificação.</w:t>
      </w:r>
    </w:p>
    <w:p w14:paraId="1100DC8A" w14:textId="77777777" w:rsidR="00E95DBB" w:rsidRPr="001F15F1" w:rsidRDefault="00E95DBB" w:rsidP="00E95DBB">
      <w:pPr>
        <w:rPr>
          <w:b/>
          <w:bCs/>
        </w:rPr>
      </w:pPr>
      <w:r w:rsidRPr="001F15F1">
        <w:rPr>
          <w:b/>
          <w:bCs/>
        </w:rPr>
        <w:t>4.6.5 Componente de Navegação e Layout Principal</w:t>
      </w:r>
    </w:p>
    <w:p w14:paraId="6BC07018" w14:textId="04F5BEED" w:rsidR="00E95DBB" w:rsidRPr="001F15F1" w:rsidRDefault="00E95DBB" w:rsidP="00E95DBB">
      <w:r w:rsidRPr="001F15F1">
        <w:t xml:space="preserve">Fornece a estrutura de navegação global da aplicação (como menus ou headers) e o layout base que engloba todos os outros componentes, </w:t>
      </w:r>
      <w:r w:rsidR="00717419">
        <w:t>o que garante</w:t>
      </w:r>
      <w:r w:rsidRPr="001F15F1">
        <w:t xml:space="preserve"> uma experiência consistente.</w:t>
      </w:r>
    </w:p>
    <w:p w14:paraId="51ACD404" w14:textId="77777777" w:rsidR="007A5CC3" w:rsidRPr="001F15F1" w:rsidRDefault="007A5CC3" w:rsidP="007A5CC3">
      <w:pPr>
        <w:pStyle w:val="Ttulo2"/>
        <w:rPr>
          <w:lang w:val="pt-PT"/>
        </w:rPr>
      </w:pPr>
      <w:bookmarkStart w:id="56" w:name="_Toc226608822"/>
      <w:r w:rsidRPr="001F15F1">
        <w:rPr>
          <w:lang w:val="pt-PT"/>
        </w:rPr>
        <w:lastRenderedPageBreak/>
        <w:t>Interfaces</w:t>
      </w:r>
      <w:bookmarkEnd w:id="56"/>
    </w:p>
    <w:p w14:paraId="0BD39E4D" w14:textId="77777777" w:rsidR="00E95DBB" w:rsidRPr="001F15F1" w:rsidRDefault="00E95DBB" w:rsidP="00E95DBB">
      <w:r w:rsidRPr="001F15F1">
        <w:t>A conceção da interface do utilizador foi validada através do desenvolvimento de protótipos de baixa fidelidade, desenhados à mão e posteriormente digitalizados. Estes protótipos, que se encontram em anexo, permitiram definir o mapa aplicacional e o fluxo de navegação entre os vários ecrãs.</w:t>
      </w:r>
    </w:p>
    <w:p w14:paraId="506CAE76" w14:textId="77777777" w:rsidR="00E95DBB" w:rsidRPr="001F15F1" w:rsidRDefault="00E95DBB" w:rsidP="00E95DBB"/>
    <w:p w14:paraId="33481F15" w14:textId="2C8D9304" w:rsidR="00E95DBB" w:rsidRPr="001F15F1" w:rsidRDefault="00E95DBB" w:rsidP="00E95DBB">
      <w:r w:rsidRPr="001F15F1">
        <w:t xml:space="preserve">As interfaces foram desenhadas com base nos princípios de Interação Humano-Máquina, </w:t>
      </w:r>
      <w:r w:rsidR="00717419">
        <w:t>com prioridade</w:t>
      </w:r>
      <w:r w:rsidRPr="001F15F1">
        <w:t xml:space="preserve"> </w:t>
      </w:r>
      <w:r w:rsidR="00717419">
        <w:t>n</w:t>
      </w:r>
      <w:r w:rsidRPr="001F15F1">
        <w:t xml:space="preserve">a clareza e </w:t>
      </w:r>
      <w:r w:rsidR="00717419">
        <w:t>n</w:t>
      </w:r>
      <w:r w:rsidRPr="001F15F1">
        <w:t>a simplicidade de uso.</w:t>
      </w:r>
    </w:p>
    <w:p w14:paraId="2A65C8E0" w14:textId="77777777" w:rsidR="00A937A3" w:rsidRPr="001F15F1" w:rsidRDefault="00A937A3" w:rsidP="00E95DBB"/>
    <w:p w14:paraId="5B3064FA" w14:textId="2E550315" w:rsidR="00A937A3" w:rsidRPr="001F15F1" w:rsidRDefault="00A937A3" w:rsidP="00E95DBB">
      <w:r w:rsidRPr="001F15F1">
        <w:drawing>
          <wp:inline distT="0" distB="0" distL="0" distR="0" wp14:anchorId="0E641054" wp14:editId="2FD315DF">
            <wp:extent cx="5387340" cy="3741420"/>
            <wp:effectExtent l="0" t="0" r="3810" b="0"/>
            <wp:docPr id="1486848615" name="Imagem 2"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8615" name="Imagem 2" descr="Uma imagem com texto, captura de ecrã, número, Tipo de letra&#10;&#10;Os conteúdos gerados por IA podem estar incorre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026F18CC" w14:textId="1EED8CD7" w:rsidR="00A937A3" w:rsidRPr="001F15F1" w:rsidRDefault="00A937A3" w:rsidP="00A937A3">
      <w:pPr>
        <w:pStyle w:val="Legenda"/>
      </w:pPr>
      <w:bookmarkStart w:id="57" w:name="_Toc226604337"/>
      <w:r w:rsidRPr="001F15F1">
        <w:t xml:space="preserve">Figura </w:t>
      </w:r>
      <w:r w:rsidR="00087A46" w:rsidRPr="001F15F1">
        <w:fldChar w:fldCharType="begin"/>
      </w:r>
      <w:r w:rsidR="00087A46" w:rsidRPr="001F15F1">
        <w:instrText xml:space="preserve"> SEQ Figura \* ARABIC </w:instrText>
      </w:r>
      <w:r w:rsidR="00087A46" w:rsidRPr="001F15F1">
        <w:fldChar w:fldCharType="separate"/>
      </w:r>
      <w:r w:rsidR="004A6B1B">
        <w:rPr>
          <w:noProof/>
        </w:rPr>
        <w:t>2</w:t>
      </w:r>
      <w:r w:rsidR="00087A46" w:rsidRPr="001F15F1">
        <w:fldChar w:fldCharType="end"/>
      </w:r>
      <w:r w:rsidRPr="001F15F1">
        <w:t xml:space="preserve"> - Home page sem login</w:t>
      </w:r>
      <w:bookmarkEnd w:id="57"/>
    </w:p>
    <w:p w14:paraId="72CB106C" w14:textId="5C9AB196" w:rsidR="00A937A3" w:rsidRPr="001F15F1" w:rsidRDefault="00A937A3" w:rsidP="00E95DBB">
      <w:r w:rsidRPr="001F15F1">
        <w:lastRenderedPageBreak/>
        <w:drawing>
          <wp:inline distT="0" distB="0" distL="0" distR="0" wp14:anchorId="359BB018" wp14:editId="30BF5213">
            <wp:extent cx="5387340" cy="3741420"/>
            <wp:effectExtent l="0" t="0" r="3810" b="0"/>
            <wp:docPr id="1031041044"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41044" name="Imagem 1" descr="Uma imagem com texto, captura de ecrã, Tipo de letra, número&#10;&#10;Os conteúdos gerados por IA podem estar incorret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443DBF8A" w14:textId="40F44649" w:rsidR="00A937A3" w:rsidRPr="001F15F1" w:rsidRDefault="00A937A3" w:rsidP="00A937A3">
      <w:pPr>
        <w:pStyle w:val="Legenda"/>
      </w:pPr>
      <w:bookmarkStart w:id="58" w:name="_Toc226604338"/>
      <w:r w:rsidRPr="001F15F1">
        <w:t xml:space="preserve">Figura </w:t>
      </w:r>
      <w:r w:rsidR="00087A46" w:rsidRPr="001F15F1">
        <w:fldChar w:fldCharType="begin"/>
      </w:r>
      <w:r w:rsidR="00087A46" w:rsidRPr="001F15F1">
        <w:instrText xml:space="preserve"> SEQ Figura \* ARABIC </w:instrText>
      </w:r>
      <w:r w:rsidR="00087A46" w:rsidRPr="001F15F1">
        <w:fldChar w:fldCharType="separate"/>
      </w:r>
      <w:r w:rsidR="004A6B1B">
        <w:rPr>
          <w:noProof/>
        </w:rPr>
        <w:t>3</w:t>
      </w:r>
      <w:r w:rsidR="00087A46" w:rsidRPr="001F15F1">
        <w:fldChar w:fldCharType="end"/>
      </w:r>
      <w:r w:rsidRPr="001F15F1">
        <w:t xml:space="preserve"> - Home page com login</w:t>
      </w:r>
      <w:bookmarkEnd w:id="58"/>
    </w:p>
    <w:p w14:paraId="58685F9A" w14:textId="77777777" w:rsidR="00A937A3" w:rsidRPr="001F15F1" w:rsidRDefault="00A937A3" w:rsidP="00A937A3"/>
    <w:p w14:paraId="04DAA1CE" w14:textId="73B4EE66" w:rsidR="00A937A3" w:rsidRPr="001F15F1" w:rsidRDefault="00A937A3" w:rsidP="00E95DBB">
      <w:r w:rsidRPr="001F15F1">
        <w:drawing>
          <wp:inline distT="0" distB="0" distL="0" distR="0" wp14:anchorId="7F2AA182" wp14:editId="2182EC25">
            <wp:extent cx="5387340" cy="3741420"/>
            <wp:effectExtent l="0" t="0" r="3810" b="0"/>
            <wp:docPr id="1915694656" name="Imagem 4"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4656" name="Imagem 4" descr="Uma imagem com texto, captura de ecrã, Tipo de letra, número&#10;&#10;Os conteúdos gerados por IA podem estar incorret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2994D17D" w14:textId="1F35F5A8" w:rsidR="00A937A3" w:rsidRPr="001F15F1" w:rsidRDefault="00A937A3" w:rsidP="00A937A3">
      <w:pPr>
        <w:pStyle w:val="Legenda"/>
      </w:pPr>
      <w:bookmarkStart w:id="59" w:name="_Toc226604339"/>
      <w:r w:rsidRPr="001F15F1">
        <w:t xml:space="preserve">Figura </w:t>
      </w:r>
      <w:r w:rsidR="00087A46" w:rsidRPr="001F15F1">
        <w:fldChar w:fldCharType="begin"/>
      </w:r>
      <w:r w:rsidR="00087A46" w:rsidRPr="001F15F1">
        <w:instrText xml:space="preserve"> SEQ Figura \* ARABIC </w:instrText>
      </w:r>
      <w:r w:rsidR="00087A46" w:rsidRPr="001F15F1">
        <w:fldChar w:fldCharType="separate"/>
      </w:r>
      <w:r w:rsidR="004A6B1B">
        <w:rPr>
          <w:noProof/>
        </w:rPr>
        <w:t>4</w:t>
      </w:r>
      <w:r w:rsidR="00087A46" w:rsidRPr="001F15F1">
        <w:fldChar w:fldCharType="end"/>
      </w:r>
      <w:r w:rsidRPr="001F15F1">
        <w:t xml:space="preserve"> - Input page</w:t>
      </w:r>
      <w:bookmarkEnd w:id="59"/>
    </w:p>
    <w:p w14:paraId="009AE915" w14:textId="77777777" w:rsidR="00A937A3" w:rsidRPr="001F15F1" w:rsidRDefault="00A937A3" w:rsidP="00E95DBB"/>
    <w:p w14:paraId="0FC6FD03" w14:textId="77777777" w:rsidR="00A937A3" w:rsidRPr="001F15F1" w:rsidRDefault="00A937A3" w:rsidP="00E95DBB"/>
    <w:p w14:paraId="7260B318" w14:textId="3DA3F905" w:rsidR="00A937A3" w:rsidRPr="001F15F1" w:rsidRDefault="00A937A3" w:rsidP="00E95DBB">
      <w:r w:rsidRPr="001F15F1">
        <w:lastRenderedPageBreak/>
        <w:drawing>
          <wp:inline distT="0" distB="0" distL="0" distR="0" wp14:anchorId="56951985" wp14:editId="3100E1F4">
            <wp:extent cx="5387340" cy="3741420"/>
            <wp:effectExtent l="0" t="0" r="3810" b="0"/>
            <wp:docPr id="29275237" name="Imagem 6"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5237" name="Imagem 6" descr="Uma imagem com texto, captura de ecrã, Tipo de letra, número&#10;&#10;Os conteúdos gerados por IA podem estar incorret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11C50478" w14:textId="53BB3085" w:rsidR="00A937A3" w:rsidRDefault="00A937A3" w:rsidP="00A937A3">
      <w:pPr>
        <w:pStyle w:val="Legenda"/>
      </w:pPr>
      <w:bookmarkStart w:id="60" w:name="_Toc226604340"/>
      <w:r w:rsidRPr="001F15F1">
        <w:t xml:space="preserve">Figura </w:t>
      </w:r>
      <w:r w:rsidR="00087A46" w:rsidRPr="001F15F1">
        <w:fldChar w:fldCharType="begin"/>
      </w:r>
      <w:r w:rsidR="00087A46" w:rsidRPr="001F15F1">
        <w:instrText xml:space="preserve"> SEQ Figura \* ARABIC </w:instrText>
      </w:r>
      <w:r w:rsidR="00087A46" w:rsidRPr="001F15F1">
        <w:fldChar w:fldCharType="separate"/>
      </w:r>
      <w:r w:rsidR="004A6B1B">
        <w:rPr>
          <w:noProof/>
        </w:rPr>
        <w:t>5</w:t>
      </w:r>
      <w:r w:rsidR="00087A46" w:rsidRPr="001F15F1">
        <w:fldChar w:fldCharType="end"/>
      </w:r>
      <w:r w:rsidRPr="001F15F1">
        <w:t xml:space="preserve"> - User stories page</w:t>
      </w:r>
      <w:bookmarkEnd w:id="60"/>
    </w:p>
    <w:p w14:paraId="3C721040" w14:textId="77777777" w:rsidR="00A57744" w:rsidRPr="00A57744" w:rsidRDefault="00A57744" w:rsidP="00A57744"/>
    <w:p w14:paraId="01B50A74" w14:textId="77777777" w:rsidR="00A937A3" w:rsidRPr="001F15F1" w:rsidRDefault="00A937A3" w:rsidP="00E95DBB"/>
    <w:p w14:paraId="5ADF13B1" w14:textId="66FF68EC" w:rsidR="00A937A3" w:rsidRPr="001F15F1" w:rsidRDefault="00A937A3" w:rsidP="00E95DBB">
      <w:r w:rsidRPr="001F15F1">
        <w:drawing>
          <wp:inline distT="0" distB="0" distL="0" distR="0" wp14:anchorId="6F691B5F" wp14:editId="2E4BEC18">
            <wp:extent cx="5387340" cy="3741420"/>
            <wp:effectExtent l="0" t="0" r="3810" b="0"/>
            <wp:docPr id="1305725975" name="Imagem 7" descr="Uma imagem com texto, Tipo de letra, captura de ecrã,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5975" name="Imagem 7" descr="Uma imagem com texto, Tipo de letra, captura de ecrã, número&#10;&#10;Os conteúdos gerados por IA podem estar incorret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2CF38C8E" w14:textId="5F64A981" w:rsidR="00A937A3" w:rsidRPr="001F15F1" w:rsidRDefault="00A937A3" w:rsidP="00A937A3">
      <w:pPr>
        <w:pStyle w:val="Legenda"/>
      </w:pPr>
      <w:bookmarkStart w:id="61" w:name="_Toc226604341"/>
      <w:r w:rsidRPr="001F15F1">
        <w:t xml:space="preserve">Figura </w:t>
      </w:r>
      <w:r w:rsidR="00087A46" w:rsidRPr="001F15F1">
        <w:fldChar w:fldCharType="begin"/>
      </w:r>
      <w:r w:rsidR="00087A46" w:rsidRPr="001F15F1">
        <w:instrText xml:space="preserve"> SEQ Figura \* ARABIC </w:instrText>
      </w:r>
      <w:r w:rsidR="00087A46" w:rsidRPr="001F15F1">
        <w:fldChar w:fldCharType="separate"/>
      </w:r>
      <w:r w:rsidR="004A6B1B">
        <w:rPr>
          <w:noProof/>
        </w:rPr>
        <w:t>6</w:t>
      </w:r>
      <w:r w:rsidR="00087A46" w:rsidRPr="001F15F1">
        <w:fldChar w:fldCharType="end"/>
      </w:r>
      <w:r w:rsidRPr="001F15F1">
        <w:t xml:space="preserve"> - User story p</w:t>
      </w:r>
      <w:r w:rsidR="005D0222" w:rsidRPr="001F15F1">
        <w:t>age</w:t>
      </w:r>
      <w:bookmarkEnd w:id="61"/>
    </w:p>
    <w:p w14:paraId="6CC32B87" w14:textId="77777777" w:rsidR="00A937A3" w:rsidRPr="001F15F1" w:rsidRDefault="00A937A3" w:rsidP="00E95DBB"/>
    <w:p w14:paraId="69E59375" w14:textId="77777777" w:rsidR="00A937A3" w:rsidRPr="001F15F1" w:rsidRDefault="00A937A3" w:rsidP="00E95DBB"/>
    <w:p w14:paraId="20EC0B47" w14:textId="0C0F929B" w:rsidR="00A937A3" w:rsidRPr="001F15F1" w:rsidRDefault="00A937A3" w:rsidP="00E95DBB">
      <w:r w:rsidRPr="001F15F1">
        <w:drawing>
          <wp:inline distT="0" distB="0" distL="0" distR="0" wp14:anchorId="4C77F4DD" wp14:editId="30F990BC">
            <wp:extent cx="5387340" cy="3741420"/>
            <wp:effectExtent l="0" t="0" r="3810" b="0"/>
            <wp:docPr id="2127008529" name="Imagem 8" descr="Uma imagem com texto, esboço, diagram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8529" name="Imagem 8" descr="Uma imagem com texto, esboço, diagrama, captura de ecrã&#10;&#10;Os conteúdos gerados por IA podem estar incorret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3D0F3F28" w14:textId="0F3D1347" w:rsidR="00A937A3" w:rsidRPr="00C27CF7" w:rsidRDefault="00A937A3" w:rsidP="00A937A3">
      <w:pPr>
        <w:pStyle w:val="Legenda"/>
        <w:rPr>
          <w:lang w:val="en-CA"/>
        </w:rPr>
      </w:pPr>
      <w:bookmarkStart w:id="62" w:name="figura_7_profile_pop_up_screen"/>
      <w:bookmarkStart w:id="63" w:name="_Toc226604342"/>
      <w:r w:rsidRPr="00C27CF7">
        <w:rPr>
          <w:lang w:val="en-CA"/>
        </w:rPr>
        <w:t xml:space="preserve">Figura </w:t>
      </w:r>
      <w:r w:rsidRPr="001F15F1">
        <w:fldChar w:fldCharType="begin"/>
      </w:r>
      <w:r w:rsidRPr="00C27CF7">
        <w:rPr>
          <w:lang w:val="en-CA"/>
        </w:rPr>
        <w:instrText xml:space="preserve"> SEQ Figura \* ARABIC </w:instrText>
      </w:r>
      <w:r w:rsidRPr="001F15F1">
        <w:fldChar w:fldCharType="separate"/>
      </w:r>
      <w:r w:rsidR="004A6B1B">
        <w:rPr>
          <w:noProof/>
          <w:lang w:val="en-CA"/>
        </w:rPr>
        <w:t>7</w:t>
      </w:r>
      <w:r w:rsidRPr="001F15F1">
        <w:fldChar w:fldCharType="end"/>
      </w:r>
      <w:r w:rsidRPr="00C27CF7">
        <w:rPr>
          <w:lang w:val="en-CA"/>
        </w:rPr>
        <w:t xml:space="preserve"> </w:t>
      </w:r>
      <w:r w:rsidR="00E125D6" w:rsidRPr="00C27CF7">
        <w:rPr>
          <w:lang w:val="en-CA"/>
        </w:rPr>
        <w:t>- User profile showing yearly activity and unlocked achievements</w:t>
      </w:r>
      <w:bookmarkEnd w:id="63"/>
    </w:p>
    <w:p w14:paraId="3495AF0E" w14:textId="70AAB9EC" w:rsidR="00DF3E03" w:rsidRDefault="00DF3E03" w:rsidP="00AE12ED">
      <w:pPr>
        <w:pStyle w:val="Ttulo1"/>
      </w:pPr>
      <w:bookmarkStart w:id="64" w:name="_Toc347409446"/>
      <w:bookmarkStart w:id="65" w:name="_Toc226608823"/>
      <w:bookmarkEnd w:id="52"/>
      <w:bookmarkEnd w:id="62"/>
      <w:r w:rsidRPr="001F15F1">
        <w:lastRenderedPageBreak/>
        <w:t>Testes e Validação</w:t>
      </w:r>
      <w:bookmarkEnd w:id="65"/>
    </w:p>
    <w:p w14:paraId="7DEE5540" w14:textId="5790744C" w:rsidR="001C29F9" w:rsidRPr="001C29F9" w:rsidRDefault="001C29F9" w:rsidP="001C29F9">
      <w:pPr>
        <w:pStyle w:val="Ttulo2"/>
      </w:pPr>
      <w:bookmarkStart w:id="66" w:name="_Toc226608824"/>
      <w:r>
        <w:t>Abordagem de validação</w:t>
      </w:r>
      <w:bookmarkEnd w:id="66"/>
    </w:p>
    <w:p w14:paraId="5D0871ED" w14:textId="7E0057EE" w:rsidR="007C19FF" w:rsidRPr="007C19FF" w:rsidRDefault="001C29F9" w:rsidP="007C19FF">
      <w:pPr>
        <w:rPr>
          <w:rFonts w:ascii="Calibri" w:hAnsi="Calibri" w:cs="Calibri"/>
        </w:rPr>
      </w:pPr>
      <w:r w:rsidRPr="001C29F9">
        <w:rPr>
          <w:rFonts w:ascii="Calibri" w:hAnsi="Calibri" w:cs="Calibri"/>
        </w:rPr>
        <w:t>Dado o âmbito e a natureza do projeto</w:t>
      </w:r>
      <w:r w:rsidRPr="007C19FF">
        <w:rPr>
          <w:rFonts w:ascii="Calibri" w:hAnsi="Calibri" w:cs="Calibri"/>
        </w:rPr>
        <w:t>,</w:t>
      </w:r>
      <w:r w:rsidRPr="001C29F9">
        <w:rPr>
          <w:rFonts w:ascii="Calibri" w:hAnsi="Calibri" w:cs="Calibri"/>
        </w:rPr>
        <w:t xml:space="preserve"> uma aplicação web </w:t>
      </w:r>
      <w:r w:rsidRPr="001C29F9">
        <w:rPr>
          <w:rFonts w:ascii="Calibri" w:hAnsi="Calibri" w:cs="Calibri"/>
          <w:i/>
          <w:iCs/>
        </w:rPr>
        <w:t>frontend</w:t>
      </w:r>
      <w:r w:rsidRPr="001C29F9">
        <w:rPr>
          <w:rFonts w:ascii="Calibri" w:hAnsi="Calibri" w:cs="Calibri"/>
        </w:rPr>
        <w:t xml:space="preserve"> que integra com uma API externa de avaliação, a estratégia de testes adotada focou-se em testes de componentes (</w:t>
      </w:r>
      <w:r w:rsidRPr="001C29F9">
        <w:rPr>
          <w:rFonts w:ascii="Calibri" w:hAnsi="Calibri" w:cs="Calibri"/>
          <w:i/>
          <w:iCs/>
        </w:rPr>
        <w:t>component testing</w:t>
      </w:r>
      <w:r w:rsidRPr="001C29F9">
        <w:rPr>
          <w:rFonts w:ascii="Calibri" w:hAnsi="Calibri" w:cs="Calibri"/>
        </w:rPr>
        <w:t>), com ênfase no comportamento observável pelo utilizador, em vez de testar detalhes de implementação interna.</w:t>
      </w:r>
      <w:r w:rsidR="007C19FF">
        <w:rPr>
          <w:rFonts w:ascii="Calibri" w:hAnsi="Calibri" w:cs="Calibri"/>
        </w:rPr>
        <w:t xml:space="preserve"> </w:t>
      </w:r>
      <w:r w:rsidR="007C19FF" w:rsidRPr="007C19FF">
        <w:rPr>
          <w:rFonts w:ascii="Calibri" w:hAnsi="Calibri" w:cs="Calibri"/>
        </w:rPr>
        <w:t>Paralelamente, alguns requisitos definidos na fase de análise foram verificados manualmente, foi testado o caso de uso e confirmado que o comportamento da aplicação corresponde ao esperado, desde a autenticação com conta GitHub, submissão de uma User Story para avaliação, até à visualização dos resultados e do histórico de submissões.</w:t>
      </w:r>
    </w:p>
    <w:p w14:paraId="10D4A12B" w14:textId="77777777" w:rsidR="007C19FF" w:rsidRPr="001C29F9" w:rsidRDefault="007C19FF" w:rsidP="007C19FF">
      <w:pPr>
        <w:rPr>
          <w:rFonts w:ascii="Calibri" w:hAnsi="Calibri" w:cs="Calibri"/>
        </w:rPr>
      </w:pPr>
    </w:p>
    <w:p w14:paraId="7C0BEE63" w14:textId="4394D336" w:rsidR="001C29F9" w:rsidRPr="007C19FF" w:rsidRDefault="001C29F9" w:rsidP="007C19FF">
      <w:pPr>
        <w:rPr>
          <w:rFonts w:ascii="Calibri" w:hAnsi="Calibri" w:cs="Calibri"/>
        </w:rPr>
      </w:pPr>
      <w:r w:rsidRPr="001C29F9">
        <w:rPr>
          <w:rFonts w:ascii="Calibri" w:hAnsi="Calibri" w:cs="Calibri"/>
        </w:rPr>
        <w:t>A abordagem segui</w:t>
      </w:r>
      <w:r w:rsidR="007C19FF" w:rsidRPr="007C19FF">
        <w:rPr>
          <w:rFonts w:ascii="Calibri" w:hAnsi="Calibri" w:cs="Calibri"/>
        </w:rPr>
        <w:t>nte usada para conseguir testar de forma prática os componentes desenvolvidos</w:t>
      </w:r>
      <w:r w:rsidRPr="001C29F9">
        <w:rPr>
          <w:rFonts w:ascii="Calibri" w:hAnsi="Calibri" w:cs="Calibri"/>
        </w:rPr>
        <w:t xml:space="preserve"> baseia-se nos princípios da biblioteca React Testing Library, que incentiva a escrita de testes que simulem a forma como o utilizador interage com a aplicação: renderizar um componente, interagir com ele (clicar, escrever, submeter) e verificar o que é apresentado no ecrã.</w:t>
      </w:r>
    </w:p>
    <w:p w14:paraId="29DDFAF5" w14:textId="77777777" w:rsidR="001C29F9" w:rsidRPr="007C19FF" w:rsidRDefault="001C29F9" w:rsidP="007C19FF">
      <w:pPr>
        <w:rPr>
          <w:rFonts w:ascii="Calibri" w:hAnsi="Calibri" w:cs="Calibri"/>
        </w:rPr>
      </w:pPr>
    </w:p>
    <w:p w14:paraId="19D21F0A" w14:textId="523A2062" w:rsidR="001C29F9" w:rsidRPr="007C19FF" w:rsidRDefault="001C29F9" w:rsidP="007C19FF">
      <w:pPr>
        <w:pStyle w:val="Ttulo2"/>
        <w:rPr>
          <w:rFonts w:cs="Calibri"/>
          <w:szCs w:val="28"/>
        </w:rPr>
      </w:pPr>
      <w:bookmarkStart w:id="67" w:name="_Toc226608825"/>
      <w:r w:rsidRPr="007C19FF">
        <w:rPr>
          <w:rFonts w:cs="Calibri"/>
          <w:szCs w:val="28"/>
        </w:rPr>
        <w:t>Ferramentas utilizadas</w:t>
      </w:r>
      <w:bookmarkEnd w:id="67"/>
    </w:p>
    <w:p w14:paraId="6410C1B6" w14:textId="48A91A8A" w:rsidR="001C29F9" w:rsidRPr="00A362AE" w:rsidRDefault="00A362AE" w:rsidP="00A362AE">
      <w:pPr>
        <w:pStyle w:val="Legenda"/>
        <w:rPr>
          <w:rFonts w:ascii="Calibri" w:hAnsi="Calibri" w:cs="Calibri"/>
          <w:sz w:val="22"/>
          <w:szCs w:val="22"/>
        </w:rPr>
      </w:pPr>
      <w:bookmarkStart w:id="68" w:name="_Toc226604323"/>
      <w:r>
        <w:t xml:space="preserve">Tabela </w:t>
      </w:r>
      <w:r>
        <w:fldChar w:fldCharType="begin"/>
      </w:r>
      <w:r>
        <w:instrText xml:space="preserve"> SEQ Tabela \* ARABIC </w:instrText>
      </w:r>
      <w:r>
        <w:fldChar w:fldCharType="separate"/>
      </w:r>
      <w:r w:rsidR="004A6B1B">
        <w:rPr>
          <w:noProof/>
        </w:rPr>
        <w:t>4</w:t>
      </w:r>
      <w:r>
        <w:fldChar w:fldCharType="end"/>
      </w:r>
      <w:r>
        <w:t xml:space="preserve"> </w:t>
      </w:r>
      <w:r w:rsidRPr="00A362AE">
        <w:t>-</w:t>
      </w:r>
      <w:r>
        <w:t xml:space="preserve"> </w:t>
      </w:r>
      <w:r w:rsidRPr="00A362AE">
        <w:rPr>
          <w:rFonts w:ascii="Calibri" w:hAnsi="Calibri" w:cs="Calibri"/>
        </w:rPr>
        <w:t>Ferramentas de Teste Utilizadas</w:t>
      </w:r>
      <w:bookmarkEnd w:id="68"/>
    </w:p>
    <w:tbl>
      <w:tblPr>
        <w:tblStyle w:val="TabelacomGrelha"/>
        <w:tblW w:w="0" w:type="auto"/>
        <w:tblLook w:val="04A0" w:firstRow="1" w:lastRow="0" w:firstColumn="1" w:lastColumn="0" w:noHBand="0" w:noVBand="1"/>
      </w:tblPr>
      <w:tblGrid>
        <w:gridCol w:w="2564"/>
        <w:gridCol w:w="2444"/>
        <w:gridCol w:w="3487"/>
      </w:tblGrid>
      <w:tr w:rsidR="001C29F9" w:rsidRPr="007C19FF" w14:paraId="5C355301" w14:textId="77777777" w:rsidTr="005179EE">
        <w:tc>
          <w:tcPr>
            <w:tcW w:w="2831" w:type="dxa"/>
            <w:vAlign w:val="center"/>
          </w:tcPr>
          <w:p w14:paraId="00AF1F7A" w14:textId="769A51F0" w:rsidR="001C29F9" w:rsidRPr="007C19FF" w:rsidRDefault="001C29F9" w:rsidP="007C19FF">
            <w:pPr>
              <w:rPr>
                <w:rFonts w:ascii="Calibri" w:hAnsi="Calibri" w:cs="Calibri"/>
              </w:rPr>
            </w:pPr>
            <w:r w:rsidRPr="007C19FF">
              <w:rPr>
                <w:rFonts w:ascii="Calibri" w:hAnsi="Calibri" w:cs="Calibri"/>
                <w:b/>
                <w:bCs/>
              </w:rPr>
              <w:t>Ferramenta</w:t>
            </w:r>
          </w:p>
        </w:tc>
        <w:tc>
          <w:tcPr>
            <w:tcW w:w="2832" w:type="dxa"/>
            <w:vAlign w:val="center"/>
          </w:tcPr>
          <w:p w14:paraId="595731AF" w14:textId="19465329" w:rsidR="001C29F9" w:rsidRPr="007C19FF" w:rsidRDefault="001C29F9" w:rsidP="007C19FF">
            <w:pPr>
              <w:rPr>
                <w:rFonts w:ascii="Calibri" w:hAnsi="Calibri" w:cs="Calibri"/>
              </w:rPr>
            </w:pPr>
            <w:r w:rsidRPr="007C19FF">
              <w:rPr>
                <w:rFonts w:ascii="Calibri" w:hAnsi="Calibri" w:cs="Calibri"/>
                <w:b/>
                <w:bCs/>
              </w:rPr>
              <w:t>Versão</w:t>
            </w:r>
          </w:p>
        </w:tc>
        <w:tc>
          <w:tcPr>
            <w:tcW w:w="2832" w:type="dxa"/>
            <w:vAlign w:val="center"/>
          </w:tcPr>
          <w:p w14:paraId="0119F76A" w14:textId="39F0FFD2" w:rsidR="001C29F9" w:rsidRPr="007C19FF" w:rsidRDefault="001C29F9" w:rsidP="007C19FF">
            <w:pPr>
              <w:rPr>
                <w:rFonts w:ascii="Calibri" w:hAnsi="Calibri" w:cs="Calibri"/>
              </w:rPr>
            </w:pPr>
            <w:r w:rsidRPr="007C19FF">
              <w:rPr>
                <w:rFonts w:ascii="Calibri" w:hAnsi="Calibri" w:cs="Calibri"/>
                <w:b/>
                <w:bCs/>
              </w:rPr>
              <w:t>Função</w:t>
            </w:r>
          </w:p>
        </w:tc>
      </w:tr>
      <w:tr w:rsidR="001C29F9" w:rsidRPr="007C19FF" w14:paraId="33FCD0AB" w14:textId="77777777" w:rsidTr="005179EE">
        <w:tc>
          <w:tcPr>
            <w:tcW w:w="2831" w:type="dxa"/>
            <w:vAlign w:val="center"/>
          </w:tcPr>
          <w:p w14:paraId="04BE41BB" w14:textId="6D92F068" w:rsidR="001C29F9" w:rsidRPr="007C19FF" w:rsidRDefault="001C29F9" w:rsidP="007C19FF">
            <w:pPr>
              <w:rPr>
                <w:rFonts w:ascii="Calibri" w:hAnsi="Calibri" w:cs="Calibri"/>
              </w:rPr>
            </w:pPr>
            <w:r w:rsidRPr="007C19FF">
              <w:rPr>
                <w:rStyle w:val="Forte"/>
                <w:rFonts w:ascii="Calibri" w:hAnsi="Calibri" w:cs="Calibri"/>
              </w:rPr>
              <w:t>Jest</w:t>
            </w:r>
          </w:p>
        </w:tc>
        <w:tc>
          <w:tcPr>
            <w:tcW w:w="2832" w:type="dxa"/>
            <w:vAlign w:val="center"/>
          </w:tcPr>
          <w:p w14:paraId="11EC6540" w14:textId="391DACCF" w:rsidR="001C29F9" w:rsidRPr="007C19FF" w:rsidRDefault="001C29F9" w:rsidP="007C19FF">
            <w:pPr>
              <w:rPr>
                <w:rFonts w:ascii="Calibri" w:hAnsi="Calibri" w:cs="Calibri"/>
              </w:rPr>
            </w:pPr>
            <w:r w:rsidRPr="007C19FF">
              <w:rPr>
                <w:rFonts w:ascii="Calibri" w:hAnsi="Calibri" w:cs="Calibri"/>
              </w:rPr>
              <w:t>30.x</w:t>
            </w:r>
          </w:p>
        </w:tc>
        <w:tc>
          <w:tcPr>
            <w:tcW w:w="2832" w:type="dxa"/>
            <w:vAlign w:val="center"/>
          </w:tcPr>
          <w:p w14:paraId="34F4F236" w14:textId="5DF5F0C5" w:rsidR="001C29F9" w:rsidRPr="007C19FF" w:rsidRDefault="001C29F9" w:rsidP="007C19FF">
            <w:pPr>
              <w:rPr>
                <w:rFonts w:ascii="Calibri" w:hAnsi="Calibri" w:cs="Calibri"/>
              </w:rPr>
            </w:pPr>
            <w:r w:rsidRPr="007C19FF">
              <w:rPr>
                <w:rFonts w:ascii="Calibri" w:hAnsi="Calibri" w:cs="Calibri"/>
              </w:rPr>
              <w:t>Framework de testes</w:t>
            </w:r>
            <w:r w:rsidR="007C19FF">
              <w:rPr>
                <w:rFonts w:ascii="Calibri" w:hAnsi="Calibri" w:cs="Calibri"/>
              </w:rPr>
              <w:t xml:space="preserve">: </w:t>
            </w:r>
            <w:r w:rsidRPr="007C19FF">
              <w:rPr>
                <w:rFonts w:ascii="Calibri" w:hAnsi="Calibri" w:cs="Calibri"/>
              </w:rPr>
              <w:t>executor, asserções e mocking</w:t>
            </w:r>
          </w:p>
        </w:tc>
      </w:tr>
      <w:tr w:rsidR="001C29F9" w:rsidRPr="007C19FF" w14:paraId="34B66715" w14:textId="77777777" w:rsidTr="005179EE">
        <w:tc>
          <w:tcPr>
            <w:tcW w:w="2831" w:type="dxa"/>
            <w:vAlign w:val="center"/>
          </w:tcPr>
          <w:p w14:paraId="04DDFBCD" w14:textId="0FFBF058" w:rsidR="001C29F9" w:rsidRPr="007C19FF" w:rsidRDefault="001C29F9" w:rsidP="007C19FF">
            <w:pPr>
              <w:rPr>
                <w:rFonts w:ascii="Calibri" w:hAnsi="Calibri" w:cs="Calibri"/>
              </w:rPr>
            </w:pPr>
            <w:r w:rsidRPr="007C19FF">
              <w:rPr>
                <w:rStyle w:val="Forte"/>
                <w:rFonts w:ascii="Calibri" w:hAnsi="Calibri" w:cs="Calibri"/>
              </w:rPr>
              <w:t>React Testing Library</w:t>
            </w:r>
          </w:p>
        </w:tc>
        <w:tc>
          <w:tcPr>
            <w:tcW w:w="2832" w:type="dxa"/>
            <w:vAlign w:val="center"/>
          </w:tcPr>
          <w:p w14:paraId="5311AC7B" w14:textId="4F401F48" w:rsidR="001C29F9" w:rsidRPr="007C19FF" w:rsidRDefault="001C29F9" w:rsidP="007C19FF">
            <w:pPr>
              <w:rPr>
                <w:rFonts w:ascii="Calibri" w:hAnsi="Calibri" w:cs="Calibri"/>
              </w:rPr>
            </w:pPr>
            <w:r w:rsidRPr="007C19FF">
              <w:rPr>
                <w:rFonts w:ascii="Calibri" w:hAnsi="Calibri" w:cs="Calibri"/>
              </w:rPr>
              <w:t>16.x</w:t>
            </w:r>
          </w:p>
        </w:tc>
        <w:tc>
          <w:tcPr>
            <w:tcW w:w="2832" w:type="dxa"/>
            <w:vAlign w:val="center"/>
          </w:tcPr>
          <w:p w14:paraId="6812CFAF" w14:textId="69FCF9A6" w:rsidR="001C29F9" w:rsidRPr="007C19FF" w:rsidRDefault="001C29F9" w:rsidP="007C19FF">
            <w:pPr>
              <w:rPr>
                <w:rFonts w:ascii="Calibri" w:hAnsi="Calibri" w:cs="Calibri"/>
              </w:rPr>
            </w:pPr>
            <w:r w:rsidRPr="007C19FF">
              <w:rPr>
                <w:rFonts w:ascii="Calibri" w:hAnsi="Calibri" w:cs="Calibri"/>
              </w:rPr>
              <w:t>Renderização de componentes React em ambiente de testes</w:t>
            </w:r>
          </w:p>
        </w:tc>
      </w:tr>
      <w:tr w:rsidR="001C29F9" w:rsidRPr="007C19FF" w14:paraId="3BA73E1F" w14:textId="77777777" w:rsidTr="005179EE">
        <w:tc>
          <w:tcPr>
            <w:tcW w:w="2831" w:type="dxa"/>
            <w:vAlign w:val="center"/>
          </w:tcPr>
          <w:p w14:paraId="549D69CB" w14:textId="2902561C" w:rsidR="001C29F9" w:rsidRPr="007C19FF" w:rsidRDefault="001C29F9" w:rsidP="007C19FF">
            <w:pPr>
              <w:rPr>
                <w:rFonts w:ascii="Calibri" w:hAnsi="Calibri" w:cs="Calibri"/>
              </w:rPr>
            </w:pPr>
            <w:r w:rsidRPr="007C19FF">
              <w:rPr>
                <w:rStyle w:val="Forte"/>
                <w:rFonts w:ascii="Calibri" w:hAnsi="Calibri" w:cs="Calibri"/>
              </w:rPr>
              <w:t>@testing-library/user-event</w:t>
            </w:r>
          </w:p>
        </w:tc>
        <w:tc>
          <w:tcPr>
            <w:tcW w:w="2832" w:type="dxa"/>
            <w:vAlign w:val="center"/>
          </w:tcPr>
          <w:p w14:paraId="35F0706E" w14:textId="59AE2CDD" w:rsidR="001C29F9" w:rsidRPr="007C19FF" w:rsidRDefault="001C29F9" w:rsidP="007C19FF">
            <w:pPr>
              <w:rPr>
                <w:rFonts w:ascii="Calibri" w:hAnsi="Calibri" w:cs="Calibri"/>
              </w:rPr>
            </w:pPr>
            <w:r w:rsidRPr="007C19FF">
              <w:rPr>
                <w:rFonts w:ascii="Calibri" w:hAnsi="Calibri" w:cs="Calibri"/>
              </w:rPr>
              <w:t>14.x</w:t>
            </w:r>
          </w:p>
        </w:tc>
        <w:tc>
          <w:tcPr>
            <w:tcW w:w="2832" w:type="dxa"/>
            <w:vAlign w:val="center"/>
          </w:tcPr>
          <w:p w14:paraId="64160413" w14:textId="09FBF913" w:rsidR="001C29F9" w:rsidRPr="007C19FF" w:rsidRDefault="001C29F9" w:rsidP="007C19FF">
            <w:pPr>
              <w:rPr>
                <w:rFonts w:ascii="Calibri" w:hAnsi="Calibri" w:cs="Calibri"/>
              </w:rPr>
            </w:pPr>
            <w:r w:rsidRPr="007C19FF">
              <w:rPr>
                <w:rFonts w:ascii="Calibri" w:hAnsi="Calibri" w:cs="Calibri"/>
              </w:rPr>
              <w:t>Simulação de interações do utilizador (cliques, digitação)</w:t>
            </w:r>
          </w:p>
        </w:tc>
      </w:tr>
      <w:tr w:rsidR="001C29F9" w:rsidRPr="007C19FF" w14:paraId="2F27DCF1" w14:textId="77777777" w:rsidTr="005179EE">
        <w:tc>
          <w:tcPr>
            <w:tcW w:w="2831" w:type="dxa"/>
            <w:vAlign w:val="center"/>
          </w:tcPr>
          <w:p w14:paraId="1A06F059" w14:textId="228EF8C3" w:rsidR="001C29F9" w:rsidRPr="007C19FF" w:rsidRDefault="001C29F9" w:rsidP="007C19FF">
            <w:pPr>
              <w:rPr>
                <w:rFonts w:ascii="Calibri" w:hAnsi="Calibri" w:cs="Calibri"/>
              </w:rPr>
            </w:pPr>
            <w:r w:rsidRPr="007C19FF">
              <w:rPr>
                <w:rStyle w:val="Forte"/>
                <w:rFonts w:ascii="Calibri" w:hAnsi="Calibri" w:cs="Calibri"/>
              </w:rPr>
              <w:t>@testing-library/jest-dom</w:t>
            </w:r>
          </w:p>
        </w:tc>
        <w:tc>
          <w:tcPr>
            <w:tcW w:w="2832" w:type="dxa"/>
            <w:vAlign w:val="center"/>
          </w:tcPr>
          <w:p w14:paraId="173F4BF1" w14:textId="61EA26C8" w:rsidR="001C29F9" w:rsidRPr="007C19FF" w:rsidRDefault="001C29F9" w:rsidP="007C19FF">
            <w:pPr>
              <w:rPr>
                <w:rFonts w:ascii="Calibri" w:hAnsi="Calibri" w:cs="Calibri"/>
              </w:rPr>
            </w:pPr>
            <w:r w:rsidRPr="007C19FF">
              <w:rPr>
                <w:rFonts w:ascii="Calibri" w:hAnsi="Calibri" w:cs="Calibri"/>
              </w:rPr>
              <w:t>6.x</w:t>
            </w:r>
          </w:p>
        </w:tc>
        <w:tc>
          <w:tcPr>
            <w:tcW w:w="2832" w:type="dxa"/>
            <w:vAlign w:val="center"/>
          </w:tcPr>
          <w:p w14:paraId="72512C92" w14:textId="6EDEAD9B" w:rsidR="001C29F9" w:rsidRPr="007C19FF" w:rsidRDefault="001C29F9" w:rsidP="007C19FF">
            <w:pPr>
              <w:rPr>
                <w:rFonts w:ascii="Calibri" w:hAnsi="Calibri" w:cs="Calibri"/>
              </w:rPr>
            </w:pPr>
            <w:r w:rsidRPr="007C19FF">
              <w:rPr>
                <w:rFonts w:ascii="Calibri" w:hAnsi="Calibri" w:cs="Calibri"/>
              </w:rPr>
              <w:t>Matchers adicionais para asserções no DOM (toBeInTheDocument, toBeDisabled, etc.)</w:t>
            </w:r>
          </w:p>
        </w:tc>
      </w:tr>
      <w:tr w:rsidR="001C29F9" w:rsidRPr="007C19FF" w14:paraId="296CD30B" w14:textId="77777777" w:rsidTr="005179EE">
        <w:tc>
          <w:tcPr>
            <w:tcW w:w="2831" w:type="dxa"/>
            <w:vAlign w:val="center"/>
          </w:tcPr>
          <w:p w14:paraId="2753E5CA" w14:textId="6FB7032D" w:rsidR="001C29F9" w:rsidRPr="007C19FF" w:rsidRDefault="001C29F9" w:rsidP="007C19FF">
            <w:pPr>
              <w:rPr>
                <w:rFonts w:ascii="Calibri" w:hAnsi="Calibri" w:cs="Calibri"/>
              </w:rPr>
            </w:pPr>
            <w:r w:rsidRPr="007C19FF">
              <w:rPr>
                <w:rStyle w:val="Forte"/>
                <w:rFonts w:ascii="Calibri" w:hAnsi="Calibri" w:cs="Calibri"/>
              </w:rPr>
              <w:t>jest-environment-jsdom</w:t>
            </w:r>
          </w:p>
        </w:tc>
        <w:tc>
          <w:tcPr>
            <w:tcW w:w="2832" w:type="dxa"/>
            <w:vAlign w:val="center"/>
          </w:tcPr>
          <w:p w14:paraId="58A340DC" w14:textId="5B01B687" w:rsidR="001C29F9" w:rsidRPr="007C19FF" w:rsidRDefault="001C29F9" w:rsidP="007C19FF">
            <w:pPr>
              <w:rPr>
                <w:rFonts w:ascii="Calibri" w:hAnsi="Calibri" w:cs="Calibri"/>
              </w:rPr>
            </w:pPr>
            <w:r w:rsidRPr="007C19FF">
              <w:rPr>
                <w:rFonts w:ascii="Calibri" w:hAnsi="Calibri" w:cs="Calibri"/>
              </w:rPr>
              <w:t>30.x</w:t>
            </w:r>
          </w:p>
        </w:tc>
        <w:tc>
          <w:tcPr>
            <w:tcW w:w="2832" w:type="dxa"/>
            <w:vAlign w:val="center"/>
          </w:tcPr>
          <w:p w14:paraId="09FC26E5" w14:textId="6BC44982" w:rsidR="001C29F9" w:rsidRPr="007C19FF" w:rsidRDefault="001C29F9" w:rsidP="007C19FF">
            <w:pPr>
              <w:rPr>
                <w:rFonts w:ascii="Calibri" w:hAnsi="Calibri" w:cs="Calibri"/>
              </w:rPr>
            </w:pPr>
            <w:r w:rsidRPr="007C19FF">
              <w:rPr>
                <w:rFonts w:ascii="Calibri" w:hAnsi="Calibri" w:cs="Calibri"/>
              </w:rPr>
              <w:t>Ambiente DOM simulado para execução dos testes fora do browser</w:t>
            </w:r>
          </w:p>
        </w:tc>
      </w:tr>
    </w:tbl>
    <w:p w14:paraId="6209FF2E" w14:textId="77777777" w:rsidR="001C29F9" w:rsidRDefault="001C29F9" w:rsidP="007C19FF">
      <w:pPr>
        <w:rPr>
          <w:rFonts w:ascii="Calibri" w:hAnsi="Calibri" w:cs="Calibri"/>
        </w:rPr>
      </w:pPr>
    </w:p>
    <w:p w14:paraId="4950A1F4" w14:textId="77777777" w:rsidR="007C19FF" w:rsidRDefault="007C19FF" w:rsidP="007C19FF">
      <w:pPr>
        <w:rPr>
          <w:rFonts w:ascii="Calibri" w:hAnsi="Calibri" w:cs="Calibri"/>
        </w:rPr>
      </w:pPr>
    </w:p>
    <w:p w14:paraId="0D1FC25F" w14:textId="77777777" w:rsidR="007C19FF" w:rsidRPr="001C29F9" w:rsidRDefault="007C19FF" w:rsidP="007C19FF">
      <w:pPr>
        <w:rPr>
          <w:rFonts w:ascii="Calibri" w:hAnsi="Calibri" w:cs="Calibri"/>
        </w:rPr>
      </w:pPr>
    </w:p>
    <w:p w14:paraId="77B30B82" w14:textId="6BAE6EE9" w:rsidR="001C29F9" w:rsidRPr="007C19FF" w:rsidRDefault="001C29F9" w:rsidP="007C19FF">
      <w:pPr>
        <w:pStyle w:val="Ttulo2"/>
        <w:rPr>
          <w:rFonts w:cs="Calibri"/>
          <w:sz w:val="22"/>
          <w:szCs w:val="22"/>
        </w:rPr>
      </w:pPr>
      <w:bookmarkStart w:id="69" w:name="_Toc226608826"/>
      <w:r w:rsidRPr="007C19FF">
        <w:rPr>
          <w:rFonts w:cs="Calibri"/>
          <w:sz w:val="22"/>
          <w:szCs w:val="22"/>
        </w:rPr>
        <w:lastRenderedPageBreak/>
        <w:t>Cobertura de Testes</w:t>
      </w:r>
      <w:bookmarkEnd w:id="69"/>
    </w:p>
    <w:p w14:paraId="2ACD715D" w14:textId="77777777" w:rsidR="001C29F9" w:rsidRPr="007C19FF" w:rsidRDefault="001C29F9" w:rsidP="007C19FF">
      <w:pPr>
        <w:rPr>
          <w:rFonts w:ascii="Calibri" w:hAnsi="Calibri" w:cs="Calibri"/>
        </w:rPr>
      </w:pPr>
      <w:r w:rsidRPr="007C19FF">
        <w:rPr>
          <w:rFonts w:ascii="Calibri" w:hAnsi="Calibri" w:cs="Calibri"/>
        </w:rPr>
        <w:t>Os testes cobrem a página principal de avaliação (/analyze), que constitui a funcionalidade central da aplicação. Foram escritos 13 casos de teste, organizados nas seguintes categorias:</w:t>
      </w:r>
    </w:p>
    <w:p w14:paraId="5FCC0917" w14:textId="77777777" w:rsidR="001C29F9" w:rsidRPr="007C19FF" w:rsidRDefault="001C29F9" w:rsidP="007C19FF">
      <w:pPr>
        <w:rPr>
          <w:rFonts w:ascii="Calibri" w:hAnsi="Calibri" w:cs="Calibri"/>
        </w:rPr>
      </w:pPr>
    </w:p>
    <w:p w14:paraId="2682CF6F" w14:textId="4AAF95B7" w:rsidR="001C29F9" w:rsidRPr="007C19FF" w:rsidRDefault="001C29F9" w:rsidP="007C19FF">
      <w:pPr>
        <w:pStyle w:val="Ttulo3"/>
        <w:rPr>
          <w:rFonts w:cs="Calibri"/>
        </w:rPr>
      </w:pPr>
      <w:bookmarkStart w:id="70" w:name="_Toc226608827"/>
      <w:r w:rsidRPr="007C19FF">
        <w:rPr>
          <w:rFonts w:cs="Calibri"/>
        </w:rPr>
        <w:t>Renderização</w:t>
      </w:r>
      <w:bookmarkEnd w:id="70"/>
    </w:p>
    <w:p w14:paraId="035C9637" w14:textId="77777777" w:rsidR="001C29F9" w:rsidRDefault="001C29F9" w:rsidP="007C19FF">
      <w:pPr>
        <w:rPr>
          <w:rFonts w:ascii="Calibri" w:hAnsi="Calibri" w:cs="Calibri"/>
        </w:rPr>
      </w:pPr>
      <w:r w:rsidRPr="007C19FF">
        <w:rPr>
          <w:rFonts w:ascii="Calibri" w:hAnsi="Calibri" w:cs="Calibri"/>
        </w:rPr>
        <w:t>Verifica que todos os campos do formulário e o botão de submissão são renderizados corretamente ao carregar a página.</w:t>
      </w:r>
    </w:p>
    <w:p w14:paraId="2EA263FC" w14:textId="77777777" w:rsidR="007C19FF" w:rsidRPr="007C19FF" w:rsidRDefault="007C19FF" w:rsidP="007C19FF">
      <w:pPr>
        <w:rPr>
          <w:rFonts w:ascii="Calibri" w:hAnsi="Calibri" w:cs="Calibri"/>
        </w:rPr>
      </w:pPr>
    </w:p>
    <w:p w14:paraId="11FB7B00" w14:textId="3DCDA925" w:rsidR="001C29F9" w:rsidRPr="007C19FF" w:rsidRDefault="001C29F9" w:rsidP="007C19FF">
      <w:pPr>
        <w:pStyle w:val="Ttulo3"/>
        <w:rPr>
          <w:rFonts w:cs="Calibri"/>
        </w:rPr>
      </w:pPr>
      <w:bookmarkStart w:id="71" w:name="_Toc226608828"/>
      <w:r w:rsidRPr="007C19FF">
        <w:rPr>
          <w:rFonts w:cs="Calibri"/>
        </w:rPr>
        <w:t>Validação de Campos</w:t>
      </w:r>
      <w:bookmarkEnd w:id="71"/>
    </w:p>
    <w:p w14:paraId="77AA5942" w14:textId="77777777" w:rsidR="001C29F9" w:rsidRPr="007C19FF" w:rsidRDefault="001C29F9" w:rsidP="007C19FF">
      <w:pPr>
        <w:rPr>
          <w:rFonts w:ascii="Calibri" w:hAnsi="Calibri" w:cs="Calibri"/>
        </w:rPr>
      </w:pPr>
      <w:r w:rsidRPr="007C19FF">
        <w:rPr>
          <w:rFonts w:ascii="Calibri" w:hAnsi="Calibri" w:cs="Calibri"/>
        </w:rPr>
        <w:t xml:space="preserve">Testa o comportamento de validação </w:t>
      </w:r>
      <w:r w:rsidRPr="007C19FF">
        <w:rPr>
          <w:rFonts w:ascii="Calibri" w:hAnsi="Calibri" w:cs="Calibri"/>
          <w:i/>
          <w:iCs/>
        </w:rPr>
        <w:t>frontend</w:t>
      </w:r>
      <w:r w:rsidRPr="007C19FF">
        <w:rPr>
          <w:rFonts w:ascii="Calibri" w:hAnsi="Calibri" w:cs="Calibri"/>
        </w:rPr>
        <w:t xml:space="preserve"> do formulário:</w:t>
      </w:r>
    </w:p>
    <w:p w14:paraId="5D2F23E6" w14:textId="77777777" w:rsidR="001C29F9" w:rsidRPr="001C29F9" w:rsidRDefault="001C29F9" w:rsidP="007C19FF">
      <w:pPr>
        <w:rPr>
          <w:rFonts w:ascii="Calibri" w:hAnsi="Calibri" w:cs="Calibri"/>
        </w:rPr>
      </w:pPr>
      <w:r w:rsidRPr="001C29F9">
        <w:rPr>
          <w:rFonts w:ascii="Calibri" w:hAnsi="Calibri" w:cs="Calibri"/>
        </w:rPr>
        <w:t>Exibição de erro para cada campo vazio ao tentar submeter;</w:t>
      </w:r>
    </w:p>
    <w:p w14:paraId="7481102F" w14:textId="77777777" w:rsidR="001C29F9" w:rsidRPr="001C29F9" w:rsidRDefault="001C29F9" w:rsidP="007C19FF">
      <w:pPr>
        <w:rPr>
          <w:rFonts w:ascii="Calibri" w:hAnsi="Calibri" w:cs="Calibri"/>
        </w:rPr>
      </w:pPr>
      <w:r w:rsidRPr="001C29F9">
        <w:rPr>
          <w:rFonts w:ascii="Calibri" w:hAnsi="Calibri" w:cs="Calibri"/>
        </w:rPr>
        <w:t>Ausência de chamada à API quando há campos inválidos;</w:t>
      </w:r>
    </w:p>
    <w:p w14:paraId="1656CEEB" w14:textId="77777777" w:rsidR="001C29F9" w:rsidRPr="001C29F9" w:rsidRDefault="001C29F9" w:rsidP="007C19FF">
      <w:pPr>
        <w:rPr>
          <w:rFonts w:ascii="Calibri" w:hAnsi="Calibri" w:cs="Calibri"/>
        </w:rPr>
      </w:pPr>
      <w:r w:rsidRPr="001C29F9">
        <w:rPr>
          <w:rFonts w:ascii="Calibri" w:hAnsi="Calibri" w:cs="Calibri"/>
        </w:rPr>
        <w:t>Erro isolado apenas para o campo que está vazio (preenchimento parcial);</w:t>
      </w:r>
    </w:p>
    <w:p w14:paraId="1B4CB9F5" w14:textId="77777777" w:rsidR="001C29F9" w:rsidRDefault="001C29F9" w:rsidP="007C19FF">
      <w:pPr>
        <w:rPr>
          <w:rFonts w:ascii="Calibri" w:hAnsi="Calibri" w:cs="Calibri"/>
        </w:rPr>
      </w:pPr>
      <w:r w:rsidRPr="001C29F9">
        <w:rPr>
          <w:rFonts w:ascii="Calibri" w:hAnsi="Calibri" w:cs="Calibri"/>
        </w:rPr>
        <w:t>Limpeza automática da mensagem de erro quando o utilizador começa a escrever no campo correspondente.</w:t>
      </w:r>
    </w:p>
    <w:p w14:paraId="5B442414" w14:textId="77777777" w:rsidR="007C19FF" w:rsidRPr="001C29F9" w:rsidRDefault="007C19FF" w:rsidP="007C19FF">
      <w:pPr>
        <w:rPr>
          <w:rFonts w:ascii="Calibri" w:hAnsi="Calibri" w:cs="Calibri"/>
        </w:rPr>
      </w:pPr>
    </w:p>
    <w:p w14:paraId="6986A266" w14:textId="066C58EF" w:rsidR="001C29F9" w:rsidRPr="007C19FF" w:rsidRDefault="001C29F9" w:rsidP="007C19FF">
      <w:pPr>
        <w:pStyle w:val="Ttulo3"/>
        <w:rPr>
          <w:rFonts w:cs="Calibri"/>
        </w:rPr>
      </w:pPr>
      <w:bookmarkStart w:id="72" w:name="_Toc226608829"/>
      <w:r w:rsidRPr="007C19FF">
        <w:rPr>
          <w:rFonts w:cs="Calibri"/>
        </w:rPr>
        <w:t>Estado de Carregamento</w:t>
      </w:r>
      <w:bookmarkEnd w:id="72"/>
    </w:p>
    <w:p w14:paraId="6D111E4F" w14:textId="4C532F67" w:rsidR="001C29F9" w:rsidRDefault="001C29F9" w:rsidP="007C19FF">
      <w:pPr>
        <w:rPr>
          <w:rFonts w:ascii="Calibri" w:hAnsi="Calibri" w:cs="Calibri"/>
        </w:rPr>
      </w:pPr>
      <w:r w:rsidRPr="007C19FF">
        <w:rPr>
          <w:rFonts w:ascii="Calibri" w:hAnsi="Calibri" w:cs="Calibri"/>
        </w:rPr>
        <w:t xml:space="preserve">Verifica que, durante o processamento da chamada à API, o botão muda para o estado </w:t>
      </w:r>
      <w:r w:rsidRPr="007C19FF">
        <w:rPr>
          <w:rFonts w:ascii="Calibri" w:hAnsi="Calibri" w:cs="Calibri"/>
          <w:i/>
          <w:iCs/>
        </w:rPr>
        <w:t>"Evaluating…"</w:t>
      </w:r>
      <w:r w:rsidRPr="007C19FF">
        <w:rPr>
          <w:rFonts w:ascii="Calibri" w:hAnsi="Calibri" w:cs="Calibri"/>
        </w:rPr>
        <w:t xml:space="preserve"> e fica desativado, </w:t>
      </w:r>
      <w:r w:rsidR="00717419">
        <w:rPr>
          <w:rFonts w:ascii="Calibri" w:hAnsi="Calibri" w:cs="Calibri"/>
        </w:rPr>
        <w:t>o que impede</w:t>
      </w:r>
      <w:r w:rsidRPr="007C19FF">
        <w:rPr>
          <w:rFonts w:ascii="Calibri" w:hAnsi="Calibri" w:cs="Calibri"/>
        </w:rPr>
        <w:t xml:space="preserve"> submissões duplicadas.</w:t>
      </w:r>
    </w:p>
    <w:p w14:paraId="1EC94337" w14:textId="77777777" w:rsidR="007C19FF" w:rsidRPr="007C19FF" w:rsidRDefault="007C19FF" w:rsidP="007C19FF">
      <w:pPr>
        <w:rPr>
          <w:rFonts w:ascii="Calibri" w:hAnsi="Calibri" w:cs="Calibri"/>
        </w:rPr>
      </w:pPr>
    </w:p>
    <w:p w14:paraId="44C4B52F" w14:textId="380D8FF1" w:rsidR="001C29F9" w:rsidRPr="007C19FF" w:rsidRDefault="001C29F9" w:rsidP="007C19FF">
      <w:pPr>
        <w:pStyle w:val="Ttulo3"/>
        <w:numPr>
          <w:ilvl w:val="0"/>
          <w:numId w:val="0"/>
        </w:numPr>
        <w:ind w:left="720" w:hanging="720"/>
        <w:rPr>
          <w:rFonts w:cs="Calibri"/>
        </w:rPr>
      </w:pPr>
      <w:bookmarkStart w:id="73" w:name="_Toc226608830"/>
      <w:r w:rsidRPr="007C19FF">
        <w:rPr>
          <w:rStyle w:val="Ttulo3Carter"/>
          <w:rFonts w:cs="Calibri"/>
          <w:b/>
          <w:bCs/>
        </w:rPr>
        <w:t>5.3.4</w:t>
      </w:r>
      <w:r w:rsidRPr="007C19FF">
        <w:rPr>
          <w:rFonts w:cs="Calibri"/>
        </w:rPr>
        <w:t xml:space="preserve"> </w:t>
      </w:r>
      <w:r w:rsidRPr="007C19FF">
        <w:rPr>
          <w:rFonts w:cs="Calibri"/>
        </w:rPr>
        <w:tab/>
      </w:r>
      <w:r w:rsidRPr="007C19FF">
        <w:rPr>
          <w:rFonts w:cs="Calibri"/>
        </w:rPr>
        <w:t>Caminho de Sucesso</w:t>
      </w:r>
      <w:bookmarkEnd w:id="73"/>
    </w:p>
    <w:p w14:paraId="4967A8E9" w14:textId="77777777" w:rsidR="001C29F9" w:rsidRPr="007C19FF" w:rsidRDefault="001C29F9" w:rsidP="007C19FF">
      <w:pPr>
        <w:rPr>
          <w:rFonts w:ascii="Calibri" w:hAnsi="Calibri" w:cs="Calibri"/>
        </w:rPr>
      </w:pPr>
      <w:r w:rsidRPr="007C19FF">
        <w:rPr>
          <w:rFonts w:ascii="Calibri" w:hAnsi="Calibri" w:cs="Calibri"/>
        </w:rPr>
        <w:t>Testa o fluxo completo após uma resposta bem-sucedida da API:</w:t>
      </w:r>
    </w:p>
    <w:p w14:paraId="28C7CE82" w14:textId="77777777" w:rsidR="001C29F9" w:rsidRPr="001C29F9" w:rsidRDefault="001C29F9" w:rsidP="007C19FF">
      <w:pPr>
        <w:rPr>
          <w:rFonts w:ascii="Calibri" w:hAnsi="Calibri" w:cs="Calibri"/>
        </w:rPr>
      </w:pPr>
      <w:r w:rsidRPr="001C29F9">
        <w:rPr>
          <w:rFonts w:ascii="Calibri" w:hAnsi="Calibri" w:cs="Calibri"/>
        </w:rPr>
        <w:t>O payload enviado para a função evaluateUserStory contém os valores corretos do formulário;</w:t>
      </w:r>
    </w:p>
    <w:p w14:paraId="7A9CD147" w14:textId="77777777" w:rsidR="001C29F9" w:rsidRPr="001C29F9" w:rsidRDefault="001C29F9" w:rsidP="007C19FF">
      <w:pPr>
        <w:rPr>
          <w:rFonts w:ascii="Calibri" w:hAnsi="Calibri" w:cs="Calibri"/>
        </w:rPr>
      </w:pPr>
      <w:r w:rsidRPr="001C29F9">
        <w:rPr>
          <w:rFonts w:ascii="Calibri" w:hAnsi="Calibri" w:cs="Calibri"/>
        </w:rPr>
        <w:t>O histórico da sessão é atualizado (addHistoryItem);</w:t>
      </w:r>
    </w:p>
    <w:p w14:paraId="6D158F7F" w14:textId="77777777" w:rsidR="001C29F9" w:rsidRPr="001C29F9" w:rsidRDefault="001C29F9" w:rsidP="007C19FF">
      <w:pPr>
        <w:rPr>
          <w:rFonts w:ascii="Calibri" w:hAnsi="Calibri" w:cs="Calibri"/>
        </w:rPr>
      </w:pPr>
      <w:r w:rsidRPr="001C29F9">
        <w:rPr>
          <w:rFonts w:ascii="Calibri" w:hAnsi="Calibri" w:cs="Calibri"/>
        </w:rPr>
        <w:t>O utilizador é redirecionado para a página /user-story?id=&lt;id&gt;;</w:t>
      </w:r>
    </w:p>
    <w:p w14:paraId="6F2EDAF8" w14:textId="77777777" w:rsidR="001C29F9" w:rsidRDefault="001C29F9" w:rsidP="007C19FF">
      <w:pPr>
        <w:rPr>
          <w:rFonts w:ascii="Calibri" w:hAnsi="Calibri" w:cs="Calibri"/>
        </w:rPr>
      </w:pPr>
      <w:r w:rsidRPr="001C29F9">
        <w:rPr>
          <w:rFonts w:ascii="Calibri" w:hAnsi="Calibri" w:cs="Calibri"/>
        </w:rPr>
        <w:t>Os campos do formulário são limpos após a submissão bem-sucedida.</w:t>
      </w:r>
    </w:p>
    <w:p w14:paraId="5353BE9C" w14:textId="77777777" w:rsidR="007C19FF" w:rsidRPr="001C29F9" w:rsidRDefault="007C19FF" w:rsidP="007C19FF">
      <w:pPr>
        <w:rPr>
          <w:rFonts w:ascii="Calibri" w:hAnsi="Calibri" w:cs="Calibri"/>
        </w:rPr>
      </w:pPr>
    </w:p>
    <w:p w14:paraId="73934238" w14:textId="29841C19" w:rsidR="001C29F9" w:rsidRPr="007C19FF" w:rsidRDefault="001C29F9" w:rsidP="007C19FF">
      <w:pPr>
        <w:pStyle w:val="Ttulo3"/>
        <w:rPr>
          <w:rFonts w:cs="Calibri"/>
        </w:rPr>
      </w:pPr>
      <w:bookmarkStart w:id="74" w:name="_Toc226608831"/>
      <w:r w:rsidRPr="007C19FF">
        <w:rPr>
          <w:rFonts w:cs="Calibri"/>
        </w:rPr>
        <w:t>Caminho de Erro</w:t>
      </w:r>
      <w:bookmarkEnd w:id="74"/>
    </w:p>
    <w:p w14:paraId="73604E5C" w14:textId="77777777" w:rsidR="001C29F9" w:rsidRPr="007C19FF" w:rsidRDefault="001C29F9" w:rsidP="007C19FF">
      <w:pPr>
        <w:rPr>
          <w:rFonts w:ascii="Calibri" w:hAnsi="Calibri" w:cs="Calibri"/>
        </w:rPr>
      </w:pPr>
      <w:r w:rsidRPr="007C19FF">
        <w:rPr>
          <w:rFonts w:ascii="Calibri" w:hAnsi="Calibri" w:cs="Calibri"/>
        </w:rPr>
        <w:t>Testa o comportamento quando a API falha:</w:t>
      </w:r>
    </w:p>
    <w:p w14:paraId="50AB0E8A" w14:textId="77777777" w:rsidR="001C29F9" w:rsidRPr="001C29F9" w:rsidRDefault="001C29F9" w:rsidP="007C19FF">
      <w:pPr>
        <w:rPr>
          <w:rFonts w:ascii="Calibri" w:hAnsi="Calibri" w:cs="Calibri"/>
        </w:rPr>
      </w:pPr>
      <w:r w:rsidRPr="001C29F9">
        <w:rPr>
          <w:rFonts w:ascii="Calibri" w:hAnsi="Calibri" w:cs="Calibri"/>
        </w:rPr>
        <w:t>Apresentação da mensagem de erro específica quando a API lança um Error com mensagem;</w:t>
      </w:r>
    </w:p>
    <w:p w14:paraId="4D59AC5C" w14:textId="77777777" w:rsidR="001C29F9" w:rsidRPr="001C29F9" w:rsidRDefault="001C29F9" w:rsidP="007C19FF">
      <w:pPr>
        <w:rPr>
          <w:rFonts w:ascii="Calibri" w:hAnsi="Calibri" w:cs="Calibri"/>
        </w:rPr>
      </w:pPr>
      <w:r w:rsidRPr="001C29F9">
        <w:rPr>
          <w:rFonts w:ascii="Calibri" w:hAnsi="Calibri" w:cs="Calibri"/>
        </w:rPr>
        <w:t>Apresentação de uma mensagem genérica ("Unexpected error. Please try again.") para rejeições não tipadas;</w:t>
      </w:r>
    </w:p>
    <w:p w14:paraId="0436124D" w14:textId="1FD973D7" w:rsidR="001C29F9" w:rsidRDefault="001C29F9" w:rsidP="007C19FF">
      <w:pPr>
        <w:rPr>
          <w:rFonts w:ascii="Calibri" w:hAnsi="Calibri" w:cs="Calibri"/>
        </w:rPr>
      </w:pPr>
      <w:r w:rsidRPr="001C29F9">
        <w:rPr>
          <w:rFonts w:ascii="Calibri" w:hAnsi="Calibri" w:cs="Calibri"/>
        </w:rPr>
        <w:t>Reativação do botão após o erro</w:t>
      </w:r>
      <w:r w:rsidR="00717419">
        <w:rPr>
          <w:rFonts w:ascii="Calibri" w:hAnsi="Calibri" w:cs="Calibri"/>
        </w:rPr>
        <w:t>, e permite uma</w:t>
      </w:r>
      <w:r w:rsidRPr="001C29F9">
        <w:rPr>
          <w:rFonts w:ascii="Calibri" w:hAnsi="Calibri" w:cs="Calibri"/>
        </w:rPr>
        <w:t xml:space="preserve"> nova tentativa.</w:t>
      </w:r>
    </w:p>
    <w:p w14:paraId="6F169B29" w14:textId="77777777" w:rsidR="007C19FF" w:rsidRPr="001C29F9" w:rsidRDefault="007C19FF" w:rsidP="007C19FF">
      <w:pPr>
        <w:rPr>
          <w:rFonts w:ascii="Calibri" w:hAnsi="Calibri" w:cs="Calibri"/>
        </w:rPr>
      </w:pPr>
    </w:p>
    <w:p w14:paraId="2968D563" w14:textId="5AE335D6" w:rsidR="001C29F9" w:rsidRPr="001C29F9" w:rsidRDefault="001C29F9" w:rsidP="001C29F9">
      <w:pPr>
        <w:pStyle w:val="Ttulo2"/>
      </w:pPr>
      <w:bookmarkStart w:id="75" w:name="_Toc226608832"/>
      <w:r w:rsidRPr="001C29F9">
        <w:lastRenderedPageBreak/>
        <w:t>Isolamento e Mocking</w:t>
      </w:r>
      <w:bookmarkEnd w:id="75"/>
    </w:p>
    <w:p w14:paraId="35CF0065" w14:textId="77777777" w:rsidR="001C29F9" w:rsidRPr="001C29F9" w:rsidRDefault="001C29F9" w:rsidP="001C29F9">
      <w:r w:rsidRPr="001C29F9">
        <w:t xml:space="preserve">Para garantir que os testes são deterministas e independentes de dependências externas, foram criados </w:t>
      </w:r>
      <w:r w:rsidRPr="001C29F9">
        <w:rPr>
          <w:i/>
          <w:iCs/>
        </w:rPr>
        <w:t>mocks</w:t>
      </w:r>
      <w:r w:rsidRPr="001C29F9">
        <w:t xml:space="preserve"> para:</w:t>
      </w:r>
    </w:p>
    <w:p w14:paraId="614EFCD4" w14:textId="1DFDB1C7" w:rsidR="001C29F9" w:rsidRPr="001C29F9" w:rsidRDefault="001C29F9" w:rsidP="001C29F9">
      <w:r w:rsidRPr="001C29F9">
        <w:rPr>
          <w:b/>
          <w:bCs/>
        </w:rPr>
        <w:t>next/navigation</w:t>
      </w:r>
      <w:r w:rsidR="00B80876">
        <w:t xml:space="preserve"> - </w:t>
      </w:r>
      <w:r w:rsidRPr="001C29F9">
        <w:t xml:space="preserve">o useRouter é substituído por um mock que expõe mockPush, </w:t>
      </w:r>
      <w:r w:rsidR="00AA1806">
        <w:t>o que permitiu</w:t>
      </w:r>
      <w:r w:rsidRPr="001C29F9">
        <w:t xml:space="preserve"> verificar redirecionamentos sem necessidade de um router real;</w:t>
      </w:r>
    </w:p>
    <w:p w14:paraId="2E463E90" w14:textId="6F6A0CD1" w:rsidR="001C29F9" w:rsidRPr="001C29F9" w:rsidRDefault="001C29F9" w:rsidP="001C29F9">
      <w:r w:rsidRPr="001C29F9">
        <w:rPr>
          <w:b/>
          <w:bCs/>
        </w:rPr>
        <w:t>@/app/_context/HistoryContext</w:t>
      </w:r>
      <w:r w:rsidR="00B80876">
        <w:t xml:space="preserve"> - </w:t>
      </w:r>
      <w:r w:rsidRPr="001C29F9">
        <w:t>o contexto de histórico é mockado para verificar se addHistoryItem é chamado corretamente;</w:t>
      </w:r>
    </w:p>
    <w:p w14:paraId="57DAE337" w14:textId="6617D717" w:rsidR="001C29F9" w:rsidRPr="001C29F9" w:rsidRDefault="001C29F9" w:rsidP="001C29F9">
      <w:r w:rsidRPr="001C29F9">
        <w:rPr>
          <w:b/>
          <w:bCs/>
        </w:rPr>
        <w:t>@/lib/api</w:t>
      </w:r>
      <w:r w:rsidR="00B80876">
        <w:t xml:space="preserve"> - </w:t>
      </w:r>
      <w:r w:rsidRPr="001C29F9">
        <w:t>a função evaluateUserStory é mockada com jest.fn(),</w:t>
      </w:r>
      <w:r w:rsidR="00AA1806">
        <w:t xml:space="preserve">o que permitiu </w:t>
      </w:r>
      <w:r w:rsidRPr="001C29F9">
        <w:t>simular tanto respostas de sucesso como erros da API sem realizar chamadas HTTP reais.</w:t>
      </w:r>
    </w:p>
    <w:p w14:paraId="29A7D1A6" w14:textId="5580CE42" w:rsidR="001C29F9" w:rsidRDefault="001C29F9" w:rsidP="001C29F9"/>
    <w:p w14:paraId="0B33C984" w14:textId="39868A60" w:rsidR="00ED1E80" w:rsidRDefault="00ED1E80" w:rsidP="00ED1E80">
      <w:pPr>
        <w:pStyle w:val="Ttulo2"/>
        <w:rPr>
          <w:lang w:val="pt-PT"/>
        </w:rPr>
      </w:pPr>
      <w:bookmarkStart w:id="76" w:name="_Toc226608833"/>
      <w:r w:rsidRPr="00ED1E80">
        <w:rPr>
          <w:lang w:val="pt-PT"/>
        </w:rPr>
        <w:t>Testes de Integração com a API</w:t>
      </w:r>
      <w:bookmarkEnd w:id="76"/>
    </w:p>
    <w:p w14:paraId="40FE2E90" w14:textId="7FD3DF34" w:rsidR="00ED1E80" w:rsidRPr="00ED1E80" w:rsidRDefault="00ED1E80" w:rsidP="00ED1E80">
      <w:r w:rsidRPr="00ED1E80">
        <w:t xml:space="preserve">Durante o desenvolvimento da camada de integração, foi utilizado o </w:t>
      </w:r>
      <w:r w:rsidRPr="00ED1E80">
        <w:rPr>
          <w:b/>
          <w:bCs/>
        </w:rPr>
        <w:t>Postman</w:t>
      </w:r>
      <w:r w:rsidRPr="00ED1E80">
        <w:t xml:space="preserve"> para validar o contrato da API antes de implementar as chamadas no frontend. Este processo permitiu confirmar a estrutura do payload a enviar, os campos presentes na resposta e os códigos HTTP retornados em cada cenário, </w:t>
      </w:r>
      <w:r>
        <w:t xml:space="preserve">o que evitou </w:t>
      </w:r>
      <w:r w:rsidRPr="00ED1E80">
        <w:t>ambiguidades durante a implementação.</w:t>
      </w:r>
    </w:p>
    <w:p w14:paraId="724D1B02" w14:textId="77777777" w:rsidR="00ED1E80" w:rsidRPr="00ED1E80" w:rsidRDefault="00ED1E80" w:rsidP="00ED1E80">
      <w:r w:rsidRPr="00ED1E80">
        <w:t>Foram testados os seguintes cenários:</w:t>
      </w:r>
    </w:p>
    <w:p w14:paraId="43CC4007" w14:textId="1F877500" w:rsidR="00C27CF7" w:rsidRDefault="00B80876" w:rsidP="00C27CF7">
      <w:pPr>
        <w:numPr>
          <w:ilvl w:val="0"/>
          <w:numId w:val="19"/>
        </w:numPr>
      </w:pPr>
      <w:r>
        <w:rPr>
          <w:b/>
          <w:bCs/>
        </w:rPr>
        <w:t xml:space="preserve">POST </w:t>
      </w:r>
      <w:r w:rsidR="00ED1E80" w:rsidRPr="00ED1E80">
        <w:rPr>
          <w:b/>
          <w:bCs/>
        </w:rPr>
        <w:t>bem-sucedido</w:t>
      </w:r>
      <w:r>
        <w:rPr>
          <w:b/>
          <w:bCs/>
        </w:rPr>
        <w:t xml:space="preserve"> para avaliação de uma UST</w:t>
      </w:r>
      <w:r>
        <w:t xml:space="preserve"> - </w:t>
      </w:r>
      <w:r w:rsidR="00ED1E80" w:rsidRPr="00ED1E80">
        <w:t xml:space="preserve">envio de um </w:t>
      </w:r>
      <w:r w:rsidR="00ED1E80" w:rsidRPr="00ED1E80">
        <w:rPr>
          <w:b/>
          <w:bCs/>
          <w:i/>
          <w:iCs/>
        </w:rPr>
        <w:t xml:space="preserve">Work Item ID </w:t>
      </w:r>
      <w:r w:rsidR="00ED1E80" w:rsidRPr="00ED1E80">
        <w:t xml:space="preserve">válido e de um </w:t>
      </w:r>
      <w:r w:rsidR="00ED1E80" w:rsidRPr="00ED1E80">
        <w:rPr>
          <w:b/>
          <w:bCs/>
          <w:i/>
          <w:iCs/>
        </w:rPr>
        <w:t>URL GitHub</w:t>
      </w:r>
      <w:r w:rsidR="00ED1E80" w:rsidRPr="00ED1E80">
        <w:t xml:space="preserve">, </w:t>
      </w:r>
      <w:r>
        <w:t xml:space="preserve">e </w:t>
      </w:r>
      <w:r w:rsidR="00ED1E80" w:rsidRPr="00ED1E80">
        <w:t>verifi</w:t>
      </w:r>
      <w:r>
        <w:t xml:space="preserve">car </w:t>
      </w:r>
      <w:r w:rsidR="00ED1E80" w:rsidRPr="00ED1E80">
        <w:t>a</w:t>
      </w:r>
      <w:r>
        <w:t xml:space="preserve"> </w:t>
      </w:r>
      <w:r w:rsidR="00ED1E80" w:rsidRPr="00ED1E80">
        <w:t>resposta</w:t>
      </w:r>
      <w:r>
        <w:t xml:space="preserve"> </w:t>
      </w:r>
      <w:r w:rsidR="00ED1E80" w:rsidRPr="00ED1E80">
        <w:t>contém</w:t>
      </w:r>
      <w:r>
        <w:t xml:space="preserve"> </w:t>
      </w:r>
      <w:r w:rsidR="00ED1E80" w:rsidRPr="00ED1E80">
        <w:t>os</w:t>
      </w:r>
      <w:r>
        <w:t xml:space="preserve"> </w:t>
      </w:r>
      <w:r w:rsidR="00ED1E80" w:rsidRPr="00ED1E80">
        <w:t>campos</w:t>
      </w:r>
      <w:r>
        <w:t xml:space="preserve"> </w:t>
      </w:r>
      <w:r w:rsidR="00ED1E80" w:rsidRPr="00ED1E80">
        <w:t>esperados</w:t>
      </w:r>
      <w:r>
        <w:t xml:space="preserve"> (</w:t>
      </w:r>
      <w:r w:rsidR="00ED1E80" w:rsidRPr="00ED1E80">
        <w:t>score, code_quality, summary, passed, failed, improvements</w:t>
      </w:r>
      <w:r>
        <w:t>)</w:t>
      </w:r>
      <w:r w:rsidR="00ED1E80" w:rsidRPr="00ED1E80">
        <w:t>;</w:t>
      </w:r>
    </w:p>
    <w:p w14:paraId="5C85102A" w14:textId="4771D0D2" w:rsidR="00C27CF7" w:rsidRDefault="00B80876" w:rsidP="00AA1806">
      <w:pPr>
        <w:pStyle w:val="PargrafodaLista"/>
        <w:numPr>
          <w:ilvl w:val="0"/>
          <w:numId w:val="19"/>
        </w:numPr>
      </w:pPr>
      <w:r>
        <w:rPr>
          <w:b/>
          <w:bCs/>
        </w:rPr>
        <w:t>Histórico de e</w:t>
      </w:r>
      <w:r w:rsidR="00C27CF7" w:rsidRPr="00C27CF7">
        <w:rPr>
          <w:b/>
          <w:bCs/>
        </w:rPr>
        <w:t>rro</w:t>
      </w:r>
      <w:r>
        <w:rPr>
          <w:b/>
          <w:bCs/>
        </w:rPr>
        <w:t>s</w:t>
      </w:r>
      <w:r w:rsidR="00C27CF7" w:rsidRPr="00C27CF7">
        <w:rPr>
          <w:b/>
          <w:bCs/>
        </w:rPr>
        <w:t xml:space="preserve"> de validação</w:t>
      </w:r>
      <w:r>
        <w:rPr>
          <w:b/>
          <w:bCs/>
        </w:rPr>
        <w:t xml:space="preserve"> (Status code: 500, 422, 400)</w:t>
      </w:r>
      <w:r>
        <w:t xml:space="preserve"> - </w:t>
      </w:r>
      <w:r w:rsidR="00AA1806">
        <w:t>e</w:t>
      </w:r>
      <w:r w:rsidR="00C27CF7" w:rsidRPr="00ED1E80">
        <w:t>nvio de um payload incompleto</w:t>
      </w:r>
      <w:r>
        <w:t>;</w:t>
      </w:r>
      <w:r w:rsidR="00AA1806">
        <w:t xml:space="preserve"> Payload mal preenchido; </w:t>
      </w:r>
      <w:r>
        <w:t>U</w:t>
      </w:r>
      <w:r w:rsidR="00C27CF7" w:rsidRPr="00ED1E80">
        <w:t xml:space="preserve">m </w:t>
      </w:r>
      <w:r w:rsidR="00C27CF7" w:rsidRPr="00AA1806">
        <w:t xml:space="preserve">Work Item ID </w:t>
      </w:r>
      <w:r w:rsidR="00C27CF7" w:rsidRPr="00ED1E80">
        <w:t>inexistente</w:t>
      </w:r>
      <w:r>
        <w:t>;</w:t>
      </w:r>
    </w:p>
    <w:p w14:paraId="39119CBE" w14:textId="77777777" w:rsidR="00A362AE" w:rsidRDefault="00A362AE" w:rsidP="00B80876">
      <w:pPr>
        <w:jc w:val="center"/>
      </w:pPr>
    </w:p>
    <w:p w14:paraId="1DB204E1" w14:textId="4C8C2FC6" w:rsidR="00C27CF7" w:rsidRPr="00C27CF7" w:rsidRDefault="00C27CF7" w:rsidP="00B80876">
      <w:pPr>
        <w:jc w:val="center"/>
      </w:pPr>
      <w:r w:rsidRPr="00C27CF7">
        <w:drawing>
          <wp:inline distT="0" distB="0" distL="0" distR="0" wp14:anchorId="347A0D96" wp14:editId="3AA3F39A">
            <wp:extent cx="4465122" cy="2890648"/>
            <wp:effectExtent l="0" t="0" r="0" b="5080"/>
            <wp:docPr id="6807160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16072" name=""/>
                    <pic:cNvPicPr/>
                  </pic:nvPicPr>
                  <pic:blipFill>
                    <a:blip r:embed="rId23"/>
                    <a:stretch>
                      <a:fillRect/>
                    </a:stretch>
                  </pic:blipFill>
                  <pic:spPr>
                    <a:xfrm>
                      <a:off x="0" y="0"/>
                      <a:ext cx="4481396" cy="2901183"/>
                    </a:xfrm>
                    <a:prstGeom prst="rect">
                      <a:avLst/>
                    </a:prstGeom>
                  </pic:spPr>
                </pic:pic>
              </a:graphicData>
            </a:graphic>
          </wp:inline>
        </w:drawing>
      </w:r>
    </w:p>
    <w:p w14:paraId="1CA92352" w14:textId="44BBC2A9" w:rsidR="00C27CF7" w:rsidRPr="00C27CF7" w:rsidRDefault="00A362AE" w:rsidP="00A362AE">
      <w:pPr>
        <w:pStyle w:val="Legenda"/>
      </w:pPr>
      <w:bookmarkStart w:id="77" w:name="_Toc226604343"/>
      <w:r>
        <w:t xml:space="preserve">Figura </w:t>
      </w:r>
      <w:r>
        <w:fldChar w:fldCharType="begin"/>
      </w:r>
      <w:r>
        <w:instrText xml:space="preserve"> SEQ Figura \* ARABIC </w:instrText>
      </w:r>
      <w:r>
        <w:fldChar w:fldCharType="separate"/>
      </w:r>
      <w:r w:rsidR="004A6B1B">
        <w:rPr>
          <w:noProof/>
        </w:rPr>
        <w:t>8</w:t>
      </w:r>
      <w:r>
        <w:fldChar w:fldCharType="end"/>
      </w:r>
      <w:r>
        <w:t xml:space="preserve"> – Histórico de testes realizados no Postman</w:t>
      </w:r>
      <w:bookmarkEnd w:id="77"/>
    </w:p>
    <w:p w14:paraId="293939E3" w14:textId="77777777" w:rsidR="00C27CF7" w:rsidRPr="00C27CF7" w:rsidRDefault="00C27CF7" w:rsidP="00C27CF7"/>
    <w:p w14:paraId="6712AFC5" w14:textId="3B35FADB" w:rsidR="00C27CF7" w:rsidRDefault="00B80876" w:rsidP="00C27CF7">
      <w:r w:rsidRPr="00B80876">
        <w:lastRenderedPageBreak/>
        <w:drawing>
          <wp:inline distT="0" distB="0" distL="0" distR="0" wp14:anchorId="20E568DF" wp14:editId="7DC85811">
            <wp:extent cx="5400675" cy="4090670"/>
            <wp:effectExtent l="0" t="0" r="9525" b="5080"/>
            <wp:docPr id="20107694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9412" name=""/>
                    <pic:cNvPicPr/>
                  </pic:nvPicPr>
                  <pic:blipFill>
                    <a:blip r:embed="rId24"/>
                    <a:stretch>
                      <a:fillRect/>
                    </a:stretch>
                  </pic:blipFill>
                  <pic:spPr>
                    <a:xfrm>
                      <a:off x="0" y="0"/>
                      <a:ext cx="5400675" cy="4090670"/>
                    </a:xfrm>
                    <a:prstGeom prst="rect">
                      <a:avLst/>
                    </a:prstGeom>
                  </pic:spPr>
                </pic:pic>
              </a:graphicData>
            </a:graphic>
          </wp:inline>
        </w:drawing>
      </w:r>
    </w:p>
    <w:p w14:paraId="6B2E76E0" w14:textId="6D468A93" w:rsidR="00B80876" w:rsidRPr="00A362AE" w:rsidRDefault="00A362AE" w:rsidP="00A362AE">
      <w:pPr>
        <w:pStyle w:val="Legenda"/>
      </w:pPr>
      <w:bookmarkStart w:id="78" w:name="_Toc226604344"/>
      <w:r w:rsidRPr="00A362AE">
        <w:t xml:space="preserve">Figura </w:t>
      </w:r>
      <w:r w:rsidRPr="00A362AE">
        <w:fldChar w:fldCharType="begin"/>
      </w:r>
      <w:r w:rsidRPr="00A362AE">
        <w:instrText xml:space="preserve"> SEQ Figura \* ARABIC </w:instrText>
      </w:r>
      <w:r w:rsidRPr="00A362AE">
        <w:fldChar w:fldCharType="separate"/>
      </w:r>
      <w:r w:rsidR="004A6B1B">
        <w:rPr>
          <w:noProof/>
        </w:rPr>
        <w:t>9</w:t>
      </w:r>
      <w:r w:rsidRPr="00A362AE">
        <w:fldChar w:fldCharType="end"/>
      </w:r>
      <w:r w:rsidRPr="00A362AE">
        <w:t xml:space="preserve"> - </w:t>
      </w:r>
      <w:r w:rsidRPr="00A362AE">
        <w:t xml:space="preserve">POST </w:t>
      </w:r>
      <w:r w:rsidRPr="00ED1E80">
        <w:t>bem-sucedido</w:t>
      </w:r>
      <w:r w:rsidRPr="00A362AE">
        <w:t xml:space="preserve"> para avaliação de uma</w:t>
      </w:r>
      <w:r w:rsidRPr="00A362AE">
        <w:t xml:space="preserve"> UST</w:t>
      </w:r>
      <w:bookmarkEnd w:id="78"/>
    </w:p>
    <w:p w14:paraId="7F6A57C2" w14:textId="77777777" w:rsidR="00B80876" w:rsidRPr="00C27CF7" w:rsidRDefault="00B80876" w:rsidP="00C27CF7"/>
    <w:p w14:paraId="131C5089" w14:textId="3DF9F137" w:rsidR="00C27CF7" w:rsidRPr="00C27CF7" w:rsidRDefault="00B80876" w:rsidP="00C27CF7">
      <w:r w:rsidRPr="00B80876">
        <w:drawing>
          <wp:inline distT="0" distB="0" distL="0" distR="0" wp14:anchorId="38A78E44" wp14:editId="26192638">
            <wp:extent cx="5400675" cy="2543810"/>
            <wp:effectExtent l="0" t="0" r="9525" b="8890"/>
            <wp:docPr id="4931995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99554" name=""/>
                    <pic:cNvPicPr/>
                  </pic:nvPicPr>
                  <pic:blipFill>
                    <a:blip r:embed="rId25"/>
                    <a:stretch>
                      <a:fillRect/>
                    </a:stretch>
                  </pic:blipFill>
                  <pic:spPr>
                    <a:xfrm>
                      <a:off x="0" y="0"/>
                      <a:ext cx="5400675" cy="2543810"/>
                    </a:xfrm>
                    <a:prstGeom prst="rect">
                      <a:avLst/>
                    </a:prstGeom>
                  </pic:spPr>
                </pic:pic>
              </a:graphicData>
            </a:graphic>
          </wp:inline>
        </w:drawing>
      </w:r>
    </w:p>
    <w:p w14:paraId="7D917D6B" w14:textId="4490AD85" w:rsidR="00C27CF7" w:rsidRPr="00A362AE" w:rsidRDefault="00A362AE" w:rsidP="00A362AE">
      <w:pPr>
        <w:pStyle w:val="Legenda"/>
      </w:pPr>
      <w:bookmarkStart w:id="79" w:name="_Toc226604345"/>
      <w:r>
        <w:t xml:space="preserve">Figura </w:t>
      </w:r>
      <w:r>
        <w:fldChar w:fldCharType="begin"/>
      </w:r>
      <w:r>
        <w:instrText xml:space="preserve"> SEQ Figura \* ARABIC </w:instrText>
      </w:r>
      <w:r>
        <w:fldChar w:fldCharType="separate"/>
      </w:r>
      <w:r w:rsidR="004A6B1B">
        <w:rPr>
          <w:noProof/>
        </w:rPr>
        <w:t>10</w:t>
      </w:r>
      <w:r>
        <w:fldChar w:fldCharType="end"/>
      </w:r>
      <w:r>
        <w:t xml:space="preserve"> </w:t>
      </w:r>
      <w:r w:rsidRPr="00A362AE">
        <w:t>-</w:t>
      </w:r>
      <w:r>
        <w:t xml:space="preserve"> </w:t>
      </w:r>
      <w:r w:rsidRPr="00A362AE">
        <w:t xml:space="preserve">POST </w:t>
      </w:r>
      <w:r w:rsidRPr="00ED1E80">
        <w:t>bem-sucedido</w:t>
      </w:r>
      <w:r w:rsidRPr="00A362AE">
        <w:t xml:space="preserve"> para avaliação de uma</w:t>
      </w:r>
      <w:r w:rsidRPr="00A362AE">
        <w:t xml:space="preserve"> UST (continuação)</w:t>
      </w:r>
      <w:bookmarkEnd w:id="79"/>
    </w:p>
    <w:p w14:paraId="04E0F266" w14:textId="77777777" w:rsidR="00C27CF7" w:rsidRPr="00C27CF7" w:rsidRDefault="00C27CF7" w:rsidP="00C27CF7"/>
    <w:p w14:paraId="1046A93B" w14:textId="77777777" w:rsidR="00C27CF7" w:rsidRDefault="00C27CF7" w:rsidP="00C27CF7"/>
    <w:p w14:paraId="2C573F7C" w14:textId="512B96DB" w:rsidR="00C27CF7" w:rsidRDefault="00C27CF7" w:rsidP="00C27CF7">
      <w:pPr>
        <w:tabs>
          <w:tab w:val="left" w:pos="1758"/>
        </w:tabs>
      </w:pPr>
    </w:p>
    <w:p w14:paraId="282D20F2" w14:textId="77777777" w:rsidR="00C27CF7" w:rsidRDefault="00C27CF7" w:rsidP="00C27CF7">
      <w:pPr>
        <w:tabs>
          <w:tab w:val="left" w:pos="1758"/>
        </w:tabs>
      </w:pPr>
    </w:p>
    <w:p w14:paraId="0927DE6E" w14:textId="68D8A31C" w:rsidR="00C27CF7" w:rsidRPr="00C27CF7" w:rsidRDefault="00C27CF7" w:rsidP="00C27CF7">
      <w:pPr>
        <w:sectPr w:rsidR="00C27CF7" w:rsidRPr="00C27CF7" w:rsidSect="00877B6E">
          <w:headerReference w:type="default" r:id="rId26"/>
          <w:pgSz w:w="11907" w:h="16839" w:code="9"/>
          <w:pgMar w:top="1417" w:right="1701" w:bottom="1417" w:left="1701" w:header="720" w:footer="720" w:gutter="0"/>
          <w:pgNumType w:start="1"/>
          <w:cols w:space="720"/>
          <w:docGrid w:linePitch="360"/>
        </w:sectPr>
      </w:pPr>
    </w:p>
    <w:p w14:paraId="651B1853" w14:textId="1ECFEFB3" w:rsidR="00AE12ED" w:rsidRPr="001F15F1" w:rsidRDefault="00AE12ED" w:rsidP="001C29F9">
      <w:pPr>
        <w:pStyle w:val="Ttulo1"/>
      </w:pPr>
      <w:bookmarkStart w:id="80" w:name="_Toc226608834"/>
      <w:r w:rsidRPr="001F15F1">
        <w:lastRenderedPageBreak/>
        <w:t>Método e Planeamento</w:t>
      </w:r>
      <w:bookmarkEnd w:id="80"/>
    </w:p>
    <w:p w14:paraId="7FEA98F7" w14:textId="26EE276E" w:rsidR="00E95DBB" w:rsidRDefault="00C27CF7" w:rsidP="00E95DBB">
      <w:pPr>
        <w:rPr>
          <w:sz w:val="23"/>
          <w:szCs w:val="23"/>
        </w:rPr>
      </w:pPr>
      <w:r w:rsidRPr="00C27CF7">
        <w:rPr>
          <w:sz w:val="23"/>
          <w:szCs w:val="23"/>
        </w:rPr>
        <w:drawing>
          <wp:inline distT="0" distB="0" distL="0" distR="0" wp14:anchorId="196B80E1" wp14:editId="722FE429">
            <wp:extent cx="8891905" cy="2315845"/>
            <wp:effectExtent l="0" t="0" r="4445" b="8255"/>
            <wp:docPr id="14368918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91887" name=""/>
                    <pic:cNvPicPr/>
                  </pic:nvPicPr>
                  <pic:blipFill>
                    <a:blip r:embed="rId27"/>
                    <a:stretch>
                      <a:fillRect/>
                    </a:stretch>
                  </pic:blipFill>
                  <pic:spPr>
                    <a:xfrm>
                      <a:off x="0" y="0"/>
                      <a:ext cx="8891905" cy="2315845"/>
                    </a:xfrm>
                    <a:prstGeom prst="rect">
                      <a:avLst/>
                    </a:prstGeom>
                  </pic:spPr>
                </pic:pic>
              </a:graphicData>
            </a:graphic>
          </wp:inline>
        </w:drawing>
      </w:r>
    </w:p>
    <w:p w14:paraId="3714DBE1" w14:textId="0534AF6E" w:rsidR="00C27CF7" w:rsidRDefault="00A362AE" w:rsidP="00A362AE">
      <w:pPr>
        <w:pStyle w:val="Legenda"/>
      </w:pPr>
      <w:bookmarkStart w:id="81" w:name="_Toc226604346"/>
      <w:r>
        <w:t xml:space="preserve">Figura </w:t>
      </w:r>
      <w:r>
        <w:fldChar w:fldCharType="begin"/>
      </w:r>
      <w:r>
        <w:instrText xml:space="preserve"> SEQ Figura \* ARABIC </w:instrText>
      </w:r>
      <w:r>
        <w:fldChar w:fldCharType="separate"/>
      </w:r>
      <w:r w:rsidR="004A6B1B">
        <w:rPr>
          <w:noProof/>
        </w:rPr>
        <w:t>11</w:t>
      </w:r>
      <w:r>
        <w:fldChar w:fldCharType="end"/>
      </w:r>
      <w:r>
        <w:t xml:space="preserve"> – Diagrama de Gantt</w:t>
      </w:r>
      <w:bookmarkEnd w:id="81"/>
    </w:p>
    <w:p w14:paraId="5B306965" w14:textId="77777777" w:rsidR="00A362AE" w:rsidRPr="00A362AE" w:rsidRDefault="00A362AE" w:rsidP="00A362AE"/>
    <w:p w14:paraId="5E9A4EBB" w14:textId="37ED9BC1" w:rsidR="00C526D0" w:rsidRPr="00C27CF7" w:rsidRDefault="00C27CF7" w:rsidP="00C27CF7">
      <w:pPr>
        <w:jc w:val="center"/>
        <w:rPr>
          <w:sz w:val="23"/>
          <w:szCs w:val="23"/>
        </w:rPr>
      </w:pPr>
      <w:r w:rsidRPr="00C27CF7">
        <w:rPr>
          <w:sz w:val="23"/>
          <w:szCs w:val="23"/>
        </w:rPr>
        <w:drawing>
          <wp:inline distT="0" distB="0" distL="0" distR="0" wp14:anchorId="317D04C5" wp14:editId="0ED66E64">
            <wp:extent cx="4219443" cy="2257293"/>
            <wp:effectExtent l="0" t="0" r="0" b="0"/>
            <wp:docPr id="1412964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4535" name=""/>
                    <pic:cNvPicPr/>
                  </pic:nvPicPr>
                  <pic:blipFill>
                    <a:blip r:embed="rId28"/>
                    <a:stretch>
                      <a:fillRect/>
                    </a:stretch>
                  </pic:blipFill>
                  <pic:spPr>
                    <a:xfrm>
                      <a:off x="0" y="0"/>
                      <a:ext cx="4291154" cy="2295657"/>
                    </a:xfrm>
                    <a:prstGeom prst="rect">
                      <a:avLst/>
                    </a:prstGeom>
                  </pic:spPr>
                </pic:pic>
              </a:graphicData>
            </a:graphic>
          </wp:inline>
        </w:drawing>
      </w:r>
    </w:p>
    <w:p w14:paraId="08E1F9C0" w14:textId="2832EC4A" w:rsidR="00B47502" w:rsidRPr="001F15F1" w:rsidRDefault="00A362AE" w:rsidP="00A362AE">
      <w:pPr>
        <w:pStyle w:val="Legenda"/>
      </w:pPr>
      <w:bookmarkStart w:id="82" w:name="_Toc226604347"/>
      <w:r>
        <w:t xml:space="preserve">Figura </w:t>
      </w:r>
      <w:r>
        <w:fldChar w:fldCharType="begin"/>
      </w:r>
      <w:r>
        <w:instrText xml:space="preserve"> SEQ Figura \* ARABIC </w:instrText>
      </w:r>
      <w:r>
        <w:fldChar w:fldCharType="separate"/>
      </w:r>
      <w:r w:rsidR="004A6B1B">
        <w:rPr>
          <w:noProof/>
        </w:rPr>
        <w:t>12</w:t>
      </w:r>
      <w:r>
        <w:fldChar w:fldCharType="end"/>
      </w:r>
      <w:r w:rsidRPr="001F15F1">
        <w:t xml:space="preserve"> - Diagrama de Gantt</w:t>
      </w:r>
      <w:r>
        <w:t xml:space="preserve"> (continuação)</w:t>
      </w:r>
      <w:bookmarkEnd w:id="82"/>
    </w:p>
    <w:p w14:paraId="598CDA9B" w14:textId="315D7E9E" w:rsidR="00C27CF7" w:rsidRDefault="00C27CF7" w:rsidP="00B47502">
      <w:pPr>
        <w:sectPr w:rsidR="00C27CF7" w:rsidSect="00AA1806">
          <w:pgSz w:w="16839" w:h="11907" w:orient="landscape" w:code="9"/>
          <w:pgMar w:top="720" w:right="720" w:bottom="720" w:left="720" w:header="624" w:footer="397" w:gutter="0"/>
          <w:cols w:space="720"/>
          <w:docGrid w:linePitch="360"/>
        </w:sectPr>
      </w:pPr>
    </w:p>
    <w:p w14:paraId="65E54AF7" w14:textId="66F524A4" w:rsidR="00B47502" w:rsidRPr="007D0E35" w:rsidRDefault="00F64866" w:rsidP="0031238A">
      <w:pPr>
        <w:pStyle w:val="Ttulo1"/>
        <w:numPr>
          <w:ilvl w:val="0"/>
          <w:numId w:val="0"/>
        </w:numPr>
        <w:ind w:left="432" w:hanging="432"/>
        <w:rPr>
          <w:lang w:val="en-CA"/>
        </w:rPr>
      </w:pPr>
      <w:bookmarkStart w:id="83" w:name="_Toc226608835"/>
      <w:bookmarkEnd w:id="64"/>
      <w:r w:rsidRPr="007D0E35">
        <w:rPr>
          <w:lang w:val="en-CA"/>
        </w:rPr>
        <w:lastRenderedPageBreak/>
        <w:t>Bibliografia</w:t>
      </w:r>
      <w:bookmarkEnd w:id="83"/>
    </w:p>
    <w:p w14:paraId="103C6914" w14:textId="0627DC98" w:rsidR="009D3CD9" w:rsidRPr="007D0E35" w:rsidRDefault="00B47502" w:rsidP="00E125D6">
      <w:pPr>
        <w:pStyle w:val="Reference"/>
        <w:rPr>
          <w:noProof w:val="0"/>
          <w:lang w:val="en-CA"/>
        </w:rPr>
      </w:pPr>
      <w:bookmarkStart w:id="84" w:name="definition_of_done_summet"/>
      <w:r w:rsidRPr="007D0E35">
        <w:rPr>
          <w:noProof w:val="0"/>
          <w:lang w:val="en-CA"/>
        </w:rPr>
        <w:t>[</w:t>
      </w:r>
      <w:r w:rsidR="0031238A" w:rsidRPr="007D0E35">
        <w:rPr>
          <w:noProof w:val="0"/>
          <w:lang w:val="en-CA"/>
        </w:rPr>
        <w:t>1</w:t>
      </w:r>
      <w:r w:rsidRPr="007D0E35">
        <w:rPr>
          <w:noProof w:val="0"/>
          <w:lang w:val="en-CA"/>
        </w:rPr>
        <w:t>]</w:t>
      </w:r>
      <w:bookmarkEnd w:id="84"/>
      <w:r w:rsidRPr="007D0E35">
        <w:rPr>
          <w:noProof w:val="0"/>
          <w:lang w:val="en-CA"/>
        </w:rPr>
        <w:tab/>
        <w:t xml:space="preserve">Madan, S. (2019), DONE Understanding Of The Definition Of "Done”, </w:t>
      </w:r>
      <w:hyperlink r:id="rId29" w:history="1">
        <w:r w:rsidRPr="007D0E35">
          <w:rPr>
            <w:rStyle w:val="Hiperligao"/>
            <w:noProof w:val="0"/>
            <w:lang w:val="en-CA"/>
          </w:rPr>
          <w:t>DONE Understanding Of The Definition Of "Done” | Scrum.org</w:t>
        </w:r>
      </w:hyperlink>
      <w:r w:rsidRPr="007D0E35">
        <w:rPr>
          <w:noProof w:val="0"/>
          <w:lang w:val="en-CA"/>
        </w:rPr>
        <w:t xml:space="preserve">, acedido em </w:t>
      </w:r>
      <w:r w:rsidR="007153E3" w:rsidRPr="007D0E35">
        <w:rPr>
          <w:noProof w:val="0"/>
          <w:lang w:val="en-CA"/>
        </w:rPr>
        <w:t>o</w:t>
      </w:r>
      <w:r w:rsidRPr="007D0E35">
        <w:rPr>
          <w:noProof w:val="0"/>
          <w:lang w:val="en-CA"/>
        </w:rPr>
        <w:t>ut. 2025</w:t>
      </w:r>
    </w:p>
    <w:p w14:paraId="503195AC" w14:textId="4AC7852A" w:rsidR="0031238A" w:rsidRPr="001F15F1" w:rsidRDefault="009D3CD9" w:rsidP="00E125D6">
      <w:pPr>
        <w:pStyle w:val="Reference"/>
        <w:rPr>
          <w:noProof w:val="0"/>
        </w:rPr>
      </w:pPr>
      <w:bookmarkStart w:id="85" w:name="siteCGI"/>
      <w:r w:rsidRPr="001F15F1">
        <w:rPr>
          <w:noProof w:val="0"/>
        </w:rPr>
        <w:t>[</w:t>
      </w:r>
      <w:r w:rsidR="0031238A" w:rsidRPr="001F15F1">
        <w:rPr>
          <w:noProof w:val="0"/>
        </w:rPr>
        <w:t>2</w:t>
      </w:r>
      <w:r w:rsidRPr="001F15F1">
        <w:rPr>
          <w:noProof w:val="0"/>
        </w:rPr>
        <w:t>]</w:t>
      </w:r>
      <w:bookmarkEnd w:id="85"/>
      <w:r w:rsidRPr="001F15F1">
        <w:rPr>
          <w:noProof w:val="0"/>
        </w:rPr>
        <w:tab/>
        <w:t xml:space="preserve">Conseillers en Gestion et Informatique (CGI), </w:t>
      </w:r>
      <w:hyperlink r:id="rId30" w:history="1">
        <w:r w:rsidRPr="001F15F1">
          <w:rPr>
            <w:rStyle w:val="Hiperligao"/>
            <w:noProof w:val="0"/>
          </w:rPr>
          <w:t>https://www.cgi.com/en</w:t>
        </w:r>
      </w:hyperlink>
      <w:r w:rsidRPr="001F15F1">
        <w:rPr>
          <w:noProof w:val="0"/>
        </w:rPr>
        <w:t xml:space="preserve">, acedido em </w:t>
      </w:r>
      <w:r w:rsidR="007153E3" w:rsidRPr="001F15F1">
        <w:rPr>
          <w:noProof w:val="0"/>
        </w:rPr>
        <w:t>out.</w:t>
      </w:r>
      <w:r w:rsidRPr="001F15F1">
        <w:rPr>
          <w:noProof w:val="0"/>
        </w:rPr>
        <w:t xml:space="preserve"> 2025</w:t>
      </w:r>
    </w:p>
    <w:p w14:paraId="66F15AB2" w14:textId="13EA1926" w:rsidR="0031238A" w:rsidRPr="001F15F1" w:rsidRDefault="0031238A" w:rsidP="0031238A">
      <w:pPr>
        <w:pStyle w:val="Reference"/>
        <w:rPr>
          <w:noProof w:val="0"/>
        </w:rPr>
      </w:pPr>
      <w:bookmarkStart w:id="86" w:name="siteLusofona"/>
      <w:r w:rsidRPr="001F15F1">
        <w:rPr>
          <w:noProof w:val="0"/>
        </w:rPr>
        <w:t>[3]</w:t>
      </w:r>
      <w:bookmarkEnd w:id="86"/>
      <w:r w:rsidRPr="001F15F1">
        <w:rPr>
          <w:noProof w:val="0"/>
        </w:rPr>
        <w:tab/>
        <w:t xml:space="preserve">Universidade Lusófona de Humanidades e Tecnologia (ULHT), </w:t>
      </w:r>
      <w:hyperlink r:id="rId31" w:history="1">
        <w:r w:rsidRPr="001F15F1">
          <w:rPr>
            <w:rStyle w:val="Hiperligao"/>
            <w:noProof w:val="0"/>
          </w:rPr>
          <w:t>www.ulusofona.pt</w:t>
        </w:r>
      </w:hyperlink>
      <w:r w:rsidRPr="001F15F1">
        <w:rPr>
          <w:noProof w:val="0"/>
        </w:rPr>
        <w:t xml:space="preserve">, acedido em </w:t>
      </w:r>
      <w:r w:rsidR="007153E3" w:rsidRPr="001F15F1">
        <w:rPr>
          <w:noProof w:val="0"/>
        </w:rPr>
        <w:t>out.</w:t>
      </w:r>
      <w:r w:rsidRPr="001F15F1">
        <w:rPr>
          <w:noProof w:val="0"/>
        </w:rPr>
        <w:t xml:space="preserve"> 2025</w:t>
      </w:r>
    </w:p>
    <w:p w14:paraId="66AA5D21" w14:textId="55DF1286" w:rsidR="00136741" w:rsidRPr="007D0E35" w:rsidRDefault="00136741" w:rsidP="00E125D6">
      <w:pPr>
        <w:pStyle w:val="Reference"/>
        <w:rPr>
          <w:noProof w:val="0"/>
          <w:lang w:val="en-CA"/>
        </w:rPr>
      </w:pPr>
      <w:r w:rsidRPr="007D0E35">
        <w:rPr>
          <w:noProof w:val="0"/>
          <w:lang w:val="en-CA"/>
        </w:rPr>
        <w:t>[4]</w:t>
      </w:r>
      <w:r w:rsidR="000676B5" w:rsidRPr="007D0E35">
        <w:rPr>
          <w:noProof w:val="0"/>
          <w:lang w:val="en-CA"/>
        </w:rPr>
        <w:tab/>
        <w:t xml:space="preserve">The React Framework </w:t>
      </w:r>
      <w:r w:rsidR="008958D4" w:rsidRPr="007D0E35">
        <w:rPr>
          <w:noProof w:val="0"/>
          <w:lang w:val="en-CA"/>
        </w:rPr>
        <w:t xml:space="preserve">- </w:t>
      </w:r>
      <w:r w:rsidR="000676B5" w:rsidRPr="007D0E35">
        <w:rPr>
          <w:noProof w:val="0"/>
          <w:lang w:val="en-CA"/>
        </w:rPr>
        <w:t xml:space="preserve">Next.js, </w:t>
      </w:r>
      <w:hyperlink r:id="rId32" w:history="1">
        <w:r w:rsidR="000676B5" w:rsidRPr="007D0E35">
          <w:rPr>
            <w:rStyle w:val="Hiperligao"/>
            <w:noProof w:val="0"/>
            <w:lang w:val="en-CA"/>
          </w:rPr>
          <w:t>https://nextjs.org/</w:t>
        </w:r>
      </w:hyperlink>
      <w:r w:rsidR="000676B5" w:rsidRPr="007D0E35">
        <w:rPr>
          <w:noProof w:val="0"/>
          <w:lang w:val="en-CA"/>
        </w:rPr>
        <w:t>, acedido em Out. de 2025</w:t>
      </w:r>
    </w:p>
    <w:p w14:paraId="69AFE3B9" w14:textId="3DD59525" w:rsidR="00136741" w:rsidRPr="001F15F1" w:rsidRDefault="00136741" w:rsidP="00E125D6">
      <w:pPr>
        <w:pStyle w:val="Reference"/>
        <w:rPr>
          <w:noProof w:val="0"/>
        </w:rPr>
      </w:pPr>
      <w:r w:rsidRPr="001F15F1">
        <w:rPr>
          <w:noProof w:val="0"/>
        </w:rPr>
        <w:t>[5]</w:t>
      </w:r>
      <w:r w:rsidR="000676B5" w:rsidRPr="001F15F1">
        <w:rPr>
          <w:noProof w:val="0"/>
        </w:rPr>
        <w:tab/>
        <w:t xml:space="preserve">World Wide Web Consortium </w:t>
      </w:r>
      <w:r w:rsidR="008958D4" w:rsidRPr="001F15F1">
        <w:rPr>
          <w:noProof w:val="0"/>
        </w:rPr>
        <w:t xml:space="preserve">- </w:t>
      </w:r>
      <w:r w:rsidR="000676B5" w:rsidRPr="001F15F1">
        <w:rPr>
          <w:noProof w:val="0"/>
        </w:rPr>
        <w:t xml:space="preserve">W3C, </w:t>
      </w:r>
      <w:hyperlink r:id="rId33" w:history="1">
        <w:r w:rsidR="000676B5" w:rsidRPr="001F15F1">
          <w:rPr>
            <w:rStyle w:val="Hiperligao"/>
            <w:noProof w:val="0"/>
          </w:rPr>
          <w:t>https://www.w3.org/</w:t>
        </w:r>
      </w:hyperlink>
      <w:r w:rsidR="000676B5" w:rsidRPr="001F15F1">
        <w:rPr>
          <w:noProof w:val="0"/>
        </w:rPr>
        <w:t xml:space="preserve">, acedido em </w:t>
      </w:r>
      <w:r w:rsidR="007153E3" w:rsidRPr="001F15F1">
        <w:rPr>
          <w:noProof w:val="0"/>
        </w:rPr>
        <w:t>out.</w:t>
      </w:r>
      <w:r w:rsidR="000676B5" w:rsidRPr="001F15F1">
        <w:rPr>
          <w:noProof w:val="0"/>
        </w:rPr>
        <w:t xml:space="preserve"> de 2025</w:t>
      </w:r>
    </w:p>
    <w:p w14:paraId="6710CC8C" w14:textId="248F73C8" w:rsidR="00136741" w:rsidRPr="001F15F1" w:rsidRDefault="00136741" w:rsidP="00E125D6">
      <w:pPr>
        <w:pStyle w:val="Reference"/>
        <w:rPr>
          <w:noProof w:val="0"/>
        </w:rPr>
      </w:pPr>
      <w:r w:rsidRPr="001F15F1">
        <w:rPr>
          <w:noProof w:val="0"/>
        </w:rPr>
        <w:t>[6]</w:t>
      </w:r>
      <w:r w:rsidR="000676B5" w:rsidRPr="001F15F1">
        <w:rPr>
          <w:noProof w:val="0"/>
        </w:rPr>
        <w:tab/>
        <w:t xml:space="preserve">Sistema de controle de versões </w:t>
      </w:r>
      <w:r w:rsidR="008958D4" w:rsidRPr="001F15F1">
        <w:rPr>
          <w:noProof w:val="0"/>
        </w:rPr>
        <w:t xml:space="preserve">- </w:t>
      </w:r>
      <w:r w:rsidR="000676B5" w:rsidRPr="001F15F1">
        <w:rPr>
          <w:noProof w:val="0"/>
        </w:rPr>
        <w:t xml:space="preserve">GIT, </w:t>
      </w:r>
      <w:hyperlink r:id="rId34" w:history="1">
        <w:r w:rsidR="000676B5" w:rsidRPr="001F15F1">
          <w:rPr>
            <w:rStyle w:val="Hiperligao"/>
            <w:noProof w:val="0"/>
          </w:rPr>
          <w:t>https://git-scm.com/docs</w:t>
        </w:r>
      </w:hyperlink>
      <w:r w:rsidR="000676B5" w:rsidRPr="001F15F1">
        <w:rPr>
          <w:noProof w:val="0"/>
        </w:rPr>
        <w:t xml:space="preserve">, acedido em </w:t>
      </w:r>
      <w:r w:rsidR="007153E3" w:rsidRPr="001F15F1">
        <w:rPr>
          <w:noProof w:val="0"/>
        </w:rPr>
        <w:t>out.</w:t>
      </w:r>
      <w:r w:rsidR="000676B5" w:rsidRPr="001F15F1">
        <w:rPr>
          <w:noProof w:val="0"/>
        </w:rPr>
        <w:t xml:space="preserve"> de 2025</w:t>
      </w:r>
    </w:p>
    <w:p w14:paraId="4E66A673" w14:textId="24A48C65" w:rsidR="00136741" w:rsidRPr="001F15F1" w:rsidRDefault="00136741" w:rsidP="00E125D6">
      <w:pPr>
        <w:pStyle w:val="Reference"/>
        <w:rPr>
          <w:noProof w:val="0"/>
        </w:rPr>
      </w:pPr>
      <w:r w:rsidRPr="001F15F1">
        <w:rPr>
          <w:noProof w:val="0"/>
        </w:rPr>
        <w:t>[7]</w:t>
      </w:r>
      <w:r w:rsidR="000676B5" w:rsidRPr="001F15F1">
        <w:rPr>
          <w:noProof w:val="0"/>
        </w:rPr>
        <w:tab/>
        <w:t xml:space="preserve">Plataforma de gestão de repositórios </w:t>
      </w:r>
      <w:r w:rsidR="008958D4" w:rsidRPr="001F15F1">
        <w:rPr>
          <w:noProof w:val="0"/>
        </w:rPr>
        <w:t xml:space="preserve">- </w:t>
      </w:r>
      <w:r w:rsidR="000676B5" w:rsidRPr="001F15F1">
        <w:rPr>
          <w:noProof w:val="0"/>
        </w:rPr>
        <w:t xml:space="preserve">Github, </w:t>
      </w:r>
      <w:hyperlink r:id="rId35" w:history="1">
        <w:r w:rsidR="000676B5" w:rsidRPr="001F15F1">
          <w:rPr>
            <w:rStyle w:val="Hiperligao"/>
            <w:noProof w:val="0"/>
          </w:rPr>
          <w:t>https://github.com/</w:t>
        </w:r>
      </w:hyperlink>
      <w:r w:rsidR="000676B5" w:rsidRPr="001F15F1">
        <w:rPr>
          <w:noProof w:val="0"/>
        </w:rPr>
        <w:t xml:space="preserve">, acedido em </w:t>
      </w:r>
      <w:r w:rsidR="007153E3" w:rsidRPr="001F15F1">
        <w:rPr>
          <w:noProof w:val="0"/>
        </w:rPr>
        <w:t>o</w:t>
      </w:r>
      <w:r w:rsidR="000676B5" w:rsidRPr="001F15F1">
        <w:rPr>
          <w:noProof w:val="0"/>
        </w:rPr>
        <w:t>ut. de 2025</w:t>
      </w:r>
    </w:p>
    <w:p w14:paraId="78731CEF" w14:textId="67FD969C" w:rsidR="00136741" w:rsidRPr="001F15F1" w:rsidRDefault="00136741" w:rsidP="00E125D6">
      <w:pPr>
        <w:pStyle w:val="Reference"/>
        <w:rPr>
          <w:noProof w:val="0"/>
        </w:rPr>
      </w:pPr>
      <w:r w:rsidRPr="001F15F1">
        <w:rPr>
          <w:noProof w:val="0"/>
        </w:rPr>
        <w:t>[8]</w:t>
      </w:r>
      <w:r w:rsidR="000676B5" w:rsidRPr="001F15F1">
        <w:rPr>
          <w:noProof w:val="0"/>
        </w:rPr>
        <w:tab/>
        <w:t xml:space="preserve">Plataforma de deployment </w:t>
      </w:r>
      <w:r w:rsidR="008958D4" w:rsidRPr="001F15F1">
        <w:rPr>
          <w:noProof w:val="0"/>
        </w:rPr>
        <w:t xml:space="preserve">- </w:t>
      </w:r>
      <w:r w:rsidR="000676B5" w:rsidRPr="001F15F1">
        <w:rPr>
          <w:noProof w:val="0"/>
        </w:rPr>
        <w:t xml:space="preserve">Vercel, </w:t>
      </w:r>
      <w:hyperlink r:id="rId36" w:history="1">
        <w:r w:rsidR="000676B5" w:rsidRPr="001F15F1">
          <w:rPr>
            <w:rStyle w:val="Hiperligao"/>
            <w:noProof w:val="0"/>
          </w:rPr>
          <w:t>https://vercel.com/</w:t>
        </w:r>
      </w:hyperlink>
      <w:r w:rsidR="000676B5" w:rsidRPr="001F15F1">
        <w:rPr>
          <w:noProof w:val="0"/>
        </w:rPr>
        <w:t xml:space="preserve">, acedido em </w:t>
      </w:r>
      <w:r w:rsidR="007153E3" w:rsidRPr="001F15F1">
        <w:rPr>
          <w:noProof w:val="0"/>
        </w:rPr>
        <w:t>out.</w:t>
      </w:r>
      <w:r w:rsidR="000676B5" w:rsidRPr="001F15F1">
        <w:rPr>
          <w:noProof w:val="0"/>
        </w:rPr>
        <w:t xml:space="preserve"> de 2025</w:t>
      </w:r>
    </w:p>
    <w:p w14:paraId="2FC3C422" w14:textId="2E919F96" w:rsidR="00136741" w:rsidRPr="001F15F1" w:rsidRDefault="00136741" w:rsidP="00E125D6">
      <w:pPr>
        <w:pStyle w:val="Reference"/>
        <w:rPr>
          <w:noProof w:val="0"/>
        </w:rPr>
      </w:pPr>
      <w:r w:rsidRPr="001F15F1">
        <w:rPr>
          <w:noProof w:val="0"/>
        </w:rPr>
        <w:t>[9]</w:t>
      </w:r>
      <w:r w:rsidR="000676B5" w:rsidRPr="001F15F1">
        <w:rPr>
          <w:noProof w:val="0"/>
        </w:rPr>
        <w:tab/>
      </w:r>
      <w:r w:rsidR="008958D4" w:rsidRPr="001F15F1">
        <w:rPr>
          <w:noProof w:val="0"/>
        </w:rPr>
        <w:t xml:space="preserve">The open source AI code editor – </w:t>
      </w:r>
      <w:r w:rsidR="000676B5" w:rsidRPr="001F15F1">
        <w:rPr>
          <w:noProof w:val="0"/>
        </w:rPr>
        <w:t>V</w:t>
      </w:r>
      <w:r w:rsidR="008958D4" w:rsidRPr="001F15F1">
        <w:rPr>
          <w:noProof w:val="0"/>
        </w:rPr>
        <w:t xml:space="preserve">isual </w:t>
      </w:r>
      <w:r w:rsidR="000676B5" w:rsidRPr="001F15F1">
        <w:rPr>
          <w:noProof w:val="0"/>
        </w:rPr>
        <w:t>S</w:t>
      </w:r>
      <w:r w:rsidR="008958D4" w:rsidRPr="001F15F1">
        <w:rPr>
          <w:noProof w:val="0"/>
        </w:rPr>
        <w:t>tudio</w:t>
      </w:r>
      <w:r w:rsidR="000676B5" w:rsidRPr="001F15F1">
        <w:rPr>
          <w:noProof w:val="0"/>
        </w:rPr>
        <w:t xml:space="preserve"> Code,</w:t>
      </w:r>
      <w:r w:rsidR="008958D4" w:rsidRPr="001F15F1">
        <w:rPr>
          <w:noProof w:val="0"/>
        </w:rPr>
        <w:t xml:space="preserve"> </w:t>
      </w:r>
      <w:hyperlink r:id="rId37" w:history="1">
        <w:r w:rsidR="008958D4" w:rsidRPr="001F15F1">
          <w:rPr>
            <w:rStyle w:val="Hiperligao"/>
            <w:noProof w:val="0"/>
          </w:rPr>
          <w:t>https://code.visualstudio.com/</w:t>
        </w:r>
      </w:hyperlink>
      <w:r w:rsidR="008958D4" w:rsidRPr="001F15F1">
        <w:rPr>
          <w:noProof w:val="0"/>
        </w:rPr>
        <w:t>,</w:t>
      </w:r>
      <w:r w:rsidR="000676B5" w:rsidRPr="001F15F1">
        <w:rPr>
          <w:noProof w:val="0"/>
        </w:rPr>
        <w:t xml:space="preserve"> acedido em </w:t>
      </w:r>
      <w:r w:rsidR="007153E3" w:rsidRPr="001F15F1">
        <w:rPr>
          <w:noProof w:val="0"/>
        </w:rPr>
        <w:t>out.</w:t>
      </w:r>
      <w:r w:rsidR="000676B5" w:rsidRPr="001F15F1">
        <w:rPr>
          <w:noProof w:val="0"/>
        </w:rPr>
        <w:t xml:space="preserve"> de 2025</w:t>
      </w:r>
    </w:p>
    <w:p w14:paraId="393343DD" w14:textId="270DEC53" w:rsidR="00136741" w:rsidRPr="001F15F1" w:rsidRDefault="00136741" w:rsidP="00E125D6">
      <w:pPr>
        <w:pStyle w:val="Reference"/>
        <w:rPr>
          <w:noProof w:val="0"/>
        </w:rPr>
      </w:pPr>
      <w:r w:rsidRPr="001F15F1">
        <w:rPr>
          <w:noProof w:val="0"/>
        </w:rPr>
        <w:t>[10]</w:t>
      </w:r>
      <w:r w:rsidR="008958D4" w:rsidRPr="001F15F1">
        <w:rPr>
          <w:noProof w:val="0"/>
        </w:rPr>
        <w:tab/>
        <w:t xml:space="preserve">JetBrains - Intellij IDEA, </w:t>
      </w:r>
      <w:hyperlink r:id="rId38" w:history="1">
        <w:r w:rsidR="008958D4" w:rsidRPr="001F15F1">
          <w:rPr>
            <w:rStyle w:val="Hiperligao"/>
            <w:noProof w:val="0"/>
          </w:rPr>
          <w:t>https://www.jetbrains.com</w:t>
        </w:r>
      </w:hyperlink>
      <w:r w:rsidR="008958D4" w:rsidRPr="001F15F1">
        <w:rPr>
          <w:noProof w:val="0"/>
        </w:rPr>
        <w:t>, acedido em Out. de 2025</w:t>
      </w:r>
    </w:p>
    <w:p w14:paraId="1A509A1B" w14:textId="7DC59518" w:rsidR="00136741" w:rsidRPr="007D0E35" w:rsidRDefault="00136741" w:rsidP="00E125D6">
      <w:pPr>
        <w:pStyle w:val="Reference"/>
        <w:rPr>
          <w:noProof w:val="0"/>
          <w:lang w:val="en-CA"/>
        </w:rPr>
      </w:pPr>
      <w:r w:rsidRPr="007D0E35">
        <w:rPr>
          <w:noProof w:val="0"/>
          <w:lang w:val="en-CA"/>
        </w:rPr>
        <w:t>[11]</w:t>
      </w:r>
      <w:r w:rsidR="008958D4" w:rsidRPr="007D0E35">
        <w:rPr>
          <w:noProof w:val="0"/>
          <w:lang w:val="en-CA"/>
        </w:rPr>
        <w:tab/>
        <w:t xml:space="preserve">Simulate your API in Postman with a mock server - Postman, </w:t>
      </w:r>
      <w:hyperlink r:id="rId39" w:history="1">
        <w:r w:rsidR="008958D4" w:rsidRPr="007D0E35">
          <w:rPr>
            <w:rStyle w:val="Hiperligao"/>
            <w:noProof w:val="0"/>
            <w:lang w:val="en-CA"/>
          </w:rPr>
          <w:t>https://learning.postman.com/</w:t>
        </w:r>
      </w:hyperlink>
      <w:r w:rsidR="008958D4" w:rsidRPr="007D0E35">
        <w:rPr>
          <w:noProof w:val="0"/>
          <w:lang w:val="en-CA"/>
        </w:rPr>
        <w:t xml:space="preserve">,acedido em </w:t>
      </w:r>
      <w:r w:rsidR="007153E3" w:rsidRPr="007D0E35">
        <w:rPr>
          <w:noProof w:val="0"/>
          <w:lang w:val="en-CA"/>
        </w:rPr>
        <w:t>o</w:t>
      </w:r>
      <w:r w:rsidR="008958D4" w:rsidRPr="007D0E35">
        <w:rPr>
          <w:noProof w:val="0"/>
          <w:lang w:val="en-CA"/>
        </w:rPr>
        <w:t>ut. de 2025</w:t>
      </w:r>
    </w:p>
    <w:p w14:paraId="64958AA3" w14:textId="602EE743" w:rsidR="00136741" w:rsidRPr="007D0E35" w:rsidRDefault="00136741" w:rsidP="0031238A">
      <w:pPr>
        <w:pStyle w:val="Reference"/>
        <w:rPr>
          <w:noProof w:val="0"/>
          <w:lang w:val="en-CA"/>
        </w:rPr>
      </w:pPr>
      <w:r w:rsidRPr="007D0E35">
        <w:rPr>
          <w:noProof w:val="0"/>
          <w:lang w:val="en-CA"/>
        </w:rPr>
        <w:t>[12]</w:t>
      </w:r>
      <w:r w:rsidR="008958D4" w:rsidRPr="007D0E35">
        <w:rPr>
          <w:noProof w:val="0"/>
          <w:lang w:val="en-CA"/>
        </w:rPr>
        <w:tab/>
        <w:t xml:space="preserve">Planning and management tool - Trello, </w:t>
      </w:r>
      <w:hyperlink r:id="rId40" w:history="1">
        <w:r w:rsidR="008958D4" w:rsidRPr="007D0E35">
          <w:rPr>
            <w:rStyle w:val="Hiperligao"/>
            <w:noProof w:val="0"/>
            <w:lang w:val="en-CA"/>
          </w:rPr>
          <w:t>https://trello.com/</w:t>
        </w:r>
      </w:hyperlink>
      <w:r w:rsidR="008958D4" w:rsidRPr="007D0E35">
        <w:rPr>
          <w:noProof w:val="0"/>
          <w:lang w:val="en-CA"/>
        </w:rPr>
        <w:t>, acedido em Out. de 2025</w:t>
      </w:r>
    </w:p>
    <w:p w14:paraId="60C7E064" w14:textId="77777777" w:rsidR="002D1446" w:rsidRPr="001F15F1" w:rsidRDefault="002D1446" w:rsidP="002D1446">
      <w:pPr>
        <w:pStyle w:val="Ttulo1"/>
        <w:numPr>
          <w:ilvl w:val="0"/>
          <w:numId w:val="0"/>
        </w:numPr>
        <w:ind w:left="432" w:hanging="432"/>
      </w:pPr>
      <w:bookmarkStart w:id="87" w:name="_Toc226608836"/>
      <w:r w:rsidRPr="001F15F1">
        <w:lastRenderedPageBreak/>
        <w:t>Glossário</w:t>
      </w:r>
      <w:bookmarkEnd w:id="87"/>
    </w:p>
    <w:p w14:paraId="6EF84DB1" w14:textId="77777777" w:rsidR="00FB47EB" w:rsidRPr="001F15F1" w:rsidRDefault="00FB47EB" w:rsidP="00FB47EB">
      <w:pPr>
        <w:tabs>
          <w:tab w:val="left" w:pos="851"/>
        </w:tabs>
      </w:pPr>
      <w:r w:rsidRPr="001F15F1">
        <w:t>LEI</w:t>
      </w:r>
      <w:r w:rsidRPr="001F15F1">
        <w:tab/>
        <w:t>Licenciatura em Engenharia Informática</w:t>
      </w:r>
    </w:p>
    <w:p w14:paraId="46C978AF" w14:textId="77777777" w:rsidR="00FB47EB" w:rsidRPr="001F15F1" w:rsidRDefault="00FB47EB" w:rsidP="00FB47EB">
      <w:pPr>
        <w:tabs>
          <w:tab w:val="left" w:pos="851"/>
        </w:tabs>
      </w:pPr>
      <w:r w:rsidRPr="001F15F1">
        <w:t>LIG</w:t>
      </w:r>
      <w:r w:rsidRPr="001F15F1">
        <w:tab/>
        <w:t>Licenciatura em Informática de Gestão</w:t>
      </w:r>
    </w:p>
    <w:p w14:paraId="26F1F4A7" w14:textId="35FDAC96" w:rsidR="00B47502" w:rsidRPr="001F15F1" w:rsidRDefault="00B47502" w:rsidP="00FB47EB">
      <w:pPr>
        <w:tabs>
          <w:tab w:val="left" w:pos="851"/>
        </w:tabs>
      </w:pPr>
      <w:r w:rsidRPr="001F15F1">
        <w:t>UL</w:t>
      </w:r>
      <w:r w:rsidRPr="001F15F1">
        <w:tab/>
        <w:t>Universidade Lusófona</w:t>
      </w:r>
    </w:p>
    <w:p w14:paraId="11BDF9FD" w14:textId="4C56C83B" w:rsidR="00FB47EB" w:rsidRPr="001F15F1" w:rsidRDefault="00FB47EB" w:rsidP="00FB47EB">
      <w:pPr>
        <w:tabs>
          <w:tab w:val="left" w:pos="851"/>
        </w:tabs>
      </w:pPr>
      <w:r w:rsidRPr="001F15F1">
        <w:t>TFC</w:t>
      </w:r>
      <w:r w:rsidRPr="001F15F1">
        <w:tab/>
        <w:t>Trabalho Final de Curso</w:t>
      </w:r>
    </w:p>
    <w:p w14:paraId="1C4735C9" w14:textId="10D166AA" w:rsidR="00BD0DDF" w:rsidRPr="007D0E35" w:rsidRDefault="00B47502" w:rsidP="00FB47EB">
      <w:pPr>
        <w:tabs>
          <w:tab w:val="left" w:pos="851"/>
        </w:tabs>
        <w:rPr>
          <w:lang w:val="en-CA"/>
        </w:rPr>
      </w:pPr>
      <w:r w:rsidRPr="007D0E35">
        <w:rPr>
          <w:lang w:val="en-CA"/>
        </w:rPr>
        <w:t>CGI</w:t>
      </w:r>
      <w:r w:rsidRPr="007D0E35">
        <w:rPr>
          <w:lang w:val="en-CA"/>
        </w:rPr>
        <w:tab/>
        <w:t>Conseillers en Gestion et Informatique</w:t>
      </w:r>
    </w:p>
    <w:p w14:paraId="4C5C4F50" w14:textId="77777777" w:rsidR="00BD0DDF" w:rsidRPr="007D0E35" w:rsidRDefault="00BD0DDF">
      <w:pPr>
        <w:spacing w:before="0" w:after="200"/>
        <w:jc w:val="left"/>
        <w:rPr>
          <w:lang w:val="en-CA"/>
        </w:rPr>
      </w:pPr>
      <w:r w:rsidRPr="007D0E35">
        <w:rPr>
          <w:lang w:val="en-CA"/>
        </w:rPr>
        <w:br w:type="page"/>
      </w:r>
    </w:p>
    <w:p w14:paraId="03CE338E" w14:textId="1287233E" w:rsidR="00BD0DDF" w:rsidRDefault="00BD0DDF" w:rsidP="00BD0DDF">
      <w:pPr>
        <w:pStyle w:val="Reference"/>
        <w:jc w:val="left"/>
        <w:outlineLvl w:val="0"/>
        <w:rPr>
          <w:b/>
          <w:bCs/>
          <w:sz w:val="28"/>
          <w:szCs w:val="28"/>
          <w:lang w:eastAsia="pt-PT"/>
        </w:rPr>
      </w:pPr>
      <w:bookmarkStart w:id="88" w:name="_Toc226608837"/>
      <w:r w:rsidRPr="00BD0DDF">
        <w:rPr>
          <w:b/>
          <w:bCs/>
          <w:sz w:val="28"/>
          <w:szCs w:val="28"/>
          <w:lang w:eastAsia="pt-PT"/>
        </w:rPr>
        <w:lastRenderedPageBreak/>
        <w:t xml:space="preserve">Anexo A - </w:t>
      </w:r>
      <w:r w:rsidRPr="00BD0DDF">
        <w:rPr>
          <w:b/>
          <w:bCs/>
          <w:sz w:val="28"/>
          <w:szCs w:val="28"/>
          <w:lang w:eastAsia="pt-PT"/>
        </w:rPr>
        <w:t>Formulário de declaração de uso de ferramentas de Inteligência Artificial a anexar a</w:t>
      </w:r>
      <w:r w:rsidR="00EF07D6">
        <w:rPr>
          <w:b/>
          <w:bCs/>
          <w:sz w:val="28"/>
          <w:szCs w:val="28"/>
          <w:lang w:eastAsia="pt-PT"/>
        </w:rPr>
        <w:t>o</w:t>
      </w:r>
      <w:r w:rsidRPr="00BD0DDF">
        <w:rPr>
          <w:b/>
          <w:bCs/>
          <w:sz w:val="28"/>
          <w:szCs w:val="28"/>
          <w:lang w:eastAsia="pt-PT"/>
        </w:rPr>
        <w:t xml:space="preserve"> relatório</w:t>
      </w:r>
      <w:bookmarkEnd w:id="88"/>
    </w:p>
    <w:p w14:paraId="2ECB4767" w14:textId="77777777" w:rsidR="00BD0DDF" w:rsidRPr="00BD0DDF" w:rsidRDefault="00BD0DDF" w:rsidP="00BD0DDF">
      <w:pPr>
        <w:pStyle w:val="Reference"/>
        <w:jc w:val="left"/>
        <w:outlineLvl w:val="0"/>
        <w:rPr>
          <w:b/>
          <w:bCs/>
          <w:sz w:val="28"/>
          <w:szCs w:val="28"/>
          <w:lang w:eastAsia="pt-PT"/>
        </w:rPr>
      </w:pPr>
    </w:p>
    <w:p w14:paraId="189C6FB5"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b/>
          <w:bCs/>
          <w:lang w:eastAsia="pt-PT"/>
        </w:rPr>
        <w:t>Todos os relatórios deverão incluir anexo com cópia, devidamente preenchida, do formulário abaixo.</w:t>
      </w:r>
      <w:r w:rsidRPr="00BD0DDF">
        <w:rPr>
          <w:rFonts w:ascii="Calibri" w:eastAsia="Times New Roman" w:hAnsi="Calibri" w:cs="Calibri"/>
          <w:lang w:eastAsia="pt-PT"/>
        </w:rPr>
        <w:br/>
        <w:t>Assinalar as opções aplicáveis e completar os campos solicitados.</w:t>
      </w:r>
    </w:p>
    <w:p w14:paraId="4476312B" w14:textId="77777777" w:rsidR="00BD0DDF" w:rsidRPr="00BD0DDF" w:rsidRDefault="00BD0DDF" w:rsidP="007D0E35">
      <w:pPr>
        <w:jc w:val="left"/>
        <w:rPr>
          <w:rFonts w:ascii="Calibri" w:eastAsia="Times New Roman" w:hAnsi="Calibri" w:cs="Calibri"/>
          <w:b/>
          <w:bCs/>
          <w:lang w:eastAsia="pt-PT"/>
        </w:rPr>
      </w:pPr>
      <w:r w:rsidRPr="00BD0DDF">
        <w:rPr>
          <w:rFonts w:ascii="Calibri" w:eastAsia="Times New Roman" w:hAnsi="Calibri" w:cs="Calibri"/>
          <w:b/>
          <w:bCs/>
          <w:lang w:eastAsia="pt-PT"/>
        </w:rPr>
        <w:t>1. Utilização de IA</w:t>
      </w:r>
    </w:p>
    <w:p w14:paraId="0549243A"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  ] Não foram utilizadas ferramentas de IA na realização deste trabalho.</w:t>
      </w:r>
      <w:r w:rsidRPr="00BD0DDF">
        <w:rPr>
          <w:rFonts w:ascii="Calibri" w:eastAsia="Times New Roman" w:hAnsi="Calibri" w:cs="Calibri"/>
          <w:lang w:eastAsia="pt-PT"/>
        </w:rPr>
        <w:br/>
        <w:t>[x] Foram utilizadas ferramentas de IA na realização deste trabalho.</w:t>
      </w:r>
    </w:p>
    <w:p w14:paraId="61FF843C" w14:textId="77777777" w:rsidR="00BD0DDF" w:rsidRPr="00BD0DDF" w:rsidRDefault="00BD0DDF" w:rsidP="007D0E35">
      <w:pPr>
        <w:jc w:val="left"/>
        <w:rPr>
          <w:rFonts w:ascii="Calibri" w:eastAsia="Times New Roman" w:hAnsi="Calibri" w:cs="Calibri"/>
          <w:lang w:eastAsia="pt-PT"/>
        </w:rPr>
      </w:pPr>
    </w:p>
    <w:p w14:paraId="2280D05C" w14:textId="77777777" w:rsidR="00BD0DDF" w:rsidRPr="00BD0DDF" w:rsidRDefault="00BD0DDF" w:rsidP="007D0E35">
      <w:pPr>
        <w:jc w:val="left"/>
        <w:rPr>
          <w:rFonts w:ascii="Calibri" w:eastAsia="Times New Roman" w:hAnsi="Calibri" w:cs="Calibri"/>
          <w:b/>
          <w:bCs/>
          <w:lang w:eastAsia="pt-PT"/>
        </w:rPr>
      </w:pPr>
      <w:r w:rsidRPr="00BD0DDF">
        <w:rPr>
          <w:rFonts w:ascii="Calibri" w:eastAsia="Times New Roman" w:hAnsi="Calibri" w:cs="Calibri"/>
          <w:b/>
          <w:bCs/>
          <w:lang w:eastAsia="pt-PT"/>
        </w:rPr>
        <w:t>2. Ferramentas utilizadas</w:t>
      </w:r>
    </w:p>
    <w:p w14:paraId="42C615BD"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b/>
          <w:bCs/>
          <w:lang w:eastAsia="pt-PT"/>
        </w:rPr>
        <w:t>Assinalar todas as que se aplicam.</w:t>
      </w:r>
    </w:p>
    <w:p w14:paraId="443CD5F7" w14:textId="77777777" w:rsidR="00BD0DDF" w:rsidRPr="00BD0DDF" w:rsidRDefault="00BD0DDF" w:rsidP="007D0E35">
      <w:pPr>
        <w:jc w:val="left"/>
        <w:rPr>
          <w:rFonts w:ascii="Calibri" w:eastAsia="Times New Roman" w:hAnsi="Calibri" w:cs="Calibri"/>
          <w:b/>
          <w:bCs/>
          <w:lang w:eastAsia="pt-PT"/>
        </w:rPr>
      </w:pPr>
      <w:r w:rsidRPr="00BD0DDF">
        <w:rPr>
          <w:rFonts w:ascii="Calibri" w:eastAsia="Times New Roman" w:hAnsi="Calibri" w:cs="Calibri"/>
          <w:b/>
          <w:bCs/>
          <w:lang w:eastAsia="pt-PT"/>
        </w:rPr>
        <w:t>Assistência geral à escrita, análise ou ideação</w:t>
      </w:r>
    </w:p>
    <w:p w14:paraId="6CE94A8E" w14:textId="77777777" w:rsid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[x] ChatGPT</w:t>
      </w:r>
      <w:r w:rsidRPr="00BD0DDF">
        <w:rPr>
          <w:rFonts w:ascii="Calibri" w:eastAsia="Times New Roman" w:hAnsi="Calibri" w:cs="Calibri"/>
          <w:lang w:eastAsia="pt-PT"/>
        </w:rPr>
        <w:br/>
        <w:t>[ ] Microsoft Copilot</w:t>
      </w:r>
      <w:r w:rsidRPr="00BD0DDF">
        <w:rPr>
          <w:rFonts w:ascii="Calibri" w:eastAsia="Times New Roman" w:hAnsi="Calibri" w:cs="Calibri"/>
          <w:lang w:eastAsia="pt-PT"/>
        </w:rPr>
        <w:br/>
        <w:t>[x] Gemini</w:t>
      </w:r>
      <w:r w:rsidRPr="00BD0DDF">
        <w:rPr>
          <w:rFonts w:ascii="Calibri" w:eastAsia="Times New Roman" w:hAnsi="Calibri" w:cs="Calibri"/>
          <w:lang w:eastAsia="pt-PT"/>
        </w:rPr>
        <w:br/>
        <w:t>[ ] Claude</w:t>
      </w:r>
      <w:r w:rsidRPr="00BD0DDF">
        <w:rPr>
          <w:rFonts w:ascii="Calibri" w:eastAsia="Times New Roman" w:hAnsi="Calibri" w:cs="Calibri"/>
          <w:lang w:eastAsia="pt-PT"/>
        </w:rPr>
        <w:br/>
        <w:t>[ ] Perplexity</w:t>
      </w:r>
      <w:r w:rsidRPr="00BD0DDF">
        <w:rPr>
          <w:rFonts w:ascii="Calibri" w:eastAsia="Times New Roman" w:hAnsi="Calibri" w:cs="Calibri"/>
          <w:lang w:eastAsia="pt-PT"/>
        </w:rPr>
        <w:br/>
        <w:t>[ ] Outras. Quais? ___________________________________________</w:t>
      </w:r>
    </w:p>
    <w:p w14:paraId="5F4376A9" w14:textId="77777777" w:rsidR="005A5B18" w:rsidRPr="00BD0DDF" w:rsidRDefault="005A5B18" w:rsidP="007D0E35">
      <w:pPr>
        <w:jc w:val="left"/>
        <w:rPr>
          <w:rFonts w:ascii="Calibri" w:eastAsia="Times New Roman" w:hAnsi="Calibri" w:cs="Calibri"/>
          <w:lang w:eastAsia="pt-PT"/>
        </w:rPr>
      </w:pPr>
    </w:p>
    <w:p w14:paraId="4CDE2405" w14:textId="77777777" w:rsidR="00BD0DDF" w:rsidRPr="00BD0DDF" w:rsidRDefault="00BD0DDF" w:rsidP="007D0E35">
      <w:pPr>
        <w:jc w:val="left"/>
        <w:rPr>
          <w:rFonts w:ascii="Calibri" w:eastAsia="Times New Roman" w:hAnsi="Calibri" w:cs="Calibri"/>
          <w:b/>
          <w:bCs/>
          <w:lang w:eastAsia="pt-PT"/>
        </w:rPr>
      </w:pPr>
      <w:r w:rsidRPr="00BD0DDF">
        <w:rPr>
          <w:rFonts w:ascii="Calibri" w:eastAsia="Times New Roman" w:hAnsi="Calibri" w:cs="Calibri"/>
          <w:b/>
          <w:bCs/>
          <w:lang w:eastAsia="pt-PT"/>
        </w:rPr>
        <w:t>Assistência à programação / desenvolvimento</w:t>
      </w:r>
    </w:p>
    <w:p w14:paraId="0118A62B"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 ] GitHub Copilot</w:t>
      </w:r>
    </w:p>
    <w:p w14:paraId="29AB64A3"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[x] Claude</w:t>
      </w:r>
    </w:p>
    <w:p w14:paraId="2F4090B7" w14:textId="77777777" w:rsid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 ] OpenAI Codex</w:t>
      </w:r>
      <w:r w:rsidRPr="00BD0DDF">
        <w:rPr>
          <w:rFonts w:ascii="Calibri" w:eastAsia="Times New Roman" w:hAnsi="Calibri" w:cs="Calibri"/>
          <w:lang w:eastAsia="pt-PT"/>
        </w:rPr>
        <w:br/>
        <w:t>[ ] Cursor</w:t>
      </w:r>
      <w:r w:rsidRPr="00BD0DDF">
        <w:rPr>
          <w:rFonts w:ascii="Calibri" w:eastAsia="Times New Roman" w:hAnsi="Calibri" w:cs="Calibri"/>
          <w:lang w:eastAsia="pt-PT"/>
        </w:rPr>
        <w:br/>
        <w:t>[ ] Tabnine</w:t>
      </w:r>
      <w:r w:rsidRPr="00BD0DDF">
        <w:rPr>
          <w:rFonts w:ascii="Calibri" w:eastAsia="Times New Roman" w:hAnsi="Calibri" w:cs="Calibri"/>
          <w:lang w:eastAsia="pt-PT"/>
        </w:rPr>
        <w:br/>
        <w:t>[ ] Amazon CodeWhisperer / Amazon Q</w:t>
      </w:r>
      <w:r w:rsidRPr="00BD0DDF">
        <w:rPr>
          <w:rFonts w:ascii="Calibri" w:eastAsia="Times New Roman" w:hAnsi="Calibri" w:cs="Calibri"/>
          <w:lang w:eastAsia="pt-PT"/>
        </w:rPr>
        <w:br/>
        <w:t>[ ] Outras. Quais? ___________________________________________</w:t>
      </w:r>
    </w:p>
    <w:p w14:paraId="49BD0BAE" w14:textId="77777777" w:rsidR="005A5B18" w:rsidRDefault="005A5B18" w:rsidP="007D0E35">
      <w:pPr>
        <w:jc w:val="left"/>
        <w:rPr>
          <w:rFonts w:ascii="Calibri" w:eastAsia="Times New Roman" w:hAnsi="Calibri" w:cs="Calibri"/>
          <w:lang w:eastAsia="pt-PT"/>
        </w:rPr>
      </w:pPr>
    </w:p>
    <w:p w14:paraId="16834941" w14:textId="77777777" w:rsidR="005A5B18" w:rsidRPr="00BD0DDF" w:rsidRDefault="005A5B18" w:rsidP="007D0E35">
      <w:pPr>
        <w:jc w:val="left"/>
        <w:rPr>
          <w:rFonts w:ascii="Calibri" w:eastAsia="Times New Roman" w:hAnsi="Calibri" w:cs="Calibri"/>
          <w:lang w:eastAsia="pt-PT"/>
        </w:rPr>
      </w:pPr>
    </w:p>
    <w:p w14:paraId="5AFC971B" w14:textId="77777777" w:rsidR="00BD0DDF" w:rsidRPr="00BD0DDF" w:rsidRDefault="00BD0DDF" w:rsidP="007D0E35">
      <w:pPr>
        <w:jc w:val="left"/>
        <w:rPr>
          <w:rFonts w:ascii="Calibri" w:eastAsia="Times New Roman" w:hAnsi="Calibri" w:cs="Calibri"/>
          <w:b/>
          <w:bCs/>
          <w:lang w:eastAsia="pt-PT"/>
        </w:rPr>
      </w:pPr>
      <w:r w:rsidRPr="00BD0DDF">
        <w:rPr>
          <w:rFonts w:ascii="Calibri" w:eastAsia="Times New Roman" w:hAnsi="Calibri" w:cs="Calibri"/>
          <w:b/>
          <w:bCs/>
          <w:lang w:eastAsia="pt-PT"/>
        </w:rPr>
        <w:t>Geração de imagem / design / multimédia</w:t>
      </w:r>
    </w:p>
    <w:p w14:paraId="273DC81B"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 ] DALL·E</w:t>
      </w:r>
      <w:r w:rsidRPr="00BD0DDF">
        <w:rPr>
          <w:rFonts w:ascii="Calibri" w:eastAsia="Times New Roman" w:hAnsi="Calibri" w:cs="Calibri"/>
          <w:lang w:eastAsia="pt-PT"/>
        </w:rPr>
        <w:br/>
        <w:t>[ ] Midjourney</w:t>
      </w:r>
      <w:r w:rsidRPr="00BD0DDF">
        <w:rPr>
          <w:rFonts w:ascii="Calibri" w:eastAsia="Times New Roman" w:hAnsi="Calibri" w:cs="Calibri"/>
          <w:lang w:eastAsia="pt-PT"/>
        </w:rPr>
        <w:br/>
        <w:t>[ ] Stable Diffusion</w:t>
      </w:r>
      <w:r w:rsidRPr="00BD0DDF">
        <w:rPr>
          <w:rFonts w:ascii="Calibri" w:eastAsia="Times New Roman" w:hAnsi="Calibri" w:cs="Calibri"/>
          <w:lang w:eastAsia="pt-PT"/>
        </w:rPr>
        <w:br/>
        <w:t>[ ] Canva AI / Magic Design</w:t>
      </w:r>
      <w:r w:rsidRPr="00BD0DDF">
        <w:rPr>
          <w:rFonts w:ascii="Calibri" w:eastAsia="Times New Roman" w:hAnsi="Calibri" w:cs="Calibri"/>
          <w:lang w:eastAsia="pt-PT"/>
        </w:rPr>
        <w:br/>
        <w:t>[x] Outras. Quais? - Não foram utilizadas, o design foi feito à mão</w:t>
      </w:r>
    </w:p>
    <w:p w14:paraId="08327526" w14:textId="77777777" w:rsidR="00BD0DDF" w:rsidRPr="00BD0DDF" w:rsidRDefault="00BD0DDF" w:rsidP="007D0E35">
      <w:pPr>
        <w:jc w:val="left"/>
        <w:rPr>
          <w:rFonts w:ascii="Calibri" w:eastAsia="Times New Roman" w:hAnsi="Calibri" w:cs="Calibri"/>
          <w:b/>
          <w:bCs/>
          <w:lang w:eastAsia="pt-PT"/>
        </w:rPr>
      </w:pPr>
      <w:r w:rsidRPr="00BD0DDF">
        <w:rPr>
          <w:rFonts w:ascii="Calibri" w:eastAsia="Times New Roman" w:hAnsi="Calibri" w:cs="Calibri"/>
          <w:b/>
          <w:bCs/>
          <w:lang w:eastAsia="pt-PT"/>
        </w:rPr>
        <w:t>Outros usos</w:t>
      </w:r>
    </w:p>
    <w:p w14:paraId="2B535189" w14:textId="459DFC88" w:rsidR="005A5B18" w:rsidRPr="00BD0DDF" w:rsidRDefault="00BD0DDF" w:rsidP="00EF07D6">
      <w:pPr>
        <w:rPr>
          <w:rFonts w:ascii="Calibri" w:eastAsia="Times New Roman" w:hAnsi="Calibri" w:cs="Calibri"/>
          <w:lang w:eastAsia="pt-PT"/>
        </w:rPr>
      </w:pPr>
      <w:r w:rsidRPr="00BD0DDF">
        <w:rPr>
          <w:rFonts w:ascii="Calibri" w:eastAsia="Times New Roman" w:hAnsi="Calibri" w:cs="Calibri"/>
          <w:lang w:eastAsia="pt-PT"/>
        </w:rPr>
        <w:lastRenderedPageBreak/>
        <w:t>[ ] Contexto: Ferramentas? ___________________________________________</w:t>
      </w:r>
    </w:p>
    <w:p w14:paraId="4F2B3D89" w14:textId="77777777" w:rsidR="00BD0DDF" w:rsidRPr="00BD0DDF" w:rsidRDefault="00BD0DDF" w:rsidP="00EF07D6">
      <w:pPr>
        <w:rPr>
          <w:rFonts w:ascii="Calibri" w:eastAsia="Times New Roman" w:hAnsi="Calibri" w:cs="Calibri"/>
          <w:b/>
          <w:bCs/>
          <w:lang w:eastAsia="pt-PT"/>
        </w:rPr>
      </w:pPr>
      <w:r w:rsidRPr="00BD0DDF">
        <w:rPr>
          <w:rFonts w:ascii="Calibri" w:eastAsia="Times New Roman" w:hAnsi="Calibri" w:cs="Calibri"/>
          <w:b/>
          <w:bCs/>
          <w:lang w:eastAsia="pt-PT"/>
        </w:rPr>
        <w:t>3. Fases do trabalho em que foi utilizada IA</w:t>
      </w:r>
    </w:p>
    <w:p w14:paraId="48E4A38F" w14:textId="102B806C"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[x] Planeamento do trabalho</w:t>
      </w:r>
      <w:r w:rsidRPr="00BD0DDF">
        <w:rPr>
          <w:rFonts w:ascii="Calibri" w:eastAsia="Times New Roman" w:hAnsi="Calibri" w:cs="Calibri"/>
          <w:lang w:eastAsia="pt-PT"/>
        </w:rPr>
        <w:br/>
        <w:t>[x] Pesquisa exploratória / levantamento inicial de informação</w:t>
      </w:r>
      <w:r w:rsidRPr="00BD0DDF">
        <w:rPr>
          <w:rFonts w:ascii="Calibri" w:eastAsia="Times New Roman" w:hAnsi="Calibri" w:cs="Calibri"/>
          <w:lang w:eastAsia="pt-PT"/>
        </w:rPr>
        <w:br/>
        <w:t>[ ] Documentação técnica</w:t>
      </w:r>
      <w:r w:rsidRPr="00BD0DDF">
        <w:rPr>
          <w:rFonts w:ascii="Calibri" w:eastAsia="Times New Roman" w:hAnsi="Calibri" w:cs="Calibri"/>
          <w:lang w:eastAsia="pt-PT"/>
        </w:rPr>
        <w:br/>
        <w:t>[ ] Redação do relatório</w:t>
      </w:r>
      <w:r w:rsidRPr="00BD0DDF">
        <w:rPr>
          <w:rFonts w:ascii="Calibri" w:eastAsia="Times New Roman" w:hAnsi="Calibri" w:cs="Calibri"/>
          <w:lang w:eastAsia="pt-PT"/>
        </w:rPr>
        <w:br/>
        <w:t>[ ] Desenho / modelação / arquitetura</w:t>
      </w:r>
      <w:r w:rsidRPr="00BD0DDF">
        <w:rPr>
          <w:rFonts w:ascii="Calibri" w:eastAsia="Times New Roman" w:hAnsi="Calibri" w:cs="Calibri"/>
          <w:lang w:eastAsia="pt-PT"/>
        </w:rPr>
        <w:br/>
        <w:t>[ ] Design / prototipagem / interface</w:t>
      </w:r>
      <w:r w:rsidRPr="00BD0DDF">
        <w:rPr>
          <w:rFonts w:ascii="Calibri" w:eastAsia="Times New Roman" w:hAnsi="Calibri" w:cs="Calibri"/>
          <w:lang w:eastAsia="pt-PT"/>
        </w:rPr>
        <w:br/>
        <w:t>[</w:t>
      </w:r>
      <w:r w:rsidR="005A5B18" w:rsidRPr="005A5B18">
        <w:rPr>
          <w:rFonts w:ascii="Calibri" w:eastAsia="Times New Roman" w:hAnsi="Calibri" w:cs="Calibri"/>
          <w:lang w:eastAsia="pt-PT"/>
        </w:rPr>
        <w:t>x</w:t>
      </w:r>
      <w:r w:rsidRPr="00BD0DDF">
        <w:rPr>
          <w:rFonts w:ascii="Calibri" w:eastAsia="Times New Roman" w:hAnsi="Calibri" w:cs="Calibri"/>
          <w:lang w:eastAsia="pt-PT"/>
        </w:rPr>
        <w:t>] Geração de código</w:t>
      </w:r>
      <w:r w:rsidRPr="00BD0DDF">
        <w:rPr>
          <w:rFonts w:ascii="Calibri" w:eastAsia="Times New Roman" w:hAnsi="Calibri" w:cs="Calibri"/>
          <w:lang w:eastAsia="pt-PT"/>
        </w:rPr>
        <w:br/>
        <w:t>[x] Revisão / refatoração / debugging de código</w:t>
      </w:r>
      <w:r w:rsidRPr="00BD0DDF">
        <w:rPr>
          <w:rFonts w:ascii="Calibri" w:eastAsia="Times New Roman" w:hAnsi="Calibri" w:cs="Calibri"/>
          <w:lang w:eastAsia="pt-PT"/>
        </w:rPr>
        <w:br/>
        <w:t>[</w:t>
      </w:r>
      <w:r w:rsidR="005A5B18" w:rsidRPr="005A5B18">
        <w:rPr>
          <w:rFonts w:ascii="Calibri" w:eastAsia="Times New Roman" w:hAnsi="Calibri" w:cs="Calibri"/>
          <w:lang w:eastAsia="pt-PT"/>
        </w:rPr>
        <w:t>x</w:t>
      </w:r>
      <w:r w:rsidRPr="00BD0DDF">
        <w:rPr>
          <w:rFonts w:ascii="Calibri" w:eastAsia="Times New Roman" w:hAnsi="Calibri" w:cs="Calibri"/>
          <w:lang w:eastAsia="pt-PT"/>
        </w:rPr>
        <w:t>] Criação de testes / casos de teste</w:t>
      </w:r>
      <w:r w:rsidRPr="00BD0DDF">
        <w:rPr>
          <w:rFonts w:ascii="Calibri" w:eastAsia="Times New Roman" w:hAnsi="Calibri" w:cs="Calibri"/>
          <w:lang w:eastAsia="pt-PT"/>
        </w:rPr>
        <w:br/>
        <w:t>[ ] Análise de resultados</w:t>
      </w:r>
      <w:r w:rsidRPr="00BD0DDF">
        <w:rPr>
          <w:rFonts w:ascii="Calibri" w:eastAsia="Times New Roman" w:hAnsi="Calibri" w:cs="Calibri"/>
          <w:lang w:eastAsia="pt-PT"/>
        </w:rPr>
        <w:br/>
        <w:t>[ ] Preparação de apresentação ou materiais auxiliares</w:t>
      </w:r>
      <w:r w:rsidRPr="00BD0DDF">
        <w:rPr>
          <w:rFonts w:ascii="Calibri" w:eastAsia="Times New Roman" w:hAnsi="Calibri" w:cs="Calibri"/>
          <w:lang w:eastAsia="pt-PT"/>
        </w:rPr>
        <w:br/>
        <w:t>[ ] Outros. Quais? ___________________________________________</w:t>
      </w:r>
    </w:p>
    <w:p w14:paraId="53281BD1" w14:textId="77777777" w:rsidR="005A5B18" w:rsidRDefault="005A5B18" w:rsidP="00EF07D6">
      <w:pPr>
        <w:rPr>
          <w:rFonts w:ascii="Calibri" w:eastAsia="Times New Roman" w:hAnsi="Calibri" w:cs="Calibri"/>
          <w:lang w:eastAsia="pt-PT"/>
        </w:rPr>
      </w:pPr>
    </w:p>
    <w:p w14:paraId="34425411" w14:textId="77777777" w:rsidR="005A5B18" w:rsidRPr="00BD0DDF" w:rsidRDefault="005A5B18" w:rsidP="00EF07D6">
      <w:pPr>
        <w:rPr>
          <w:rFonts w:ascii="Calibri" w:eastAsia="Times New Roman" w:hAnsi="Calibri" w:cs="Calibri"/>
          <w:lang w:eastAsia="pt-PT"/>
        </w:rPr>
      </w:pPr>
    </w:p>
    <w:p w14:paraId="33964AF3" w14:textId="44BFFBBD" w:rsidR="00BD0DDF" w:rsidRPr="00BD0DDF" w:rsidRDefault="00BD0DDF" w:rsidP="00EF07D6">
      <w:pPr>
        <w:rPr>
          <w:rFonts w:ascii="Calibri" w:eastAsia="Times New Roman" w:hAnsi="Calibri" w:cs="Calibri"/>
          <w:b/>
          <w:bCs/>
          <w:lang w:eastAsia="pt-PT"/>
        </w:rPr>
      </w:pPr>
      <w:r w:rsidRPr="00BD0DDF">
        <w:rPr>
          <w:rFonts w:ascii="Calibri" w:eastAsia="Times New Roman" w:hAnsi="Calibri" w:cs="Calibri"/>
          <w:b/>
          <w:bCs/>
          <w:lang w:eastAsia="pt-PT"/>
        </w:rPr>
        <w:t>4. Tipo de utilização</w:t>
      </w:r>
    </w:p>
    <w:p w14:paraId="27C6242C" w14:textId="77777777" w:rsidR="00BD0DDF" w:rsidRPr="00BD0DDF" w:rsidRDefault="00BD0DDF" w:rsidP="00EF07D6">
      <w:pPr>
        <w:rPr>
          <w:rFonts w:ascii="Calibri" w:eastAsia="Times New Roman" w:hAnsi="Calibri" w:cs="Calibri"/>
          <w:lang w:eastAsia="pt-PT"/>
        </w:rPr>
      </w:pPr>
      <w:r w:rsidRPr="00BD0DDF">
        <w:rPr>
          <w:rFonts w:ascii="Calibri" w:eastAsia="Times New Roman" w:hAnsi="Calibri" w:cs="Calibri"/>
          <w:lang w:eastAsia="pt-PT"/>
        </w:rPr>
        <w:t>Descrever sucintamente como a IA foi utilizada.</w:t>
      </w:r>
    </w:p>
    <w:p w14:paraId="2DC7DF46" w14:textId="3AA600F5" w:rsidR="00BD0DDF" w:rsidRPr="00BD0DDF" w:rsidRDefault="00BD0DDF" w:rsidP="00EF07D6">
      <w:pPr>
        <w:rPr>
          <w:rFonts w:ascii="Calibri" w:eastAsia="Times New Roman" w:hAnsi="Calibri" w:cs="Calibri"/>
          <w:lang w:eastAsia="pt-PT"/>
        </w:rPr>
      </w:pPr>
      <w:r w:rsidRPr="00BD0DDF">
        <w:rPr>
          <w:rFonts w:ascii="Calibri" w:eastAsia="Times New Roman" w:hAnsi="Calibri" w:cs="Calibri"/>
          <w:lang w:eastAsia="pt-PT"/>
        </w:rPr>
        <w:t>Exemplos: brainstorming, estruturação de secções, revisão linguística, sugestão de arquitetura, geração de exemplos, explicação de conceitos, geração parcial de código, correção de erros, criação de casos de teste, apoio ao design.</w:t>
      </w:r>
    </w:p>
    <w:p w14:paraId="7E84111C" w14:textId="77777777" w:rsidR="00CF55C6" w:rsidRDefault="00CF55C6" w:rsidP="00EF07D6">
      <w:pPr>
        <w:rPr>
          <w:rFonts w:ascii="Calibri" w:eastAsia="Times New Roman" w:hAnsi="Calibri" w:cs="Calibri"/>
          <w:b/>
          <w:bCs/>
          <w:i/>
          <w:iCs/>
          <w:lang w:eastAsia="pt-PT"/>
        </w:rPr>
      </w:pPr>
    </w:p>
    <w:p w14:paraId="67CD44FD" w14:textId="5B5F9FD8" w:rsidR="00BD0DDF" w:rsidRPr="00BD0DDF" w:rsidRDefault="00BD0DDF" w:rsidP="00EF07D6">
      <w:pPr>
        <w:rPr>
          <w:rFonts w:ascii="Calibri" w:eastAsia="Times New Roman" w:hAnsi="Calibri" w:cs="Calibri"/>
          <w:lang w:eastAsia="pt-PT"/>
        </w:rPr>
      </w:pPr>
      <w:r w:rsidRPr="00BD0DDF">
        <w:rPr>
          <w:rFonts w:ascii="Calibri" w:eastAsia="Times New Roman" w:hAnsi="Calibri" w:cs="Calibri"/>
          <w:b/>
          <w:bCs/>
          <w:i/>
          <w:iCs/>
          <w:lang w:eastAsia="pt-PT"/>
        </w:rPr>
        <w:t>A IA foi utilizada para brainstorming, explicação de conceitos, correção de erros e sugestões para otimização</w:t>
      </w:r>
      <w:r w:rsidRPr="00BD0DDF">
        <w:rPr>
          <w:rFonts w:ascii="Calibri" w:eastAsia="Times New Roman" w:hAnsi="Calibri" w:cs="Calibri"/>
          <w:lang w:eastAsia="pt-PT"/>
        </w:rPr>
        <w:t>.</w:t>
      </w:r>
    </w:p>
    <w:p w14:paraId="231901B6" w14:textId="77777777" w:rsidR="005A5B18" w:rsidRPr="00BD0DDF" w:rsidRDefault="005A5B18" w:rsidP="00EF07D6">
      <w:pPr>
        <w:rPr>
          <w:rFonts w:ascii="Calibri" w:eastAsia="Times New Roman" w:hAnsi="Calibri" w:cs="Calibri"/>
          <w:lang w:eastAsia="pt-PT"/>
        </w:rPr>
      </w:pPr>
    </w:p>
    <w:p w14:paraId="4E12E51A" w14:textId="77777777" w:rsidR="00BD0DDF" w:rsidRPr="00BD0DDF" w:rsidRDefault="00BD0DDF" w:rsidP="00EF07D6">
      <w:pPr>
        <w:rPr>
          <w:rFonts w:ascii="Calibri" w:eastAsia="Times New Roman" w:hAnsi="Calibri" w:cs="Calibri"/>
          <w:b/>
          <w:bCs/>
          <w:lang w:eastAsia="pt-PT"/>
        </w:rPr>
      </w:pPr>
      <w:r w:rsidRPr="00BD0DDF">
        <w:rPr>
          <w:rFonts w:ascii="Calibri" w:eastAsia="Times New Roman" w:hAnsi="Calibri" w:cs="Calibri"/>
          <w:b/>
          <w:bCs/>
          <w:lang w:eastAsia="pt-PT"/>
        </w:rPr>
        <w:t>5. Partes do trabalho afetadas</w:t>
      </w:r>
    </w:p>
    <w:p w14:paraId="45EBED5D" w14:textId="77777777" w:rsidR="00BD0DDF" w:rsidRPr="00BD0DDF" w:rsidRDefault="00BD0DDF" w:rsidP="00EF07D6">
      <w:pPr>
        <w:rPr>
          <w:rFonts w:ascii="Calibri" w:eastAsia="Times New Roman" w:hAnsi="Calibri" w:cs="Calibri"/>
          <w:lang w:eastAsia="pt-PT"/>
        </w:rPr>
      </w:pPr>
      <w:r w:rsidRPr="00BD0DDF">
        <w:rPr>
          <w:rFonts w:ascii="Calibri" w:eastAsia="Times New Roman" w:hAnsi="Calibri" w:cs="Calibri"/>
          <w:lang w:eastAsia="pt-PT"/>
        </w:rPr>
        <w:t>Indicar as secções, componentes, módulos, ficheiros, entregáveis ou atividades que foram influenciados pelo uso de IA.</w:t>
      </w:r>
    </w:p>
    <w:p w14:paraId="42825FED" w14:textId="77777777" w:rsidR="00CF55C6" w:rsidRDefault="00CF55C6" w:rsidP="00EF07D6">
      <w:pPr>
        <w:rPr>
          <w:rFonts w:ascii="Calibri" w:eastAsia="Times New Roman" w:hAnsi="Calibri" w:cs="Calibri"/>
          <w:b/>
          <w:bCs/>
          <w:i/>
          <w:iCs/>
          <w:lang w:eastAsia="pt-PT"/>
        </w:rPr>
      </w:pPr>
    </w:p>
    <w:p w14:paraId="26C009E8" w14:textId="1EA6D686" w:rsidR="00BD0DDF" w:rsidRPr="00CF55C6" w:rsidRDefault="00BD0DDF" w:rsidP="00EF07D6">
      <w:pPr>
        <w:rPr>
          <w:rFonts w:ascii="Calibri" w:eastAsia="Times New Roman" w:hAnsi="Calibri" w:cs="Calibri"/>
          <w:b/>
          <w:bCs/>
          <w:i/>
          <w:iCs/>
          <w:lang w:eastAsia="pt-PT"/>
        </w:rPr>
      </w:pPr>
      <w:r w:rsidRPr="00BD0DDF">
        <w:rPr>
          <w:rFonts w:ascii="Calibri" w:eastAsia="Times New Roman" w:hAnsi="Calibri" w:cs="Calibri"/>
          <w:b/>
          <w:bCs/>
          <w:i/>
          <w:iCs/>
          <w:lang w:eastAsia="pt-PT"/>
        </w:rPr>
        <w:t>Apenas o código em geral foi influenciado pelo uso de IA, foi otimi</w:t>
      </w:r>
      <w:r w:rsidR="00E52CC4" w:rsidRPr="005A5B18">
        <w:rPr>
          <w:rFonts w:ascii="Calibri" w:eastAsia="Times New Roman" w:hAnsi="Calibri" w:cs="Calibri"/>
          <w:b/>
          <w:bCs/>
          <w:i/>
          <w:iCs/>
          <w:lang w:eastAsia="pt-PT"/>
        </w:rPr>
        <w:t>za</w:t>
      </w:r>
      <w:r w:rsidRPr="00BD0DDF">
        <w:rPr>
          <w:rFonts w:ascii="Calibri" w:eastAsia="Times New Roman" w:hAnsi="Calibri" w:cs="Calibri"/>
          <w:b/>
          <w:bCs/>
          <w:i/>
          <w:iCs/>
          <w:lang w:eastAsia="pt-PT"/>
        </w:rPr>
        <w:t>do e corrigido.</w:t>
      </w:r>
    </w:p>
    <w:p w14:paraId="2EF7691C" w14:textId="77777777" w:rsidR="005A5B18" w:rsidRPr="00BD0DDF" w:rsidRDefault="005A5B18" w:rsidP="00EF07D6">
      <w:pPr>
        <w:rPr>
          <w:rFonts w:ascii="Calibri" w:eastAsia="Times New Roman" w:hAnsi="Calibri" w:cs="Calibri"/>
          <w:lang w:eastAsia="pt-PT"/>
        </w:rPr>
      </w:pPr>
    </w:p>
    <w:p w14:paraId="74DC8959" w14:textId="77777777" w:rsidR="00BD0DDF" w:rsidRPr="00BD0DDF" w:rsidRDefault="00BD0DDF" w:rsidP="00EF07D6">
      <w:pPr>
        <w:rPr>
          <w:rFonts w:ascii="Calibri" w:eastAsia="Times New Roman" w:hAnsi="Calibri" w:cs="Calibri"/>
          <w:b/>
          <w:bCs/>
          <w:lang w:eastAsia="pt-PT"/>
        </w:rPr>
      </w:pPr>
      <w:r w:rsidRPr="00BD0DDF">
        <w:rPr>
          <w:rFonts w:ascii="Calibri" w:eastAsia="Times New Roman" w:hAnsi="Calibri" w:cs="Calibri"/>
          <w:b/>
          <w:bCs/>
          <w:lang w:eastAsia="pt-PT"/>
        </w:rPr>
        <w:t xml:space="preserve">6. Exemplos de </w:t>
      </w:r>
      <w:r w:rsidRPr="00BD0DDF">
        <w:rPr>
          <w:rFonts w:ascii="Calibri" w:eastAsia="Times New Roman" w:hAnsi="Calibri" w:cs="Calibri"/>
          <w:b/>
          <w:bCs/>
          <w:i/>
          <w:iCs/>
          <w:lang w:eastAsia="pt-PT"/>
        </w:rPr>
        <w:t>prompt</w:t>
      </w:r>
    </w:p>
    <w:p w14:paraId="4B8E1265" w14:textId="77777777" w:rsidR="00BD0DDF" w:rsidRPr="00BD0DDF" w:rsidRDefault="00BD0DDF" w:rsidP="00EF07D6">
      <w:pPr>
        <w:rPr>
          <w:rFonts w:ascii="Calibri" w:eastAsia="Times New Roman" w:hAnsi="Calibri" w:cs="Calibri"/>
          <w:lang w:eastAsia="pt-PT"/>
        </w:rPr>
      </w:pPr>
      <w:r w:rsidRPr="00BD0DDF">
        <w:rPr>
          <w:rFonts w:ascii="Calibri" w:eastAsia="Times New Roman" w:hAnsi="Calibri" w:cs="Calibri"/>
          <w:lang w:eastAsia="pt-PT"/>
        </w:rPr>
        <w:t xml:space="preserve">Inserir exemplos de </w:t>
      </w:r>
      <w:r w:rsidRPr="00BD0DDF">
        <w:rPr>
          <w:rFonts w:ascii="Calibri" w:eastAsia="Times New Roman" w:hAnsi="Calibri" w:cs="Calibri"/>
          <w:i/>
          <w:iCs/>
          <w:lang w:eastAsia="pt-PT"/>
        </w:rPr>
        <w:t>prompt</w:t>
      </w:r>
      <w:r w:rsidRPr="00BD0DDF">
        <w:rPr>
          <w:rFonts w:ascii="Calibri" w:eastAsia="Times New Roman" w:hAnsi="Calibri" w:cs="Calibri"/>
          <w:lang w:eastAsia="pt-PT"/>
        </w:rPr>
        <w:t>, diferenciando por âmbito (enquadrado na questão 2) e fase (enquadrado na questão 4)</w:t>
      </w:r>
    </w:p>
    <w:p w14:paraId="3DC0DA82" w14:textId="77777777" w:rsidR="00CF55C6" w:rsidRDefault="00CF55C6" w:rsidP="00EF07D6">
      <w:pPr>
        <w:rPr>
          <w:rFonts w:ascii="Calibri" w:eastAsia="Times New Roman" w:hAnsi="Calibri" w:cs="Calibri"/>
          <w:b/>
          <w:bCs/>
          <w:i/>
          <w:iCs/>
          <w:lang w:eastAsia="pt-PT"/>
        </w:rPr>
      </w:pPr>
    </w:p>
    <w:p w14:paraId="3D67B9A7" w14:textId="01809AD7" w:rsidR="00BD0DDF" w:rsidRPr="00CF55C6" w:rsidRDefault="00BD0DDF" w:rsidP="00EF07D6">
      <w:pPr>
        <w:rPr>
          <w:rFonts w:ascii="Calibri" w:eastAsia="Times New Roman" w:hAnsi="Calibri" w:cs="Calibri"/>
          <w:b/>
          <w:bCs/>
          <w:i/>
          <w:iCs/>
          <w:lang w:eastAsia="pt-PT"/>
        </w:rPr>
      </w:pPr>
      <w:r w:rsidRPr="00BD0DDF">
        <w:rPr>
          <w:rFonts w:ascii="Calibri" w:eastAsia="Times New Roman" w:hAnsi="Calibri" w:cs="Calibri"/>
          <w:b/>
          <w:bCs/>
          <w:i/>
          <w:iCs/>
          <w:lang w:eastAsia="pt-PT"/>
        </w:rPr>
        <w:t>Um dos exemplos foi na pesquisa para a autenticação do github para realização do login no site, como implemetar, em que consiste, etc.</w:t>
      </w:r>
    </w:p>
    <w:p w14:paraId="55E1870F" w14:textId="77777777" w:rsidR="005A5B18" w:rsidRPr="00BD0DDF" w:rsidRDefault="005A5B18" w:rsidP="00EF07D6">
      <w:pPr>
        <w:rPr>
          <w:rFonts w:ascii="Calibri" w:eastAsia="Times New Roman" w:hAnsi="Calibri" w:cs="Calibri"/>
          <w:lang w:eastAsia="pt-PT"/>
        </w:rPr>
      </w:pPr>
    </w:p>
    <w:p w14:paraId="74D0DB39" w14:textId="2F2A8D92" w:rsidR="00E52CC4" w:rsidRPr="005A5B18" w:rsidRDefault="00E52CC4" w:rsidP="00EF07D6">
      <w:pPr>
        <w:rPr>
          <w:lang w:eastAsia="pt-PT"/>
        </w:rPr>
      </w:pPr>
      <w:r w:rsidRPr="005A5B18">
        <w:rPr>
          <w:rFonts w:eastAsia="Times New Roman" w:cs="Calibri"/>
          <w:lang w:eastAsia="pt-PT"/>
        </w:rPr>
        <w:t>7</w:t>
      </w:r>
      <w:r w:rsidRPr="00BD0DDF">
        <w:rPr>
          <w:rFonts w:ascii="Calibri" w:eastAsia="Times New Roman" w:hAnsi="Calibri" w:cs="Calibri"/>
          <w:lang w:eastAsia="pt-PT"/>
        </w:rPr>
        <w:t xml:space="preserve">. </w:t>
      </w:r>
      <w:r w:rsidRPr="005A5B18">
        <w:rPr>
          <w:lang w:eastAsia="pt-PT"/>
        </w:rPr>
        <w:t>Validação, revisão e intervenção dos autores</w:t>
      </w:r>
    </w:p>
    <w:p w14:paraId="7BD38C3F" w14:textId="645C068F" w:rsidR="00E52CC4" w:rsidRPr="00BD0DDF" w:rsidRDefault="00E52CC4" w:rsidP="00EF07D6">
      <w:pPr>
        <w:rPr>
          <w:rFonts w:ascii="Calibri" w:eastAsia="Times New Roman" w:hAnsi="Calibri" w:cs="Calibri"/>
          <w:lang w:eastAsia="pt-PT"/>
        </w:rPr>
      </w:pPr>
      <w:r w:rsidRPr="00BD0DDF">
        <w:rPr>
          <w:rFonts w:ascii="Calibri" w:eastAsia="Times New Roman" w:hAnsi="Calibri" w:cs="Calibri"/>
          <w:lang w:eastAsia="pt-PT"/>
        </w:rPr>
        <w:t>Descrever que verificação, revisão, correção, adaptação ou reescrita foi realizada pelos autores.</w:t>
      </w:r>
    </w:p>
    <w:p w14:paraId="1DC2B8B1" w14:textId="741426E5" w:rsidR="00BD0DDF" w:rsidRPr="00BD0DDF" w:rsidRDefault="00BD0DDF" w:rsidP="00EF07D6">
      <w:pPr>
        <w:rPr>
          <w:rFonts w:ascii="Calibri" w:eastAsia="Times New Roman" w:hAnsi="Calibri" w:cs="Calibri"/>
          <w:lang w:eastAsia="pt-PT"/>
        </w:rPr>
      </w:pPr>
      <w:r w:rsidRPr="00BD0DDF">
        <w:rPr>
          <w:rFonts w:ascii="Calibri" w:eastAsia="Times New Roman" w:hAnsi="Calibri" w:cs="Calibri"/>
          <w:b/>
          <w:bCs/>
          <w:lang w:eastAsia="pt-PT"/>
        </w:rPr>
        <w:t>Nota:</w:t>
      </w:r>
      <w:r w:rsidRPr="00BD0DDF">
        <w:rPr>
          <w:rFonts w:ascii="Calibri" w:eastAsia="Times New Roman" w:hAnsi="Calibri" w:cs="Calibri"/>
          <w:lang w:eastAsia="pt-PT"/>
        </w:rPr>
        <w:t xml:space="preserve"> se a IA tiver sido usada em código, testes, scripts, modelos, consultas, configurações ou outros artefactos técnicos, deve ser indicado de que forma os autores validaram o funcionamento e confirmaram a sua compreensão.</w:t>
      </w:r>
    </w:p>
    <w:p w14:paraId="4B1B925E" w14:textId="77777777" w:rsidR="00BD0DDF" w:rsidRDefault="00BD0DDF" w:rsidP="00EF07D6">
      <w:pPr>
        <w:rPr>
          <w:rFonts w:ascii="Calibri" w:eastAsia="Times New Roman" w:hAnsi="Calibri" w:cs="Calibri"/>
          <w:b/>
          <w:bCs/>
          <w:lang w:eastAsia="pt-PT"/>
        </w:rPr>
      </w:pPr>
    </w:p>
    <w:p w14:paraId="753C25B3" w14:textId="568C0370" w:rsidR="005A5B18" w:rsidRDefault="00CF55C6" w:rsidP="00EF07D6">
      <w:pPr>
        <w:rPr>
          <w:rFonts w:ascii="Calibri" w:eastAsia="Times New Roman" w:hAnsi="Calibri" w:cs="Calibri"/>
          <w:b/>
          <w:bCs/>
          <w:i/>
          <w:iCs/>
          <w:lang w:eastAsia="pt-PT"/>
        </w:rPr>
      </w:pPr>
      <w:r w:rsidRPr="00CF55C6">
        <w:rPr>
          <w:rFonts w:ascii="Calibri" w:eastAsia="Times New Roman" w:hAnsi="Calibri" w:cs="Calibri"/>
          <w:b/>
          <w:bCs/>
          <w:i/>
          <w:iCs/>
          <w:lang w:eastAsia="pt-PT"/>
        </w:rPr>
        <w:t xml:space="preserve">Na Integração do frontend com o backend com RESTful APIs utilizamos IA para testar mais edge cases, o que permitiu melhorar a resiliência da plataforma. </w:t>
      </w:r>
    </w:p>
    <w:p w14:paraId="1CE66A06" w14:textId="77777777" w:rsidR="00CF55C6" w:rsidRPr="00BD0DDF" w:rsidRDefault="00CF55C6" w:rsidP="007D0E35">
      <w:pPr>
        <w:jc w:val="left"/>
        <w:rPr>
          <w:rFonts w:ascii="Calibri" w:eastAsia="Times New Roman" w:hAnsi="Calibri" w:cs="Calibri"/>
          <w:b/>
          <w:bCs/>
          <w:i/>
          <w:iCs/>
          <w:lang w:eastAsia="pt-PT"/>
        </w:rPr>
      </w:pPr>
    </w:p>
    <w:p w14:paraId="1CEBCD5D" w14:textId="07267DA3" w:rsidR="00E52CC4" w:rsidRPr="005A5B18" w:rsidRDefault="005A5B18" w:rsidP="007D0E35">
      <w:pPr>
        <w:jc w:val="left"/>
        <w:rPr>
          <w:lang w:eastAsia="pt-PT"/>
        </w:rPr>
      </w:pPr>
      <w:r w:rsidRPr="005A5B18">
        <w:rPr>
          <w:rFonts w:eastAsia="Times New Roman" w:cs="Calibri"/>
          <w:lang w:eastAsia="pt-PT"/>
        </w:rPr>
        <w:t>8</w:t>
      </w:r>
      <w:r w:rsidR="00E52CC4" w:rsidRPr="00BD0DDF">
        <w:rPr>
          <w:rFonts w:ascii="Calibri" w:eastAsia="Times New Roman" w:hAnsi="Calibri" w:cs="Calibri"/>
          <w:lang w:eastAsia="pt-PT"/>
        </w:rPr>
        <w:t xml:space="preserve">. </w:t>
      </w:r>
      <w:r w:rsidR="00E52CC4" w:rsidRPr="005A5B18">
        <w:rPr>
          <w:rFonts w:eastAsia="Times New Roman"/>
          <w:lang w:eastAsia="pt-PT"/>
        </w:rPr>
        <w:t>Grau de utilização</w:t>
      </w:r>
    </w:p>
    <w:p w14:paraId="3DDC4D23" w14:textId="546BDC9C"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[x] Residual</w:t>
      </w:r>
      <w:r w:rsidRPr="00BD0DDF">
        <w:rPr>
          <w:rFonts w:ascii="Calibri" w:eastAsia="Times New Roman" w:hAnsi="Calibri" w:cs="Calibri"/>
          <w:lang w:eastAsia="pt-PT"/>
        </w:rPr>
        <w:br/>
        <w:t>[  ] Moderado</w:t>
      </w:r>
      <w:r w:rsidRPr="00BD0DDF">
        <w:rPr>
          <w:rFonts w:ascii="Calibri" w:eastAsia="Times New Roman" w:hAnsi="Calibri" w:cs="Calibri"/>
          <w:lang w:eastAsia="pt-PT"/>
        </w:rPr>
        <w:br/>
        <w:t>[  ] Extensivo</w:t>
      </w:r>
      <w:r w:rsidR="00E52CC4" w:rsidRPr="00BD0DDF">
        <w:rPr>
          <w:rFonts w:ascii="Calibri" w:eastAsia="Times New Roman" w:hAnsi="Calibri" w:cs="Calibri"/>
          <w:lang w:eastAsia="pt-PT"/>
        </w:rPr>
        <w:br/>
      </w:r>
      <w:r w:rsidRPr="00BD0DDF">
        <w:rPr>
          <w:rFonts w:ascii="Calibri" w:eastAsia="Times New Roman" w:hAnsi="Calibri" w:cs="Calibri"/>
          <w:lang w:eastAsia="pt-PT"/>
        </w:rPr>
        <w:t>[ ] Utilização homogénea</w:t>
      </w:r>
      <w:r w:rsidRPr="00BD0DDF">
        <w:rPr>
          <w:rFonts w:ascii="Calibri" w:eastAsia="Times New Roman" w:hAnsi="Calibri" w:cs="Calibri"/>
          <w:lang w:eastAsia="pt-PT"/>
        </w:rPr>
        <w:br/>
        <w:t xml:space="preserve">[ ] Grau de uso diferenciado por fase ou componente de trabalho </w:t>
      </w:r>
    </w:p>
    <w:p w14:paraId="47880950"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Descrever sucintamente os diferentes usos.</w:t>
      </w:r>
    </w:p>
    <w:p w14:paraId="48DA147C"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pict w14:anchorId="19B7AB25">
          <v:rect id="_x0000_i1241" style="width:0;height:1.5pt" o:hrstd="t" o:hr="t" fillcolor="#a0a0a0" stroked="f"/>
        </w:pict>
      </w:r>
    </w:p>
    <w:p w14:paraId="7150AB64"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pict w14:anchorId="362D6436">
          <v:rect id="_x0000_i1242" style="width:0;height:1.5pt" o:hrstd="t" o:hr="t" fillcolor="#a0a0a0" stroked="f"/>
        </w:pict>
      </w:r>
    </w:p>
    <w:p w14:paraId="3ECC0D12"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pict w14:anchorId="066A472F">
          <v:rect id="_x0000_i1243" style="width:0;height:1.5pt" o:hrstd="t" o:hr="t" fillcolor="#a0a0a0" stroked="f"/>
        </w:pict>
      </w:r>
    </w:p>
    <w:p w14:paraId="351E3B30" w14:textId="77777777" w:rsid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pict w14:anchorId="36398834">
          <v:rect id="_x0000_i1258" style="width:0;height:1.5pt" o:bullet="t" o:hrstd="t" o:hr="t" fillcolor="#a0a0a0" stroked="f"/>
        </w:pict>
      </w:r>
    </w:p>
    <w:p w14:paraId="35FD4E6F" w14:textId="77777777" w:rsidR="00CF55C6" w:rsidRDefault="00CF55C6" w:rsidP="007D0E35">
      <w:pPr>
        <w:jc w:val="left"/>
        <w:rPr>
          <w:rFonts w:ascii="Calibri" w:eastAsia="Times New Roman" w:hAnsi="Calibri" w:cs="Calibri"/>
          <w:lang w:eastAsia="pt-PT"/>
        </w:rPr>
      </w:pPr>
    </w:p>
    <w:p w14:paraId="5A088A65" w14:textId="77777777" w:rsidR="00CF55C6" w:rsidRPr="00BD0DDF" w:rsidRDefault="00CF55C6" w:rsidP="007D0E35">
      <w:pPr>
        <w:jc w:val="left"/>
        <w:rPr>
          <w:rFonts w:ascii="Calibri" w:eastAsia="Times New Roman" w:hAnsi="Calibri" w:cs="Calibri"/>
          <w:lang w:eastAsia="pt-PT"/>
        </w:rPr>
      </w:pPr>
    </w:p>
    <w:p w14:paraId="7AD8EAE3" w14:textId="56AFBB0F" w:rsidR="005A5B18" w:rsidRPr="005A5B18" w:rsidRDefault="005A5B18" w:rsidP="007D0E35">
      <w:pPr>
        <w:jc w:val="left"/>
        <w:rPr>
          <w:lang w:eastAsia="pt-PT"/>
        </w:rPr>
      </w:pPr>
      <w:r w:rsidRPr="005A5B18">
        <w:rPr>
          <w:rFonts w:eastAsia="Times New Roman" w:cs="Calibri"/>
          <w:lang w:eastAsia="pt-PT"/>
        </w:rPr>
        <w:t>9</w:t>
      </w:r>
      <w:r w:rsidRPr="00BD0DDF">
        <w:rPr>
          <w:rFonts w:ascii="Calibri" w:eastAsia="Times New Roman" w:hAnsi="Calibri" w:cs="Calibri"/>
          <w:lang w:eastAsia="pt-PT"/>
        </w:rPr>
        <w:t xml:space="preserve">. </w:t>
      </w:r>
      <w:r w:rsidRPr="005A5B18">
        <w:rPr>
          <w:rFonts w:eastAsia="Times New Roman"/>
          <w:lang w:eastAsia="pt-PT"/>
        </w:rPr>
        <w:t>Trabalhos em parceria</w:t>
      </w:r>
    </w:p>
    <w:p w14:paraId="0060C2EC" w14:textId="022285CB"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Proteção de dados confidenciais e recursos proprietários de parceiros</w:t>
      </w:r>
    </w:p>
    <w:p w14:paraId="1B228FB5"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[x] O trabalho foi realizado em parceria com entidade externa ao DEISI</w:t>
      </w:r>
    </w:p>
    <w:p w14:paraId="17EFE089" w14:textId="1E849476"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 xml:space="preserve">No caso </w:t>
      </w:r>
      <w:r w:rsidR="003B58CF" w:rsidRPr="005A5B18">
        <w:rPr>
          <w:rFonts w:ascii="Calibri" w:eastAsia="Times New Roman" w:hAnsi="Calibri" w:cs="Calibri"/>
          <w:lang w:eastAsia="pt-PT"/>
        </w:rPr>
        <w:t>de a</w:t>
      </w:r>
      <w:r w:rsidRPr="00BD0DDF">
        <w:rPr>
          <w:rFonts w:ascii="Calibri" w:eastAsia="Times New Roman" w:hAnsi="Calibri" w:cs="Calibri"/>
          <w:lang w:eastAsia="pt-PT"/>
        </w:rPr>
        <w:t xml:space="preserve"> resposta anterior ser verdadeira, responder às seguintes questões:</w:t>
      </w:r>
    </w:p>
    <w:p w14:paraId="68859819"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 xml:space="preserve">[x] O parceiro tem regras para restringir submissão de dados </w:t>
      </w:r>
    </w:p>
    <w:p w14:paraId="6828D6FD"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[x] As submissões validam aplicação de regras de tratamento de dados</w:t>
      </w:r>
    </w:p>
    <w:p w14:paraId="01CC94EF" w14:textId="77777777" w:rsid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[x] Foram implementados mecanismos para restringir a partilha de recursos proprietários</w:t>
      </w:r>
    </w:p>
    <w:p w14:paraId="4927E718" w14:textId="77777777" w:rsidR="00CF55C6" w:rsidRDefault="00CF55C6" w:rsidP="007D0E35">
      <w:pPr>
        <w:jc w:val="left"/>
        <w:rPr>
          <w:rFonts w:ascii="Calibri" w:eastAsia="Times New Roman" w:hAnsi="Calibri" w:cs="Calibri"/>
          <w:lang w:eastAsia="pt-PT"/>
        </w:rPr>
      </w:pPr>
    </w:p>
    <w:p w14:paraId="14188D3D" w14:textId="0F60934C" w:rsidR="00CF55C6" w:rsidRPr="00BD0DDF" w:rsidRDefault="00CF55C6" w:rsidP="007D0E35">
      <w:pPr>
        <w:jc w:val="left"/>
        <w:rPr>
          <w:rFonts w:ascii="Calibri" w:eastAsia="Times New Roman" w:hAnsi="Calibri" w:cs="Calibri"/>
          <w:lang w:eastAsia="pt-PT"/>
        </w:rPr>
      </w:pPr>
    </w:p>
    <w:p w14:paraId="54191757" w14:textId="77777777" w:rsidR="00CF55C6" w:rsidRDefault="00CF55C6" w:rsidP="007D0E35">
      <w:pPr>
        <w:jc w:val="left"/>
        <w:rPr>
          <w:rFonts w:ascii="Calibri" w:eastAsia="Times New Roman" w:hAnsi="Calibri" w:cs="Calibri"/>
          <w:b/>
          <w:bCs/>
          <w:lang w:eastAsia="pt-PT"/>
        </w:rPr>
      </w:pPr>
    </w:p>
    <w:p w14:paraId="0569249C" w14:textId="77777777" w:rsidR="00CF55C6" w:rsidRDefault="00CF55C6" w:rsidP="007D0E35">
      <w:pPr>
        <w:jc w:val="left"/>
        <w:rPr>
          <w:rFonts w:ascii="Calibri" w:eastAsia="Times New Roman" w:hAnsi="Calibri" w:cs="Calibri"/>
          <w:b/>
          <w:bCs/>
          <w:lang w:eastAsia="pt-PT"/>
        </w:rPr>
      </w:pPr>
    </w:p>
    <w:p w14:paraId="12024A43" w14:textId="77777777" w:rsidR="00CF55C6" w:rsidRDefault="00CF55C6" w:rsidP="007D0E35">
      <w:pPr>
        <w:jc w:val="left"/>
        <w:rPr>
          <w:rFonts w:ascii="Calibri" w:eastAsia="Times New Roman" w:hAnsi="Calibri" w:cs="Calibri"/>
          <w:b/>
          <w:bCs/>
          <w:lang w:eastAsia="pt-PT"/>
        </w:rPr>
      </w:pPr>
    </w:p>
    <w:p w14:paraId="207A5351" w14:textId="61A155E5" w:rsidR="00BD0DDF" w:rsidRPr="00BD0DDF" w:rsidRDefault="00BD0DDF" w:rsidP="007D0E35">
      <w:pPr>
        <w:jc w:val="left"/>
        <w:rPr>
          <w:rFonts w:ascii="Calibri" w:eastAsia="Times New Roman" w:hAnsi="Calibri" w:cs="Calibri"/>
          <w:b/>
          <w:bCs/>
          <w:lang w:eastAsia="pt-PT"/>
        </w:rPr>
      </w:pPr>
      <w:r w:rsidRPr="00BD0DDF">
        <w:rPr>
          <w:rFonts w:ascii="Calibri" w:eastAsia="Times New Roman" w:hAnsi="Calibri" w:cs="Calibri"/>
          <w:b/>
          <w:bCs/>
          <w:lang w:eastAsia="pt-PT"/>
        </w:rPr>
        <w:t>10. Declaração de responsabilidade</w:t>
      </w:r>
    </w:p>
    <w:p w14:paraId="0FDB10A4" w14:textId="77777777" w:rsidR="00BD0DDF" w:rsidRPr="00BD0DDF" w:rsidRDefault="00BD0DDF" w:rsidP="007D0E35">
      <w:pPr>
        <w:jc w:val="left"/>
        <w:rPr>
          <w:rFonts w:ascii="Calibri" w:eastAsia="Times New Roman" w:hAnsi="Calibri" w:cs="Calibri"/>
          <w:sz w:val="24"/>
          <w:szCs w:val="24"/>
          <w:lang w:eastAsia="pt-PT"/>
        </w:rPr>
      </w:pPr>
      <w:r w:rsidRPr="00BD0DDF">
        <w:rPr>
          <w:rFonts w:ascii="Calibri" w:eastAsia="Times New Roman" w:hAnsi="Calibri" w:cs="Calibri"/>
          <w:sz w:val="24"/>
          <w:szCs w:val="24"/>
          <w:lang w:eastAsia="pt-PT"/>
        </w:rPr>
        <w:t>Ao assinarem a presente declaração, os autores declaram que:</w:t>
      </w:r>
    </w:p>
    <w:p w14:paraId="621A0F42" w14:textId="77777777" w:rsidR="00BD0DDF" w:rsidRPr="00BD0DDF" w:rsidRDefault="00BD0DDF" w:rsidP="007D0E35">
      <w:pPr>
        <w:jc w:val="left"/>
        <w:rPr>
          <w:rFonts w:ascii="Calibri" w:eastAsia="Times New Roman" w:hAnsi="Calibri" w:cs="Calibri"/>
          <w:sz w:val="24"/>
          <w:szCs w:val="24"/>
          <w:lang w:eastAsia="pt-PT"/>
        </w:rPr>
      </w:pPr>
      <w:r w:rsidRPr="00BD0DDF">
        <w:rPr>
          <w:rFonts w:ascii="Calibri" w:eastAsia="Times New Roman" w:hAnsi="Calibri" w:cs="Calibri"/>
          <w:sz w:val="24"/>
          <w:szCs w:val="24"/>
          <w:lang w:eastAsia="pt-PT"/>
        </w:rPr>
        <w:t>a informação acima é verdadeira e reflete o uso efetivo de ferramentas de IA na realização do trabalho;</w:t>
      </w:r>
    </w:p>
    <w:p w14:paraId="1CC85336" w14:textId="77777777" w:rsidR="00BD0DDF" w:rsidRPr="00BD0DDF" w:rsidRDefault="00BD0DDF" w:rsidP="007D0E35">
      <w:pPr>
        <w:jc w:val="left"/>
        <w:rPr>
          <w:rFonts w:ascii="Calibri" w:eastAsia="Times New Roman" w:hAnsi="Calibri" w:cs="Calibri"/>
          <w:sz w:val="24"/>
          <w:szCs w:val="24"/>
          <w:lang w:eastAsia="pt-PT"/>
        </w:rPr>
      </w:pPr>
      <w:r w:rsidRPr="00BD0DDF">
        <w:rPr>
          <w:rFonts w:ascii="Calibri" w:eastAsia="Times New Roman" w:hAnsi="Calibri" w:cs="Calibri"/>
          <w:sz w:val="24"/>
          <w:szCs w:val="24"/>
          <w:lang w:eastAsia="pt-PT"/>
        </w:rPr>
        <w:t>compreendem que a IA não substitui autoria nem responsabilidade académica;</w:t>
      </w:r>
    </w:p>
    <w:p w14:paraId="4C2CF83D" w14:textId="77777777" w:rsidR="00BD0DDF" w:rsidRPr="00BD0DDF" w:rsidRDefault="00BD0DDF" w:rsidP="007D0E35">
      <w:pPr>
        <w:jc w:val="left"/>
        <w:rPr>
          <w:rFonts w:ascii="Calibri" w:eastAsia="Times New Roman" w:hAnsi="Calibri" w:cs="Calibri"/>
          <w:sz w:val="24"/>
          <w:szCs w:val="24"/>
          <w:lang w:eastAsia="pt-PT"/>
        </w:rPr>
      </w:pPr>
      <w:r w:rsidRPr="00BD0DDF">
        <w:rPr>
          <w:rFonts w:ascii="Calibri" w:eastAsia="Times New Roman" w:hAnsi="Calibri" w:cs="Calibri"/>
          <w:sz w:val="24"/>
          <w:szCs w:val="24"/>
          <w:lang w:eastAsia="pt-PT"/>
        </w:rPr>
        <w:t>verificaram a validaram e veracidade das referências bibliográficas incluídas no relatório</w:t>
      </w:r>
    </w:p>
    <w:p w14:paraId="743C09C8" w14:textId="77777777" w:rsidR="00BD0DDF" w:rsidRPr="00BD0DDF" w:rsidRDefault="00BD0DDF" w:rsidP="007D0E35">
      <w:pPr>
        <w:jc w:val="left"/>
        <w:rPr>
          <w:rFonts w:ascii="Calibri" w:eastAsia="Times New Roman" w:hAnsi="Calibri" w:cs="Calibri"/>
          <w:sz w:val="24"/>
          <w:szCs w:val="24"/>
          <w:lang w:eastAsia="pt-PT"/>
        </w:rPr>
      </w:pPr>
      <w:r w:rsidRPr="00BD0DDF">
        <w:rPr>
          <w:rFonts w:ascii="Calibri" w:eastAsia="Times New Roman" w:hAnsi="Calibri" w:cs="Calibri"/>
          <w:sz w:val="24"/>
          <w:szCs w:val="24"/>
          <w:lang w:eastAsia="pt-PT"/>
        </w:rPr>
        <w:t>assumem integralmente a responsabilidade técnica, científica, ética e académica por todo o conteúdo submetido, incluindo texto, código, modelos, testes, imagens, diagramas e restantes artefactos entregues.</w:t>
      </w:r>
    </w:p>
    <w:p w14:paraId="5F99E7B0" w14:textId="77777777" w:rsidR="00CF55C6" w:rsidRPr="00BD0DDF" w:rsidRDefault="00CF55C6" w:rsidP="007D0E35">
      <w:pPr>
        <w:jc w:val="left"/>
        <w:rPr>
          <w:rFonts w:ascii="Calibri" w:eastAsia="Times New Roman" w:hAnsi="Calibri" w:cs="Calibri"/>
          <w:sz w:val="24"/>
          <w:szCs w:val="24"/>
          <w:lang w:eastAsia="pt-PT"/>
        </w:rPr>
      </w:pPr>
    </w:p>
    <w:p w14:paraId="286A66C6" w14:textId="77777777" w:rsidR="00BD0DDF" w:rsidRPr="00BD0DDF" w:rsidRDefault="00BD0DDF" w:rsidP="007D0E35">
      <w:pPr>
        <w:jc w:val="left"/>
        <w:rPr>
          <w:rFonts w:ascii="Calibri" w:eastAsia="Times New Roman" w:hAnsi="Calibri" w:cs="Calibri"/>
          <w:b/>
          <w:bCs/>
          <w:lang w:eastAsia="pt-PT"/>
        </w:rPr>
      </w:pPr>
      <w:r w:rsidRPr="00BD0DDF">
        <w:rPr>
          <w:rFonts w:ascii="Calibri" w:eastAsia="Times New Roman" w:hAnsi="Calibri" w:cs="Calibri"/>
          <w:b/>
          <w:bCs/>
          <w:lang w:eastAsia="pt-PT"/>
        </w:rPr>
        <w:t>11. Identificação dos autores</w:t>
      </w:r>
    </w:p>
    <w:p w14:paraId="14F5786C"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Nome(s): Letizia Nunes, Laércio Santos</w:t>
      </w:r>
    </w:p>
    <w:p w14:paraId="28198D72"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Número(s): a22407143, a22401473</w:t>
      </w:r>
    </w:p>
    <w:p w14:paraId="77540974"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Data: 2 /4 /2026</w:t>
      </w:r>
    </w:p>
    <w:p w14:paraId="6DFBAC70" w14:textId="77777777" w:rsidR="00BD0DDF" w:rsidRPr="00BD0DDF" w:rsidRDefault="00BD0DDF" w:rsidP="007D0E35">
      <w:pPr>
        <w:jc w:val="left"/>
        <w:rPr>
          <w:rFonts w:ascii="Calibri" w:eastAsia="Times New Roman" w:hAnsi="Calibri" w:cs="Calibri"/>
          <w:lang w:eastAsia="pt-PT"/>
        </w:rPr>
      </w:pPr>
    </w:p>
    <w:p w14:paraId="6B1323EB" w14:textId="77777777" w:rsidR="00BD0DDF" w:rsidRPr="00BD0DDF" w:rsidRDefault="00BD0DDF" w:rsidP="007D0E35">
      <w:pPr>
        <w:jc w:val="left"/>
        <w:rPr>
          <w:rFonts w:ascii="Calibri" w:eastAsia="Times New Roman" w:hAnsi="Calibri" w:cs="Calibri"/>
          <w:lang w:eastAsia="pt-PT"/>
        </w:rPr>
      </w:pPr>
      <w:r w:rsidRPr="00BD0DDF">
        <w:rPr>
          <w:rFonts w:ascii="Calibri" w:eastAsia="Times New Roman" w:hAnsi="Calibri" w:cs="Calibri"/>
          <w:lang w:eastAsia="pt-PT"/>
        </w:rPr>
        <w:t>Assinatura(s):  Letizia Nunes, Laércio Santos</w:t>
      </w:r>
    </w:p>
    <w:p w14:paraId="2C8DFF11" w14:textId="77777777" w:rsidR="00BD0DDF" w:rsidRPr="005A5B18" w:rsidRDefault="00BD0DDF" w:rsidP="007D0E35">
      <w:pPr>
        <w:tabs>
          <w:tab w:val="left" w:pos="851"/>
        </w:tabs>
        <w:jc w:val="left"/>
      </w:pPr>
    </w:p>
    <w:sectPr w:rsidR="00BD0DDF" w:rsidRPr="005A5B18" w:rsidSect="00E52CC4">
      <w:pgSz w:w="11907" w:h="16839" w:code="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8C0AB" w14:textId="77777777" w:rsidR="00C836A0" w:rsidRPr="001F15F1" w:rsidRDefault="00C836A0" w:rsidP="009B3D40">
      <w:r w:rsidRPr="001F15F1">
        <w:separator/>
      </w:r>
    </w:p>
  </w:endnote>
  <w:endnote w:type="continuationSeparator" w:id="0">
    <w:p w14:paraId="05961F88" w14:textId="77777777" w:rsidR="00C836A0" w:rsidRPr="001F15F1" w:rsidRDefault="00C836A0" w:rsidP="009B3D40">
      <w:r w:rsidRPr="001F15F1">
        <w:continuationSeparator/>
      </w:r>
    </w:p>
  </w:endnote>
  <w:endnote w:type="continuationNotice" w:id="1">
    <w:p w14:paraId="3A3C7022" w14:textId="77777777" w:rsidR="00C836A0" w:rsidRPr="001F15F1" w:rsidRDefault="00C836A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Cond">
    <w:panose1 w:val="00000000000000000000"/>
    <w:charset w:val="00"/>
    <w:family w:val="swiss"/>
    <w:notTrueType/>
    <w:pitch w:val="variable"/>
    <w:sig w:usb0="A00002AF"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nux Libertin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212576552"/>
      <w:docPartObj>
        <w:docPartGallery w:val="Page Numbers (Bottom of Page)"/>
        <w:docPartUnique/>
      </w:docPartObj>
    </w:sdtPr>
    <w:sdtContent>
      <w:p w14:paraId="3AC305AE" w14:textId="77777777" w:rsidR="00C40554" w:rsidRPr="001F15F1" w:rsidRDefault="00C40554" w:rsidP="00C40554">
        <w:pPr>
          <w:pStyle w:val="Rodap"/>
          <w:pBdr>
            <w:top w:val="single" w:sz="4" w:space="1" w:color="002060"/>
          </w:pBdr>
          <w:jc w:val="left"/>
          <w:rPr>
            <w:color w:val="002060"/>
          </w:rPr>
        </w:pPr>
        <w:r w:rsidRPr="001F15F1">
          <w:rPr>
            <w:color w:val="002060"/>
          </w:rPr>
          <w:fldChar w:fldCharType="begin"/>
        </w:r>
        <w:r w:rsidRPr="001F15F1">
          <w:rPr>
            <w:color w:val="002060"/>
          </w:rPr>
          <w:instrText xml:space="preserve"> PAGE   \* MERGEFORMAT </w:instrText>
        </w:r>
        <w:r w:rsidRPr="001F15F1">
          <w:rPr>
            <w:color w:val="002060"/>
          </w:rPr>
          <w:fldChar w:fldCharType="separate"/>
        </w:r>
        <w:r w:rsidR="00774301" w:rsidRPr="001F15F1">
          <w:rPr>
            <w:color w:val="002060"/>
          </w:rPr>
          <w:t>6</w:t>
        </w:r>
        <w:r w:rsidRPr="001F15F1">
          <w:rPr>
            <w:color w:val="002060"/>
          </w:rPr>
          <w:fldChar w:fldCharType="end"/>
        </w:r>
      </w:p>
    </w:sdtContent>
  </w:sdt>
  <w:p w14:paraId="66BDABEA" w14:textId="77777777" w:rsidR="00877B6E" w:rsidRPr="001F15F1" w:rsidRDefault="00877B6E" w:rsidP="00C4055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1181580495"/>
      <w:docPartObj>
        <w:docPartGallery w:val="Page Numbers (Bottom of Page)"/>
        <w:docPartUnique/>
      </w:docPartObj>
    </w:sdtPr>
    <w:sdtContent>
      <w:p w14:paraId="6441448A" w14:textId="77777777" w:rsidR="00482F95" w:rsidRPr="001F15F1" w:rsidRDefault="00482F95" w:rsidP="0050332B">
        <w:pPr>
          <w:pStyle w:val="Rodap"/>
          <w:pBdr>
            <w:top w:val="single" w:sz="4" w:space="1" w:color="002060"/>
          </w:pBdr>
          <w:jc w:val="right"/>
          <w:rPr>
            <w:color w:val="002060"/>
          </w:rPr>
        </w:pPr>
        <w:r w:rsidRPr="001F15F1">
          <w:rPr>
            <w:color w:val="002060"/>
          </w:rPr>
          <w:fldChar w:fldCharType="begin"/>
        </w:r>
        <w:r w:rsidRPr="001F15F1">
          <w:rPr>
            <w:color w:val="002060"/>
          </w:rPr>
          <w:instrText xml:space="preserve"> PAGE   \* MERGEFORMAT </w:instrText>
        </w:r>
        <w:r w:rsidRPr="001F15F1">
          <w:rPr>
            <w:color w:val="002060"/>
          </w:rPr>
          <w:fldChar w:fldCharType="separate"/>
        </w:r>
        <w:r w:rsidR="00774301" w:rsidRPr="001F15F1">
          <w:rPr>
            <w:color w:val="002060"/>
          </w:rPr>
          <w:t>7</w:t>
        </w:r>
        <w:r w:rsidRPr="001F15F1">
          <w:rPr>
            <w:color w:val="002060"/>
          </w:rPr>
          <w:fldChar w:fldCharType="end"/>
        </w:r>
      </w:p>
    </w:sdtContent>
  </w:sdt>
  <w:p w14:paraId="36EF48C9" w14:textId="77777777" w:rsidR="00482F95" w:rsidRPr="001F15F1" w:rsidRDefault="00482F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C0289" w14:textId="77777777" w:rsidR="00C836A0" w:rsidRPr="001F15F1" w:rsidRDefault="00C836A0" w:rsidP="009B3D40">
      <w:r w:rsidRPr="001F15F1">
        <w:separator/>
      </w:r>
    </w:p>
  </w:footnote>
  <w:footnote w:type="continuationSeparator" w:id="0">
    <w:p w14:paraId="5CF57EB3" w14:textId="77777777" w:rsidR="00C836A0" w:rsidRPr="001F15F1" w:rsidRDefault="00C836A0" w:rsidP="009B3D40">
      <w:r w:rsidRPr="001F15F1">
        <w:continuationSeparator/>
      </w:r>
    </w:p>
  </w:footnote>
  <w:footnote w:type="continuationNotice" w:id="1">
    <w:p w14:paraId="1B0A879F" w14:textId="77777777" w:rsidR="00C836A0" w:rsidRPr="001F15F1" w:rsidRDefault="00C836A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636C" w14:textId="49537C10" w:rsidR="00E264BB" w:rsidRPr="001F15F1" w:rsidRDefault="00E264BB" w:rsidP="00877B6E">
    <w:pPr>
      <w:pStyle w:val="Cabealho"/>
      <w:pBdr>
        <w:bottom w:val="single" w:sz="4" w:space="1" w:color="auto"/>
      </w:pBdr>
      <w:rPr>
        <w:i/>
      </w:rPr>
    </w:pPr>
    <w:r w:rsidRPr="001F15F1">
      <w:rPr>
        <w:i/>
      </w:rPr>
      <w:t xml:space="preserve">Aplicação </w:t>
    </w:r>
    <w:r w:rsidR="00840476" w:rsidRPr="001F15F1">
      <w:rPr>
        <w:i/>
      </w:rPr>
      <w:t>W</w:t>
    </w:r>
    <w:r w:rsidRPr="001F15F1">
      <w:rPr>
        <w:i/>
      </w:rPr>
      <w:t xml:space="preserve">eb para gestão da qualidade de implementação de </w:t>
    </w:r>
    <w:r w:rsidR="000C1AA5" w:rsidRPr="001F15F1">
      <w:rPr>
        <w:i/>
      </w:rPr>
      <w:t>U</w:t>
    </w:r>
    <w:r w:rsidRPr="001F15F1">
      <w:rPr>
        <w:i/>
      </w:rPr>
      <w:t xml:space="preserve">ser </w:t>
    </w:r>
    <w:r w:rsidR="000C1AA5" w:rsidRPr="001F15F1">
      <w:rPr>
        <w:i/>
      </w:rPr>
      <w:t>S</w:t>
    </w:r>
    <w:r w:rsidRPr="001F15F1">
      <w:rPr>
        <w:i/>
      </w:rPr>
      <w:t>tories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6FC9" w14:textId="77777777" w:rsidR="00482F95" w:rsidRPr="001F15F1" w:rsidRDefault="00482F95" w:rsidP="00877B6E">
    <w:pPr>
      <w:pStyle w:val="Cabealho"/>
      <w:pBdr>
        <w:bottom w:val="single" w:sz="4" w:space="1" w:color="auto"/>
      </w:pBdr>
      <w:tabs>
        <w:tab w:val="clear" w:pos="4252"/>
      </w:tabs>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33AE" w14:textId="4284C9DC" w:rsidR="00877B6E" w:rsidRPr="001F15F1" w:rsidRDefault="00840476" w:rsidP="00877B6E">
    <w:pPr>
      <w:pStyle w:val="Cabealho"/>
      <w:pBdr>
        <w:bottom w:val="single" w:sz="4" w:space="1" w:color="auto"/>
      </w:pBdr>
      <w:tabs>
        <w:tab w:val="clear" w:pos="4252"/>
      </w:tabs>
      <w:jc w:val="right"/>
      <w:rPr>
        <w:i/>
      </w:rPr>
    </w:pPr>
    <w:r w:rsidRPr="001F15F1">
      <w:rPr>
        <w:i/>
      </w:rPr>
      <w:t>Aplicação Web para gestão da qualidade de implementação de User Stories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02C1CF3" id="_x0000_i1025" style="width:0;height:1.5pt" o:hralign="center" o:bullet="t" o:hrstd="t" o:hr="t" fillcolor="#a0a0a0" stroked="f"/>
    </w:pict>
  </w:numPicBullet>
  <w:abstractNum w:abstractNumId="0" w15:restartNumberingAfterBreak="0">
    <w:nsid w:val="03FD31D3"/>
    <w:multiLevelType w:val="multilevel"/>
    <w:tmpl w:val="609E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46FF7"/>
    <w:multiLevelType w:val="multilevel"/>
    <w:tmpl w:val="718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03326"/>
    <w:multiLevelType w:val="multilevel"/>
    <w:tmpl w:val="D5EAE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13772"/>
    <w:multiLevelType w:val="multilevel"/>
    <w:tmpl w:val="9CCA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D5A83"/>
    <w:multiLevelType w:val="multilevel"/>
    <w:tmpl w:val="4C4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5BC3"/>
    <w:multiLevelType w:val="multilevel"/>
    <w:tmpl w:val="1610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52DD9"/>
    <w:multiLevelType w:val="hybridMultilevel"/>
    <w:tmpl w:val="305830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F474437"/>
    <w:multiLevelType w:val="hybridMultilevel"/>
    <w:tmpl w:val="FBF693D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2D94D4E"/>
    <w:multiLevelType w:val="multilevel"/>
    <w:tmpl w:val="2B26B05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lang w:val="pt-P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color w:val="000000" w:themeColor="text1"/>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4E4A3EC4"/>
    <w:multiLevelType w:val="hybridMultilevel"/>
    <w:tmpl w:val="2A380CA4"/>
    <w:lvl w:ilvl="0" w:tplc="08160001">
      <w:start w:val="1"/>
      <w:numFmt w:val="bullet"/>
      <w:lvlText w:val=""/>
      <w:lvlJc w:val="left"/>
      <w:pPr>
        <w:ind w:left="775" w:hanging="360"/>
      </w:pPr>
      <w:rPr>
        <w:rFonts w:ascii="Symbol" w:hAnsi="Symbol" w:hint="default"/>
      </w:rPr>
    </w:lvl>
    <w:lvl w:ilvl="1" w:tplc="08160003" w:tentative="1">
      <w:start w:val="1"/>
      <w:numFmt w:val="bullet"/>
      <w:lvlText w:val="o"/>
      <w:lvlJc w:val="left"/>
      <w:pPr>
        <w:ind w:left="1495" w:hanging="360"/>
      </w:pPr>
      <w:rPr>
        <w:rFonts w:ascii="Courier New" w:hAnsi="Courier New" w:cs="Courier New" w:hint="default"/>
      </w:rPr>
    </w:lvl>
    <w:lvl w:ilvl="2" w:tplc="08160005" w:tentative="1">
      <w:start w:val="1"/>
      <w:numFmt w:val="bullet"/>
      <w:lvlText w:val=""/>
      <w:lvlJc w:val="left"/>
      <w:pPr>
        <w:ind w:left="2215" w:hanging="360"/>
      </w:pPr>
      <w:rPr>
        <w:rFonts w:ascii="Wingdings" w:hAnsi="Wingdings" w:hint="default"/>
      </w:rPr>
    </w:lvl>
    <w:lvl w:ilvl="3" w:tplc="08160001" w:tentative="1">
      <w:start w:val="1"/>
      <w:numFmt w:val="bullet"/>
      <w:lvlText w:val=""/>
      <w:lvlJc w:val="left"/>
      <w:pPr>
        <w:ind w:left="2935" w:hanging="360"/>
      </w:pPr>
      <w:rPr>
        <w:rFonts w:ascii="Symbol" w:hAnsi="Symbol" w:hint="default"/>
      </w:rPr>
    </w:lvl>
    <w:lvl w:ilvl="4" w:tplc="08160003" w:tentative="1">
      <w:start w:val="1"/>
      <w:numFmt w:val="bullet"/>
      <w:lvlText w:val="o"/>
      <w:lvlJc w:val="left"/>
      <w:pPr>
        <w:ind w:left="3655" w:hanging="360"/>
      </w:pPr>
      <w:rPr>
        <w:rFonts w:ascii="Courier New" w:hAnsi="Courier New" w:cs="Courier New" w:hint="default"/>
      </w:rPr>
    </w:lvl>
    <w:lvl w:ilvl="5" w:tplc="08160005" w:tentative="1">
      <w:start w:val="1"/>
      <w:numFmt w:val="bullet"/>
      <w:lvlText w:val=""/>
      <w:lvlJc w:val="left"/>
      <w:pPr>
        <w:ind w:left="4375" w:hanging="360"/>
      </w:pPr>
      <w:rPr>
        <w:rFonts w:ascii="Wingdings" w:hAnsi="Wingdings" w:hint="default"/>
      </w:rPr>
    </w:lvl>
    <w:lvl w:ilvl="6" w:tplc="08160001" w:tentative="1">
      <w:start w:val="1"/>
      <w:numFmt w:val="bullet"/>
      <w:lvlText w:val=""/>
      <w:lvlJc w:val="left"/>
      <w:pPr>
        <w:ind w:left="5095" w:hanging="360"/>
      </w:pPr>
      <w:rPr>
        <w:rFonts w:ascii="Symbol" w:hAnsi="Symbol" w:hint="default"/>
      </w:rPr>
    </w:lvl>
    <w:lvl w:ilvl="7" w:tplc="08160003" w:tentative="1">
      <w:start w:val="1"/>
      <w:numFmt w:val="bullet"/>
      <w:lvlText w:val="o"/>
      <w:lvlJc w:val="left"/>
      <w:pPr>
        <w:ind w:left="5815" w:hanging="360"/>
      </w:pPr>
      <w:rPr>
        <w:rFonts w:ascii="Courier New" w:hAnsi="Courier New" w:cs="Courier New" w:hint="default"/>
      </w:rPr>
    </w:lvl>
    <w:lvl w:ilvl="8" w:tplc="08160005" w:tentative="1">
      <w:start w:val="1"/>
      <w:numFmt w:val="bullet"/>
      <w:lvlText w:val=""/>
      <w:lvlJc w:val="left"/>
      <w:pPr>
        <w:ind w:left="6535" w:hanging="360"/>
      </w:pPr>
      <w:rPr>
        <w:rFonts w:ascii="Wingdings" w:hAnsi="Wingdings" w:hint="default"/>
      </w:rPr>
    </w:lvl>
  </w:abstractNum>
  <w:abstractNum w:abstractNumId="10" w15:restartNumberingAfterBreak="0">
    <w:nsid w:val="516D7728"/>
    <w:multiLevelType w:val="multilevel"/>
    <w:tmpl w:val="2C40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B43E7"/>
    <w:multiLevelType w:val="multilevel"/>
    <w:tmpl w:val="577A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02586"/>
    <w:multiLevelType w:val="multilevel"/>
    <w:tmpl w:val="62829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B1B49"/>
    <w:multiLevelType w:val="hybridMultilevel"/>
    <w:tmpl w:val="FAE6E6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C6C3776"/>
    <w:multiLevelType w:val="hybridMultilevel"/>
    <w:tmpl w:val="EDDE0B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E063529"/>
    <w:multiLevelType w:val="hybridMultilevel"/>
    <w:tmpl w:val="5FC224FA"/>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 w15:restartNumberingAfterBreak="0">
    <w:nsid w:val="741D4B5E"/>
    <w:multiLevelType w:val="multilevel"/>
    <w:tmpl w:val="53F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D2D1F"/>
    <w:multiLevelType w:val="multilevel"/>
    <w:tmpl w:val="5C3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565B6"/>
    <w:multiLevelType w:val="multilevel"/>
    <w:tmpl w:val="A3B27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B4216"/>
    <w:multiLevelType w:val="hybridMultilevel"/>
    <w:tmpl w:val="D90669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107000065">
    <w:abstractNumId w:val="8"/>
  </w:num>
  <w:num w:numId="2" w16cid:durableId="1828092507">
    <w:abstractNumId w:val="7"/>
  </w:num>
  <w:num w:numId="3" w16cid:durableId="34084390">
    <w:abstractNumId w:val="15"/>
  </w:num>
  <w:num w:numId="4" w16cid:durableId="21134150">
    <w:abstractNumId w:val="19"/>
  </w:num>
  <w:num w:numId="5" w16cid:durableId="787353760">
    <w:abstractNumId w:val="14"/>
  </w:num>
  <w:num w:numId="6" w16cid:durableId="1124814164">
    <w:abstractNumId w:val="9"/>
  </w:num>
  <w:num w:numId="7" w16cid:durableId="305208169">
    <w:abstractNumId w:val="6"/>
  </w:num>
  <w:num w:numId="8" w16cid:durableId="1231497187">
    <w:abstractNumId w:val="5"/>
  </w:num>
  <w:num w:numId="9" w16cid:durableId="728187764">
    <w:abstractNumId w:val="18"/>
  </w:num>
  <w:num w:numId="10" w16cid:durableId="2073111709">
    <w:abstractNumId w:val="2"/>
  </w:num>
  <w:num w:numId="11" w16cid:durableId="1900087234">
    <w:abstractNumId w:val="10"/>
  </w:num>
  <w:num w:numId="12" w16cid:durableId="1569999168">
    <w:abstractNumId w:val="11"/>
  </w:num>
  <w:num w:numId="13" w16cid:durableId="1195266698">
    <w:abstractNumId w:val="12"/>
  </w:num>
  <w:num w:numId="14" w16cid:durableId="2091080726">
    <w:abstractNumId w:val="17"/>
  </w:num>
  <w:num w:numId="15" w16cid:durableId="608126953">
    <w:abstractNumId w:val="16"/>
  </w:num>
  <w:num w:numId="16" w16cid:durableId="323823791">
    <w:abstractNumId w:val="0"/>
  </w:num>
  <w:num w:numId="17" w16cid:durableId="1436680769">
    <w:abstractNumId w:val="1"/>
  </w:num>
  <w:num w:numId="18" w16cid:durableId="756174014">
    <w:abstractNumId w:val="13"/>
  </w:num>
  <w:num w:numId="19" w16cid:durableId="730539262">
    <w:abstractNumId w:val="4"/>
  </w:num>
  <w:num w:numId="20" w16cid:durableId="247815874">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IEEE Sina&lt;/Style&gt;&lt;LeftDelim&gt;{&lt;/LeftDelim&gt;&lt;RightDelim&gt;}&lt;/RightDelim&gt;&lt;FontName&gt;Times New Roman&lt;/FontName&gt;&lt;FontSize&gt;11&lt;/FontSize&gt;&lt;ReflistTitle&gt;&lt;/ReflistTitle&gt;&lt;StartingRefnum&gt;1&lt;/StartingRefnum&gt;&lt;FirstLineIndent&gt;0&lt;/FirstLineIndent&gt;&lt;HangingIndent&gt;1296&lt;/HangingIndent&gt;&lt;LineSpacing&gt;0&lt;/LineSpacing&gt;&lt;SpaceAfter&gt;0&lt;/SpaceAfter&gt;&lt;HyperlinksEnabled&gt;1&lt;/HyperlinksEnabled&gt;&lt;HyperlinksVisible&gt;0&lt;/HyperlinksVisible&gt;&lt;/ENLayout&gt;"/>
    <w:docVar w:name="EN.Libraries" w:val="&lt;Libraries&gt;&lt;item db-id=&quot;2vtxtsvzhpxpsfeazd9vwxelvezr5twsxzxf&quot;&gt;MCN&lt;record-ids&gt;&lt;item&gt;139&lt;/item&gt;&lt;item&gt;142&lt;/item&gt;&lt;item&gt;164&lt;/item&gt;&lt;item&gt;167&lt;/item&gt;&lt;item&gt;171&lt;/item&gt;&lt;item&gt;173&lt;/item&gt;&lt;item&gt;174&lt;/item&gt;&lt;item&gt;175&lt;/item&gt;&lt;item&gt;178&lt;/item&gt;&lt;item&gt;179&lt;/item&gt;&lt;item&gt;181&lt;/item&gt;&lt;item&gt;194&lt;/item&gt;&lt;item&gt;195&lt;/item&gt;&lt;item&gt;196&lt;/item&gt;&lt;/record-ids&gt;&lt;/item&gt;&lt;/Libraries&gt;"/>
  </w:docVars>
  <w:rsids>
    <w:rsidRoot w:val="00E264BB"/>
    <w:rsid w:val="00003DF4"/>
    <w:rsid w:val="000070E5"/>
    <w:rsid w:val="0000719B"/>
    <w:rsid w:val="00010BA6"/>
    <w:rsid w:val="0001437A"/>
    <w:rsid w:val="00015747"/>
    <w:rsid w:val="00021708"/>
    <w:rsid w:val="00022B11"/>
    <w:rsid w:val="0002740B"/>
    <w:rsid w:val="00027EEF"/>
    <w:rsid w:val="00031DE6"/>
    <w:rsid w:val="00035306"/>
    <w:rsid w:val="000368EF"/>
    <w:rsid w:val="0003753B"/>
    <w:rsid w:val="00041B26"/>
    <w:rsid w:val="0004479C"/>
    <w:rsid w:val="00045254"/>
    <w:rsid w:val="000475F0"/>
    <w:rsid w:val="00047FB0"/>
    <w:rsid w:val="00052DF7"/>
    <w:rsid w:val="00054902"/>
    <w:rsid w:val="000574FA"/>
    <w:rsid w:val="00061425"/>
    <w:rsid w:val="000622E0"/>
    <w:rsid w:val="000630FC"/>
    <w:rsid w:val="0006321E"/>
    <w:rsid w:val="00064A6E"/>
    <w:rsid w:val="000676B5"/>
    <w:rsid w:val="00067E03"/>
    <w:rsid w:val="00070773"/>
    <w:rsid w:val="0007203C"/>
    <w:rsid w:val="00074C9C"/>
    <w:rsid w:val="00085C92"/>
    <w:rsid w:val="00085FF7"/>
    <w:rsid w:val="00086756"/>
    <w:rsid w:val="00087A46"/>
    <w:rsid w:val="00090FD5"/>
    <w:rsid w:val="00092031"/>
    <w:rsid w:val="000939E2"/>
    <w:rsid w:val="00096F7F"/>
    <w:rsid w:val="000A05E8"/>
    <w:rsid w:val="000A076A"/>
    <w:rsid w:val="000A1538"/>
    <w:rsid w:val="000A3011"/>
    <w:rsid w:val="000A5B17"/>
    <w:rsid w:val="000A7637"/>
    <w:rsid w:val="000B2204"/>
    <w:rsid w:val="000B2475"/>
    <w:rsid w:val="000B31B9"/>
    <w:rsid w:val="000B5970"/>
    <w:rsid w:val="000C1AA5"/>
    <w:rsid w:val="000C21AF"/>
    <w:rsid w:val="000C3008"/>
    <w:rsid w:val="000C5E93"/>
    <w:rsid w:val="000D13E7"/>
    <w:rsid w:val="000D1A2A"/>
    <w:rsid w:val="000D2668"/>
    <w:rsid w:val="000E0DA2"/>
    <w:rsid w:val="000E1D75"/>
    <w:rsid w:val="000E233A"/>
    <w:rsid w:val="000E5EBF"/>
    <w:rsid w:val="00100370"/>
    <w:rsid w:val="001010A0"/>
    <w:rsid w:val="001025E9"/>
    <w:rsid w:val="00105483"/>
    <w:rsid w:val="001059B8"/>
    <w:rsid w:val="00111C62"/>
    <w:rsid w:val="00114D3F"/>
    <w:rsid w:val="00120D38"/>
    <w:rsid w:val="00121362"/>
    <w:rsid w:val="00123186"/>
    <w:rsid w:val="00125D45"/>
    <w:rsid w:val="00127EE5"/>
    <w:rsid w:val="0013066C"/>
    <w:rsid w:val="0013596D"/>
    <w:rsid w:val="00136741"/>
    <w:rsid w:val="00145451"/>
    <w:rsid w:val="001502D0"/>
    <w:rsid w:val="0015296F"/>
    <w:rsid w:val="001544B2"/>
    <w:rsid w:val="00156F69"/>
    <w:rsid w:val="00161676"/>
    <w:rsid w:val="0016185B"/>
    <w:rsid w:val="00164A8B"/>
    <w:rsid w:val="0016557F"/>
    <w:rsid w:val="001660CD"/>
    <w:rsid w:val="001674F5"/>
    <w:rsid w:val="001709AF"/>
    <w:rsid w:val="001734DC"/>
    <w:rsid w:val="001760D0"/>
    <w:rsid w:val="00180307"/>
    <w:rsid w:val="0018084A"/>
    <w:rsid w:val="00181BA2"/>
    <w:rsid w:val="0018215A"/>
    <w:rsid w:val="00184DB2"/>
    <w:rsid w:val="001908D7"/>
    <w:rsid w:val="0019117E"/>
    <w:rsid w:val="00192B98"/>
    <w:rsid w:val="00192FA6"/>
    <w:rsid w:val="00194352"/>
    <w:rsid w:val="001968B7"/>
    <w:rsid w:val="001A3771"/>
    <w:rsid w:val="001A3CD2"/>
    <w:rsid w:val="001B241F"/>
    <w:rsid w:val="001B373A"/>
    <w:rsid w:val="001B437F"/>
    <w:rsid w:val="001B446F"/>
    <w:rsid w:val="001B74EB"/>
    <w:rsid w:val="001C001D"/>
    <w:rsid w:val="001C29F9"/>
    <w:rsid w:val="001C300D"/>
    <w:rsid w:val="001C5E56"/>
    <w:rsid w:val="001C6A39"/>
    <w:rsid w:val="001D028C"/>
    <w:rsid w:val="001D0754"/>
    <w:rsid w:val="001D352B"/>
    <w:rsid w:val="001D4E17"/>
    <w:rsid w:val="001D7A6D"/>
    <w:rsid w:val="001E125A"/>
    <w:rsid w:val="001E5E43"/>
    <w:rsid w:val="001F15F1"/>
    <w:rsid w:val="001F1964"/>
    <w:rsid w:val="001F1AE7"/>
    <w:rsid w:val="001F7A63"/>
    <w:rsid w:val="00207ACE"/>
    <w:rsid w:val="00211D7B"/>
    <w:rsid w:val="00213905"/>
    <w:rsid w:val="00213A86"/>
    <w:rsid w:val="002153B8"/>
    <w:rsid w:val="00215B24"/>
    <w:rsid w:val="00216C58"/>
    <w:rsid w:val="00216DB2"/>
    <w:rsid w:val="00220E4F"/>
    <w:rsid w:val="0022244E"/>
    <w:rsid w:val="00223CCA"/>
    <w:rsid w:val="002243AF"/>
    <w:rsid w:val="00227B19"/>
    <w:rsid w:val="00230393"/>
    <w:rsid w:val="00232F80"/>
    <w:rsid w:val="002340BC"/>
    <w:rsid w:val="002358D6"/>
    <w:rsid w:val="00243A65"/>
    <w:rsid w:val="00250707"/>
    <w:rsid w:val="00250763"/>
    <w:rsid w:val="00254DDF"/>
    <w:rsid w:val="0026418C"/>
    <w:rsid w:val="002659F1"/>
    <w:rsid w:val="00266D25"/>
    <w:rsid w:val="0026758D"/>
    <w:rsid w:val="00267A47"/>
    <w:rsid w:val="002710DF"/>
    <w:rsid w:val="002740DD"/>
    <w:rsid w:val="0027552D"/>
    <w:rsid w:val="002770C4"/>
    <w:rsid w:val="002823E5"/>
    <w:rsid w:val="00283497"/>
    <w:rsid w:val="00284F34"/>
    <w:rsid w:val="0028515D"/>
    <w:rsid w:val="00285ABF"/>
    <w:rsid w:val="00287663"/>
    <w:rsid w:val="00297BDF"/>
    <w:rsid w:val="002A10D9"/>
    <w:rsid w:val="002A3490"/>
    <w:rsid w:val="002A5068"/>
    <w:rsid w:val="002A7338"/>
    <w:rsid w:val="002B18E6"/>
    <w:rsid w:val="002B39FF"/>
    <w:rsid w:val="002B65AE"/>
    <w:rsid w:val="002B750C"/>
    <w:rsid w:val="002C5BF2"/>
    <w:rsid w:val="002D1446"/>
    <w:rsid w:val="002E4882"/>
    <w:rsid w:val="002F02D2"/>
    <w:rsid w:val="002F581B"/>
    <w:rsid w:val="002F5DEE"/>
    <w:rsid w:val="00300D54"/>
    <w:rsid w:val="00303203"/>
    <w:rsid w:val="0030625C"/>
    <w:rsid w:val="00306364"/>
    <w:rsid w:val="00307D8F"/>
    <w:rsid w:val="0031238A"/>
    <w:rsid w:val="00312FD0"/>
    <w:rsid w:val="003137D3"/>
    <w:rsid w:val="00320267"/>
    <w:rsid w:val="00321CB0"/>
    <w:rsid w:val="0032261D"/>
    <w:rsid w:val="00322C81"/>
    <w:rsid w:val="0032543E"/>
    <w:rsid w:val="003311D0"/>
    <w:rsid w:val="00331958"/>
    <w:rsid w:val="00332906"/>
    <w:rsid w:val="00333AB7"/>
    <w:rsid w:val="0034150F"/>
    <w:rsid w:val="003425D0"/>
    <w:rsid w:val="003447B3"/>
    <w:rsid w:val="003470CC"/>
    <w:rsid w:val="003502A6"/>
    <w:rsid w:val="00356172"/>
    <w:rsid w:val="003565A6"/>
    <w:rsid w:val="00360B5F"/>
    <w:rsid w:val="0036280D"/>
    <w:rsid w:val="003653B1"/>
    <w:rsid w:val="00365589"/>
    <w:rsid w:val="00367C64"/>
    <w:rsid w:val="00367CFE"/>
    <w:rsid w:val="003730DC"/>
    <w:rsid w:val="00376687"/>
    <w:rsid w:val="00391285"/>
    <w:rsid w:val="00393344"/>
    <w:rsid w:val="003939A0"/>
    <w:rsid w:val="003964F8"/>
    <w:rsid w:val="003967F4"/>
    <w:rsid w:val="003A3BAA"/>
    <w:rsid w:val="003A40E1"/>
    <w:rsid w:val="003A4240"/>
    <w:rsid w:val="003A5257"/>
    <w:rsid w:val="003B0FB9"/>
    <w:rsid w:val="003B3A49"/>
    <w:rsid w:val="003B3E1E"/>
    <w:rsid w:val="003B58CF"/>
    <w:rsid w:val="003B5A75"/>
    <w:rsid w:val="003B712D"/>
    <w:rsid w:val="003C4EAF"/>
    <w:rsid w:val="003C5144"/>
    <w:rsid w:val="003C718F"/>
    <w:rsid w:val="003D0DFC"/>
    <w:rsid w:val="003D31A7"/>
    <w:rsid w:val="003D49F2"/>
    <w:rsid w:val="003E3004"/>
    <w:rsid w:val="003E38C2"/>
    <w:rsid w:val="003E6323"/>
    <w:rsid w:val="003F216F"/>
    <w:rsid w:val="003F2D1F"/>
    <w:rsid w:val="003F34E7"/>
    <w:rsid w:val="003F4394"/>
    <w:rsid w:val="003F65A3"/>
    <w:rsid w:val="004028E7"/>
    <w:rsid w:val="00404410"/>
    <w:rsid w:val="004046C8"/>
    <w:rsid w:val="00405684"/>
    <w:rsid w:val="00406657"/>
    <w:rsid w:val="0041313E"/>
    <w:rsid w:val="0041439D"/>
    <w:rsid w:val="004265B3"/>
    <w:rsid w:val="004265E4"/>
    <w:rsid w:val="00430E1A"/>
    <w:rsid w:val="00431079"/>
    <w:rsid w:val="00432649"/>
    <w:rsid w:val="00435FA5"/>
    <w:rsid w:val="0043799C"/>
    <w:rsid w:val="0044383A"/>
    <w:rsid w:val="00445C69"/>
    <w:rsid w:val="00450DDF"/>
    <w:rsid w:val="004613C2"/>
    <w:rsid w:val="00461B5F"/>
    <w:rsid w:val="004620A9"/>
    <w:rsid w:val="00463DDB"/>
    <w:rsid w:val="0046675D"/>
    <w:rsid w:val="00467283"/>
    <w:rsid w:val="00470ED0"/>
    <w:rsid w:val="00481818"/>
    <w:rsid w:val="00481E32"/>
    <w:rsid w:val="004822CE"/>
    <w:rsid w:val="00482F95"/>
    <w:rsid w:val="00483542"/>
    <w:rsid w:val="00487B16"/>
    <w:rsid w:val="0049188D"/>
    <w:rsid w:val="00491F4F"/>
    <w:rsid w:val="00493FA2"/>
    <w:rsid w:val="00496A64"/>
    <w:rsid w:val="00496E57"/>
    <w:rsid w:val="004A44FA"/>
    <w:rsid w:val="004A6B1B"/>
    <w:rsid w:val="004B2CAA"/>
    <w:rsid w:val="004B4AA1"/>
    <w:rsid w:val="004B75A4"/>
    <w:rsid w:val="004C1646"/>
    <w:rsid w:val="004C1E89"/>
    <w:rsid w:val="004C223D"/>
    <w:rsid w:val="004C2579"/>
    <w:rsid w:val="004C53FB"/>
    <w:rsid w:val="004D173C"/>
    <w:rsid w:val="004D1FD6"/>
    <w:rsid w:val="004D3F00"/>
    <w:rsid w:val="004D44CB"/>
    <w:rsid w:val="004D4D6A"/>
    <w:rsid w:val="004D7BA0"/>
    <w:rsid w:val="004E1942"/>
    <w:rsid w:val="004E1DAF"/>
    <w:rsid w:val="004E1F9B"/>
    <w:rsid w:val="004E23A1"/>
    <w:rsid w:val="004E2729"/>
    <w:rsid w:val="004F18E5"/>
    <w:rsid w:val="004F1AFE"/>
    <w:rsid w:val="004F70B4"/>
    <w:rsid w:val="005024EB"/>
    <w:rsid w:val="0050253D"/>
    <w:rsid w:val="0050332B"/>
    <w:rsid w:val="00505589"/>
    <w:rsid w:val="00510D4F"/>
    <w:rsid w:val="00514A24"/>
    <w:rsid w:val="00515AA6"/>
    <w:rsid w:val="005164E2"/>
    <w:rsid w:val="00516EC1"/>
    <w:rsid w:val="005175A0"/>
    <w:rsid w:val="00517FB5"/>
    <w:rsid w:val="005267EC"/>
    <w:rsid w:val="005310D3"/>
    <w:rsid w:val="00531A22"/>
    <w:rsid w:val="00531B64"/>
    <w:rsid w:val="00532E1A"/>
    <w:rsid w:val="00534B21"/>
    <w:rsid w:val="00535339"/>
    <w:rsid w:val="00536F54"/>
    <w:rsid w:val="00540BF3"/>
    <w:rsid w:val="00542649"/>
    <w:rsid w:val="00543719"/>
    <w:rsid w:val="0054704F"/>
    <w:rsid w:val="00547A9F"/>
    <w:rsid w:val="00551022"/>
    <w:rsid w:val="00552657"/>
    <w:rsid w:val="005557A8"/>
    <w:rsid w:val="00563A99"/>
    <w:rsid w:val="00565099"/>
    <w:rsid w:val="0057663A"/>
    <w:rsid w:val="00577D56"/>
    <w:rsid w:val="00581532"/>
    <w:rsid w:val="00582E57"/>
    <w:rsid w:val="0058500D"/>
    <w:rsid w:val="005850E9"/>
    <w:rsid w:val="00590798"/>
    <w:rsid w:val="00594750"/>
    <w:rsid w:val="00594C78"/>
    <w:rsid w:val="005A07C2"/>
    <w:rsid w:val="005A1250"/>
    <w:rsid w:val="005A5B18"/>
    <w:rsid w:val="005A6253"/>
    <w:rsid w:val="005B0BFA"/>
    <w:rsid w:val="005B163A"/>
    <w:rsid w:val="005B1CA3"/>
    <w:rsid w:val="005B5822"/>
    <w:rsid w:val="005B66DD"/>
    <w:rsid w:val="005B7D0C"/>
    <w:rsid w:val="005C3913"/>
    <w:rsid w:val="005C416D"/>
    <w:rsid w:val="005C421D"/>
    <w:rsid w:val="005C5D04"/>
    <w:rsid w:val="005C62BA"/>
    <w:rsid w:val="005D0222"/>
    <w:rsid w:val="005D0F2E"/>
    <w:rsid w:val="005D4B85"/>
    <w:rsid w:val="005D6009"/>
    <w:rsid w:val="005D75F7"/>
    <w:rsid w:val="005E06F3"/>
    <w:rsid w:val="005E138D"/>
    <w:rsid w:val="005E6066"/>
    <w:rsid w:val="005F1297"/>
    <w:rsid w:val="005F27C4"/>
    <w:rsid w:val="005F3D36"/>
    <w:rsid w:val="0060312A"/>
    <w:rsid w:val="00604AE4"/>
    <w:rsid w:val="00605049"/>
    <w:rsid w:val="006058ED"/>
    <w:rsid w:val="006107C9"/>
    <w:rsid w:val="00611547"/>
    <w:rsid w:val="006115A7"/>
    <w:rsid w:val="006118C3"/>
    <w:rsid w:val="00611AF9"/>
    <w:rsid w:val="00614728"/>
    <w:rsid w:val="006148F8"/>
    <w:rsid w:val="0061751F"/>
    <w:rsid w:val="00620297"/>
    <w:rsid w:val="006209E8"/>
    <w:rsid w:val="006224B4"/>
    <w:rsid w:val="00623E36"/>
    <w:rsid w:val="006268E7"/>
    <w:rsid w:val="00627C29"/>
    <w:rsid w:val="00630ECC"/>
    <w:rsid w:val="0063125F"/>
    <w:rsid w:val="006346B0"/>
    <w:rsid w:val="00636F12"/>
    <w:rsid w:val="00640199"/>
    <w:rsid w:val="00640C20"/>
    <w:rsid w:val="006428D9"/>
    <w:rsid w:val="006460AB"/>
    <w:rsid w:val="00650AEF"/>
    <w:rsid w:val="0066021C"/>
    <w:rsid w:val="00661A1D"/>
    <w:rsid w:val="00662990"/>
    <w:rsid w:val="00666EF8"/>
    <w:rsid w:val="006670C7"/>
    <w:rsid w:val="00672755"/>
    <w:rsid w:val="006747B9"/>
    <w:rsid w:val="006760AE"/>
    <w:rsid w:val="006761E8"/>
    <w:rsid w:val="00681869"/>
    <w:rsid w:val="00693A82"/>
    <w:rsid w:val="00694998"/>
    <w:rsid w:val="006952C9"/>
    <w:rsid w:val="006A0D98"/>
    <w:rsid w:val="006A25F4"/>
    <w:rsid w:val="006A3F9D"/>
    <w:rsid w:val="006A495B"/>
    <w:rsid w:val="006A5E11"/>
    <w:rsid w:val="006A78F9"/>
    <w:rsid w:val="006B0854"/>
    <w:rsid w:val="006B30A6"/>
    <w:rsid w:val="006B5D45"/>
    <w:rsid w:val="006B7511"/>
    <w:rsid w:val="006C36CA"/>
    <w:rsid w:val="006C4464"/>
    <w:rsid w:val="006C7D5C"/>
    <w:rsid w:val="006D583C"/>
    <w:rsid w:val="006D65A7"/>
    <w:rsid w:val="006D7C98"/>
    <w:rsid w:val="006E0C8B"/>
    <w:rsid w:val="006E2BDA"/>
    <w:rsid w:val="006E5553"/>
    <w:rsid w:val="006E5C91"/>
    <w:rsid w:val="006F1FD3"/>
    <w:rsid w:val="006F2047"/>
    <w:rsid w:val="006F27FB"/>
    <w:rsid w:val="00700F95"/>
    <w:rsid w:val="007024DA"/>
    <w:rsid w:val="007051B5"/>
    <w:rsid w:val="007076BE"/>
    <w:rsid w:val="00711739"/>
    <w:rsid w:val="00711779"/>
    <w:rsid w:val="00714AC0"/>
    <w:rsid w:val="007153E3"/>
    <w:rsid w:val="00717419"/>
    <w:rsid w:val="0072039C"/>
    <w:rsid w:val="00723EDA"/>
    <w:rsid w:val="00724740"/>
    <w:rsid w:val="00725CB9"/>
    <w:rsid w:val="007273B2"/>
    <w:rsid w:val="0073036C"/>
    <w:rsid w:val="00736B1A"/>
    <w:rsid w:val="00740E39"/>
    <w:rsid w:val="00742EC5"/>
    <w:rsid w:val="00744B03"/>
    <w:rsid w:val="00750DF8"/>
    <w:rsid w:val="00757634"/>
    <w:rsid w:val="007579F7"/>
    <w:rsid w:val="00767C5E"/>
    <w:rsid w:val="00772128"/>
    <w:rsid w:val="0077302E"/>
    <w:rsid w:val="00773394"/>
    <w:rsid w:val="00774301"/>
    <w:rsid w:val="00775A57"/>
    <w:rsid w:val="00784188"/>
    <w:rsid w:val="0078499C"/>
    <w:rsid w:val="00784B2C"/>
    <w:rsid w:val="00784F9E"/>
    <w:rsid w:val="00787568"/>
    <w:rsid w:val="007916D2"/>
    <w:rsid w:val="00792891"/>
    <w:rsid w:val="00793888"/>
    <w:rsid w:val="007940EF"/>
    <w:rsid w:val="007A14D4"/>
    <w:rsid w:val="007A5B85"/>
    <w:rsid w:val="007A5CC3"/>
    <w:rsid w:val="007B0B14"/>
    <w:rsid w:val="007B2A73"/>
    <w:rsid w:val="007B34AC"/>
    <w:rsid w:val="007B57BB"/>
    <w:rsid w:val="007B5ACB"/>
    <w:rsid w:val="007B5C33"/>
    <w:rsid w:val="007B68F1"/>
    <w:rsid w:val="007B7475"/>
    <w:rsid w:val="007B787F"/>
    <w:rsid w:val="007C19FF"/>
    <w:rsid w:val="007C548B"/>
    <w:rsid w:val="007C747A"/>
    <w:rsid w:val="007D0E35"/>
    <w:rsid w:val="007D17AB"/>
    <w:rsid w:val="007D4746"/>
    <w:rsid w:val="007D4E02"/>
    <w:rsid w:val="007D6257"/>
    <w:rsid w:val="007D6690"/>
    <w:rsid w:val="007E70DE"/>
    <w:rsid w:val="007F4185"/>
    <w:rsid w:val="008009F6"/>
    <w:rsid w:val="00801C65"/>
    <w:rsid w:val="00802428"/>
    <w:rsid w:val="00805581"/>
    <w:rsid w:val="00810EEE"/>
    <w:rsid w:val="00811B2B"/>
    <w:rsid w:val="00811F59"/>
    <w:rsid w:val="00814292"/>
    <w:rsid w:val="008209E2"/>
    <w:rsid w:val="008220EF"/>
    <w:rsid w:val="00826D2B"/>
    <w:rsid w:val="0082793F"/>
    <w:rsid w:val="00832BA1"/>
    <w:rsid w:val="00832F5C"/>
    <w:rsid w:val="00834ABC"/>
    <w:rsid w:val="00834ADC"/>
    <w:rsid w:val="008366B0"/>
    <w:rsid w:val="0083740E"/>
    <w:rsid w:val="008376C8"/>
    <w:rsid w:val="00840476"/>
    <w:rsid w:val="0084232A"/>
    <w:rsid w:val="00846860"/>
    <w:rsid w:val="00847641"/>
    <w:rsid w:val="00851782"/>
    <w:rsid w:val="00852EBC"/>
    <w:rsid w:val="00852EF8"/>
    <w:rsid w:val="0085618D"/>
    <w:rsid w:val="00860FE8"/>
    <w:rsid w:val="00862424"/>
    <w:rsid w:val="0086358A"/>
    <w:rsid w:val="00863885"/>
    <w:rsid w:val="00865A62"/>
    <w:rsid w:val="008662DB"/>
    <w:rsid w:val="008706DC"/>
    <w:rsid w:val="00871CD2"/>
    <w:rsid w:val="00872E86"/>
    <w:rsid w:val="00874AC3"/>
    <w:rsid w:val="00876125"/>
    <w:rsid w:val="008777F3"/>
    <w:rsid w:val="00877B6E"/>
    <w:rsid w:val="00882337"/>
    <w:rsid w:val="00883C60"/>
    <w:rsid w:val="00887AAF"/>
    <w:rsid w:val="00892156"/>
    <w:rsid w:val="00894C7D"/>
    <w:rsid w:val="008958D4"/>
    <w:rsid w:val="008959E9"/>
    <w:rsid w:val="00896CFB"/>
    <w:rsid w:val="008A0B1B"/>
    <w:rsid w:val="008A6154"/>
    <w:rsid w:val="008B0DCA"/>
    <w:rsid w:val="008B54BD"/>
    <w:rsid w:val="008B637A"/>
    <w:rsid w:val="008C4877"/>
    <w:rsid w:val="008C4C44"/>
    <w:rsid w:val="008D5070"/>
    <w:rsid w:val="008D7C08"/>
    <w:rsid w:val="008E130A"/>
    <w:rsid w:val="008E3286"/>
    <w:rsid w:val="008E45B1"/>
    <w:rsid w:val="008E6A0A"/>
    <w:rsid w:val="008F14A8"/>
    <w:rsid w:val="008F252C"/>
    <w:rsid w:val="008F27EB"/>
    <w:rsid w:val="008F3216"/>
    <w:rsid w:val="008F3436"/>
    <w:rsid w:val="00905F19"/>
    <w:rsid w:val="00910E10"/>
    <w:rsid w:val="00916EB5"/>
    <w:rsid w:val="009174A6"/>
    <w:rsid w:val="00924D5D"/>
    <w:rsid w:val="009255DD"/>
    <w:rsid w:val="00927033"/>
    <w:rsid w:val="00932AA7"/>
    <w:rsid w:val="009341F1"/>
    <w:rsid w:val="0093429A"/>
    <w:rsid w:val="0093467D"/>
    <w:rsid w:val="00934D20"/>
    <w:rsid w:val="0093585E"/>
    <w:rsid w:val="009360A0"/>
    <w:rsid w:val="009361E9"/>
    <w:rsid w:val="009377E9"/>
    <w:rsid w:val="009377FB"/>
    <w:rsid w:val="009378E6"/>
    <w:rsid w:val="00945A3E"/>
    <w:rsid w:val="00957BBA"/>
    <w:rsid w:val="00961D7C"/>
    <w:rsid w:val="00961FDE"/>
    <w:rsid w:val="009640B2"/>
    <w:rsid w:val="00964258"/>
    <w:rsid w:val="0096634F"/>
    <w:rsid w:val="00966B67"/>
    <w:rsid w:val="0096760D"/>
    <w:rsid w:val="009711F4"/>
    <w:rsid w:val="00972397"/>
    <w:rsid w:val="0097240F"/>
    <w:rsid w:val="00974322"/>
    <w:rsid w:val="00975DA4"/>
    <w:rsid w:val="00980115"/>
    <w:rsid w:val="009845AD"/>
    <w:rsid w:val="009845D4"/>
    <w:rsid w:val="00985411"/>
    <w:rsid w:val="009862F0"/>
    <w:rsid w:val="00990DBE"/>
    <w:rsid w:val="00994320"/>
    <w:rsid w:val="00996344"/>
    <w:rsid w:val="009A469A"/>
    <w:rsid w:val="009A490E"/>
    <w:rsid w:val="009A52D7"/>
    <w:rsid w:val="009A6ECB"/>
    <w:rsid w:val="009B0E32"/>
    <w:rsid w:val="009B3D40"/>
    <w:rsid w:val="009C003F"/>
    <w:rsid w:val="009C12CF"/>
    <w:rsid w:val="009C23EF"/>
    <w:rsid w:val="009C420A"/>
    <w:rsid w:val="009C4481"/>
    <w:rsid w:val="009C6D23"/>
    <w:rsid w:val="009D244B"/>
    <w:rsid w:val="009D3CD9"/>
    <w:rsid w:val="009D669A"/>
    <w:rsid w:val="009D6C0C"/>
    <w:rsid w:val="009D7177"/>
    <w:rsid w:val="009D71DD"/>
    <w:rsid w:val="009D7BBF"/>
    <w:rsid w:val="009E2024"/>
    <w:rsid w:val="009E398E"/>
    <w:rsid w:val="009E3C29"/>
    <w:rsid w:val="009E4521"/>
    <w:rsid w:val="009E65AD"/>
    <w:rsid w:val="009E6A57"/>
    <w:rsid w:val="009E6C47"/>
    <w:rsid w:val="009E6F55"/>
    <w:rsid w:val="009F0B27"/>
    <w:rsid w:val="009F10F4"/>
    <w:rsid w:val="009F19EB"/>
    <w:rsid w:val="009F2969"/>
    <w:rsid w:val="009F35C4"/>
    <w:rsid w:val="009F498A"/>
    <w:rsid w:val="00A01425"/>
    <w:rsid w:val="00A02AA9"/>
    <w:rsid w:val="00A0389B"/>
    <w:rsid w:val="00A054DA"/>
    <w:rsid w:val="00A10FE5"/>
    <w:rsid w:val="00A12BB9"/>
    <w:rsid w:val="00A13BCE"/>
    <w:rsid w:val="00A14C7C"/>
    <w:rsid w:val="00A15375"/>
    <w:rsid w:val="00A16DA9"/>
    <w:rsid w:val="00A17CB7"/>
    <w:rsid w:val="00A26692"/>
    <w:rsid w:val="00A269CA"/>
    <w:rsid w:val="00A26F0E"/>
    <w:rsid w:val="00A31D26"/>
    <w:rsid w:val="00A341E2"/>
    <w:rsid w:val="00A362AE"/>
    <w:rsid w:val="00A52B74"/>
    <w:rsid w:val="00A535C9"/>
    <w:rsid w:val="00A53E31"/>
    <w:rsid w:val="00A543D7"/>
    <w:rsid w:val="00A54AB7"/>
    <w:rsid w:val="00A57744"/>
    <w:rsid w:val="00A6399E"/>
    <w:rsid w:val="00A65AF5"/>
    <w:rsid w:val="00A66104"/>
    <w:rsid w:val="00A748DC"/>
    <w:rsid w:val="00A768FD"/>
    <w:rsid w:val="00A773C4"/>
    <w:rsid w:val="00A80A7E"/>
    <w:rsid w:val="00A825F2"/>
    <w:rsid w:val="00A87373"/>
    <w:rsid w:val="00A9036D"/>
    <w:rsid w:val="00A937A3"/>
    <w:rsid w:val="00AA1806"/>
    <w:rsid w:val="00AA5DB3"/>
    <w:rsid w:val="00AB093F"/>
    <w:rsid w:val="00AB3342"/>
    <w:rsid w:val="00AB4D33"/>
    <w:rsid w:val="00AC20D0"/>
    <w:rsid w:val="00AC32DC"/>
    <w:rsid w:val="00AC40D4"/>
    <w:rsid w:val="00AC486D"/>
    <w:rsid w:val="00AC5D97"/>
    <w:rsid w:val="00AD2FFF"/>
    <w:rsid w:val="00AD4118"/>
    <w:rsid w:val="00AD7BEF"/>
    <w:rsid w:val="00AE0489"/>
    <w:rsid w:val="00AE12ED"/>
    <w:rsid w:val="00AE3786"/>
    <w:rsid w:val="00AE5828"/>
    <w:rsid w:val="00AF048A"/>
    <w:rsid w:val="00AF1029"/>
    <w:rsid w:val="00AF7395"/>
    <w:rsid w:val="00AF770D"/>
    <w:rsid w:val="00B016D4"/>
    <w:rsid w:val="00B0329F"/>
    <w:rsid w:val="00B0597F"/>
    <w:rsid w:val="00B06390"/>
    <w:rsid w:val="00B150BB"/>
    <w:rsid w:val="00B235E7"/>
    <w:rsid w:val="00B23710"/>
    <w:rsid w:val="00B238DC"/>
    <w:rsid w:val="00B315F1"/>
    <w:rsid w:val="00B35497"/>
    <w:rsid w:val="00B42BA2"/>
    <w:rsid w:val="00B46498"/>
    <w:rsid w:val="00B4711D"/>
    <w:rsid w:val="00B47502"/>
    <w:rsid w:val="00B47E3C"/>
    <w:rsid w:val="00B501AF"/>
    <w:rsid w:val="00B536B9"/>
    <w:rsid w:val="00B63566"/>
    <w:rsid w:val="00B739F0"/>
    <w:rsid w:val="00B80876"/>
    <w:rsid w:val="00B80A84"/>
    <w:rsid w:val="00B836CD"/>
    <w:rsid w:val="00B83DAB"/>
    <w:rsid w:val="00B8466C"/>
    <w:rsid w:val="00B85C9E"/>
    <w:rsid w:val="00B85D02"/>
    <w:rsid w:val="00B86C51"/>
    <w:rsid w:val="00B90129"/>
    <w:rsid w:val="00B96B12"/>
    <w:rsid w:val="00B97137"/>
    <w:rsid w:val="00B97451"/>
    <w:rsid w:val="00BA12A7"/>
    <w:rsid w:val="00BA224D"/>
    <w:rsid w:val="00BA3ED4"/>
    <w:rsid w:val="00BA7ECE"/>
    <w:rsid w:val="00BB0F4B"/>
    <w:rsid w:val="00BB13D4"/>
    <w:rsid w:val="00BB39BB"/>
    <w:rsid w:val="00BB5871"/>
    <w:rsid w:val="00BB605D"/>
    <w:rsid w:val="00BC06B6"/>
    <w:rsid w:val="00BC275A"/>
    <w:rsid w:val="00BC5DDD"/>
    <w:rsid w:val="00BC6397"/>
    <w:rsid w:val="00BC6B38"/>
    <w:rsid w:val="00BC6BE9"/>
    <w:rsid w:val="00BC77D7"/>
    <w:rsid w:val="00BD0DDF"/>
    <w:rsid w:val="00BD1943"/>
    <w:rsid w:val="00BD1A6B"/>
    <w:rsid w:val="00BD1FB4"/>
    <w:rsid w:val="00BE01A2"/>
    <w:rsid w:val="00BE08EF"/>
    <w:rsid w:val="00BE1CC0"/>
    <w:rsid w:val="00BE2F0F"/>
    <w:rsid w:val="00BE3F2E"/>
    <w:rsid w:val="00BF1B0F"/>
    <w:rsid w:val="00BF5BDB"/>
    <w:rsid w:val="00BF71C2"/>
    <w:rsid w:val="00C0005E"/>
    <w:rsid w:val="00C0076F"/>
    <w:rsid w:val="00C00D0A"/>
    <w:rsid w:val="00C02210"/>
    <w:rsid w:val="00C0406C"/>
    <w:rsid w:val="00C076F4"/>
    <w:rsid w:val="00C1490C"/>
    <w:rsid w:val="00C17FAC"/>
    <w:rsid w:val="00C20ACF"/>
    <w:rsid w:val="00C212FA"/>
    <w:rsid w:val="00C226FC"/>
    <w:rsid w:val="00C245AC"/>
    <w:rsid w:val="00C24916"/>
    <w:rsid w:val="00C24E25"/>
    <w:rsid w:val="00C273FF"/>
    <w:rsid w:val="00C27CF7"/>
    <w:rsid w:val="00C315AC"/>
    <w:rsid w:val="00C34216"/>
    <w:rsid w:val="00C36634"/>
    <w:rsid w:val="00C376B7"/>
    <w:rsid w:val="00C404F0"/>
    <w:rsid w:val="00C40554"/>
    <w:rsid w:val="00C419D9"/>
    <w:rsid w:val="00C43231"/>
    <w:rsid w:val="00C45334"/>
    <w:rsid w:val="00C457C6"/>
    <w:rsid w:val="00C526D0"/>
    <w:rsid w:val="00C5570F"/>
    <w:rsid w:val="00C63FA0"/>
    <w:rsid w:val="00C65558"/>
    <w:rsid w:val="00C70AFF"/>
    <w:rsid w:val="00C7329B"/>
    <w:rsid w:val="00C7355C"/>
    <w:rsid w:val="00C73A2B"/>
    <w:rsid w:val="00C73C3F"/>
    <w:rsid w:val="00C754C6"/>
    <w:rsid w:val="00C7723D"/>
    <w:rsid w:val="00C77810"/>
    <w:rsid w:val="00C82F94"/>
    <w:rsid w:val="00C836A0"/>
    <w:rsid w:val="00C86000"/>
    <w:rsid w:val="00C90924"/>
    <w:rsid w:val="00C9267E"/>
    <w:rsid w:val="00C967F0"/>
    <w:rsid w:val="00C9769A"/>
    <w:rsid w:val="00CA3696"/>
    <w:rsid w:val="00CA6997"/>
    <w:rsid w:val="00CB33FB"/>
    <w:rsid w:val="00CB53DF"/>
    <w:rsid w:val="00CB7C15"/>
    <w:rsid w:val="00CC0078"/>
    <w:rsid w:val="00CC0956"/>
    <w:rsid w:val="00CC2EBE"/>
    <w:rsid w:val="00CC685A"/>
    <w:rsid w:val="00CD2878"/>
    <w:rsid w:val="00CD2DC9"/>
    <w:rsid w:val="00CD30CC"/>
    <w:rsid w:val="00CD37FD"/>
    <w:rsid w:val="00CD3DA0"/>
    <w:rsid w:val="00CD50CC"/>
    <w:rsid w:val="00CD51FF"/>
    <w:rsid w:val="00CE0AB0"/>
    <w:rsid w:val="00CE59B7"/>
    <w:rsid w:val="00CE63A7"/>
    <w:rsid w:val="00CE6BDB"/>
    <w:rsid w:val="00CE7109"/>
    <w:rsid w:val="00CF1C9E"/>
    <w:rsid w:val="00CF2380"/>
    <w:rsid w:val="00CF2C71"/>
    <w:rsid w:val="00CF55C6"/>
    <w:rsid w:val="00D030C2"/>
    <w:rsid w:val="00D03CDC"/>
    <w:rsid w:val="00D04F31"/>
    <w:rsid w:val="00D07996"/>
    <w:rsid w:val="00D1036D"/>
    <w:rsid w:val="00D10DA2"/>
    <w:rsid w:val="00D11511"/>
    <w:rsid w:val="00D15C85"/>
    <w:rsid w:val="00D15C9B"/>
    <w:rsid w:val="00D15F82"/>
    <w:rsid w:val="00D21BB5"/>
    <w:rsid w:val="00D23538"/>
    <w:rsid w:val="00D23B5C"/>
    <w:rsid w:val="00D305B1"/>
    <w:rsid w:val="00D30A85"/>
    <w:rsid w:val="00D3209F"/>
    <w:rsid w:val="00D35DE3"/>
    <w:rsid w:val="00D35E44"/>
    <w:rsid w:val="00D3724D"/>
    <w:rsid w:val="00D42053"/>
    <w:rsid w:val="00D4395C"/>
    <w:rsid w:val="00D43AEF"/>
    <w:rsid w:val="00D46914"/>
    <w:rsid w:val="00D55E20"/>
    <w:rsid w:val="00D5733D"/>
    <w:rsid w:val="00D6088B"/>
    <w:rsid w:val="00D60CF7"/>
    <w:rsid w:val="00D629D4"/>
    <w:rsid w:val="00D7449C"/>
    <w:rsid w:val="00D7766F"/>
    <w:rsid w:val="00D8035F"/>
    <w:rsid w:val="00D84872"/>
    <w:rsid w:val="00D86315"/>
    <w:rsid w:val="00D9154A"/>
    <w:rsid w:val="00D93157"/>
    <w:rsid w:val="00D94548"/>
    <w:rsid w:val="00DA1E6C"/>
    <w:rsid w:val="00DA270E"/>
    <w:rsid w:val="00DA63A4"/>
    <w:rsid w:val="00DA6B63"/>
    <w:rsid w:val="00DC0337"/>
    <w:rsid w:val="00DC155B"/>
    <w:rsid w:val="00DC16A4"/>
    <w:rsid w:val="00DC1C1F"/>
    <w:rsid w:val="00DC4B72"/>
    <w:rsid w:val="00DC74FC"/>
    <w:rsid w:val="00DE3107"/>
    <w:rsid w:val="00DF3E03"/>
    <w:rsid w:val="00DF41E5"/>
    <w:rsid w:val="00DF6884"/>
    <w:rsid w:val="00E01634"/>
    <w:rsid w:val="00E04F2A"/>
    <w:rsid w:val="00E10D77"/>
    <w:rsid w:val="00E118F9"/>
    <w:rsid w:val="00E125D6"/>
    <w:rsid w:val="00E126AE"/>
    <w:rsid w:val="00E14C2D"/>
    <w:rsid w:val="00E160DA"/>
    <w:rsid w:val="00E23C5C"/>
    <w:rsid w:val="00E243BB"/>
    <w:rsid w:val="00E246BE"/>
    <w:rsid w:val="00E264BB"/>
    <w:rsid w:val="00E268F8"/>
    <w:rsid w:val="00E27419"/>
    <w:rsid w:val="00E3182A"/>
    <w:rsid w:val="00E31ED5"/>
    <w:rsid w:val="00E32D26"/>
    <w:rsid w:val="00E37300"/>
    <w:rsid w:val="00E374E7"/>
    <w:rsid w:val="00E375F1"/>
    <w:rsid w:val="00E413B1"/>
    <w:rsid w:val="00E418C5"/>
    <w:rsid w:val="00E42BD5"/>
    <w:rsid w:val="00E446B0"/>
    <w:rsid w:val="00E44AB4"/>
    <w:rsid w:val="00E47FC9"/>
    <w:rsid w:val="00E5255A"/>
    <w:rsid w:val="00E52CC4"/>
    <w:rsid w:val="00E56257"/>
    <w:rsid w:val="00E568B6"/>
    <w:rsid w:val="00E60938"/>
    <w:rsid w:val="00E65DC8"/>
    <w:rsid w:val="00E6674D"/>
    <w:rsid w:val="00E67C75"/>
    <w:rsid w:val="00E7431C"/>
    <w:rsid w:val="00E81AA7"/>
    <w:rsid w:val="00E822C1"/>
    <w:rsid w:val="00E8290B"/>
    <w:rsid w:val="00E86E63"/>
    <w:rsid w:val="00E925F4"/>
    <w:rsid w:val="00E95DBB"/>
    <w:rsid w:val="00EA2147"/>
    <w:rsid w:val="00EA2E23"/>
    <w:rsid w:val="00EA3A73"/>
    <w:rsid w:val="00EA3A95"/>
    <w:rsid w:val="00EA4270"/>
    <w:rsid w:val="00EA6D4D"/>
    <w:rsid w:val="00EB074D"/>
    <w:rsid w:val="00EB7E32"/>
    <w:rsid w:val="00EC0031"/>
    <w:rsid w:val="00EC18BD"/>
    <w:rsid w:val="00EC49C2"/>
    <w:rsid w:val="00EC759B"/>
    <w:rsid w:val="00EC75E3"/>
    <w:rsid w:val="00ED1E80"/>
    <w:rsid w:val="00ED2093"/>
    <w:rsid w:val="00ED4592"/>
    <w:rsid w:val="00ED5A77"/>
    <w:rsid w:val="00ED76CB"/>
    <w:rsid w:val="00EE5B7F"/>
    <w:rsid w:val="00EF00C9"/>
    <w:rsid w:val="00EF07D6"/>
    <w:rsid w:val="00EF2994"/>
    <w:rsid w:val="00EF2ABC"/>
    <w:rsid w:val="00EF30E2"/>
    <w:rsid w:val="00EF3E13"/>
    <w:rsid w:val="00EF42EA"/>
    <w:rsid w:val="00EF474D"/>
    <w:rsid w:val="00EF4DEC"/>
    <w:rsid w:val="00EF6F9F"/>
    <w:rsid w:val="00F036EB"/>
    <w:rsid w:val="00F06048"/>
    <w:rsid w:val="00F07766"/>
    <w:rsid w:val="00F07F55"/>
    <w:rsid w:val="00F11194"/>
    <w:rsid w:val="00F13214"/>
    <w:rsid w:val="00F22D33"/>
    <w:rsid w:val="00F231D4"/>
    <w:rsid w:val="00F26475"/>
    <w:rsid w:val="00F269C8"/>
    <w:rsid w:val="00F31018"/>
    <w:rsid w:val="00F31764"/>
    <w:rsid w:val="00F31D9E"/>
    <w:rsid w:val="00F33FB8"/>
    <w:rsid w:val="00F35FC6"/>
    <w:rsid w:val="00F44A24"/>
    <w:rsid w:val="00F46B64"/>
    <w:rsid w:val="00F4778C"/>
    <w:rsid w:val="00F47B2F"/>
    <w:rsid w:val="00F5286F"/>
    <w:rsid w:val="00F52BA7"/>
    <w:rsid w:val="00F5400A"/>
    <w:rsid w:val="00F54FCE"/>
    <w:rsid w:val="00F60308"/>
    <w:rsid w:val="00F6034F"/>
    <w:rsid w:val="00F64866"/>
    <w:rsid w:val="00F64E0F"/>
    <w:rsid w:val="00F7400A"/>
    <w:rsid w:val="00F74C4F"/>
    <w:rsid w:val="00F74EA6"/>
    <w:rsid w:val="00F83EEB"/>
    <w:rsid w:val="00F84DB5"/>
    <w:rsid w:val="00F84FED"/>
    <w:rsid w:val="00F864C0"/>
    <w:rsid w:val="00F86994"/>
    <w:rsid w:val="00F922D4"/>
    <w:rsid w:val="00F929F3"/>
    <w:rsid w:val="00F945B8"/>
    <w:rsid w:val="00FA0264"/>
    <w:rsid w:val="00FA14A6"/>
    <w:rsid w:val="00FA248C"/>
    <w:rsid w:val="00FA2BAC"/>
    <w:rsid w:val="00FA5099"/>
    <w:rsid w:val="00FA7649"/>
    <w:rsid w:val="00FB0DA2"/>
    <w:rsid w:val="00FB1B2B"/>
    <w:rsid w:val="00FB47EB"/>
    <w:rsid w:val="00FC09E6"/>
    <w:rsid w:val="00FC2642"/>
    <w:rsid w:val="00FD29BA"/>
    <w:rsid w:val="00FD5101"/>
    <w:rsid w:val="00FD539C"/>
    <w:rsid w:val="00FE4E47"/>
    <w:rsid w:val="00FE52BF"/>
    <w:rsid w:val="00FE6B7B"/>
    <w:rsid w:val="00FE71EA"/>
    <w:rsid w:val="00FE78B3"/>
    <w:rsid w:val="00FF0D7E"/>
    <w:rsid w:val="00FF22A5"/>
    <w:rsid w:val="00FF38F8"/>
    <w:rsid w:val="00FF65DC"/>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2BDB2"/>
  <w15:docId w15:val="{AA36A286-1C32-4E10-9574-1C7A6DA4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B18"/>
    <w:pPr>
      <w:spacing w:before="120" w:after="120"/>
      <w:jc w:val="both"/>
    </w:pPr>
  </w:style>
  <w:style w:type="paragraph" w:styleId="Ttulo1">
    <w:name w:val="heading 1"/>
    <w:basedOn w:val="Normal"/>
    <w:next w:val="Normal"/>
    <w:link w:val="Ttulo1Carter"/>
    <w:uiPriority w:val="9"/>
    <w:qFormat/>
    <w:rsid w:val="009D669A"/>
    <w:pPr>
      <w:keepNext/>
      <w:pageBreakBefore/>
      <w:widowControl w:val="0"/>
      <w:numPr>
        <w:numId w:val="1"/>
      </w:numPr>
      <w:adjustRightInd w:val="0"/>
      <w:spacing w:before="360" w:after="0"/>
      <w:textAlignment w:val="baseline"/>
      <w:outlineLvl w:val="0"/>
    </w:pPr>
    <w:rPr>
      <w:rFonts w:ascii="Calibri" w:eastAsiaTheme="majorEastAsia" w:hAnsi="Calibri" w:cstheme="majorBidi"/>
      <w:b/>
      <w:bCs/>
      <w:sz w:val="36"/>
      <w:szCs w:val="28"/>
    </w:rPr>
  </w:style>
  <w:style w:type="paragraph" w:styleId="Ttulo2">
    <w:name w:val="heading 2"/>
    <w:basedOn w:val="Normal"/>
    <w:next w:val="Normal"/>
    <w:link w:val="Ttulo2Carter"/>
    <w:uiPriority w:val="9"/>
    <w:unhideWhenUsed/>
    <w:qFormat/>
    <w:rsid w:val="00611AF9"/>
    <w:pPr>
      <w:keepNext/>
      <w:keepLines/>
      <w:widowControl w:val="0"/>
      <w:numPr>
        <w:ilvl w:val="1"/>
        <w:numId w:val="1"/>
      </w:numPr>
      <w:adjustRightInd w:val="0"/>
      <w:spacing w:before="200" w:after="0"/>
      <w:textAlignment w:val="baseline"/>
      <w:outlineLvl w:val="1"/>
    </w:pPr>
    <w:rPr>
      <w:rFonts w:ascii="Calibri" w:eastAsiaTheme="majorEastAsia" w:hAnsi="Calibri" w:cstheme="majorBidi"/>
      <w:b/>
      <w:bCs/>
      <w:sz w:val="28"/>
      <w:szCs w:val="26"/>
      <w:lang w:val="en-GB"/>
    </w:rPr>
  </w:style>
  <w:style w:type="paragraph" w:styleId="Ttulo3">
    <w:name w:val="heading 3"/>
    <w:basedOn w:val="Normal"/>
    <w:next w:val="Normal"/>
    <w:link w:val="Ttulo3Carter"/>
    <w:uiPriority w:val="9"/>
    <w:unhideWhenUsed/>
    <w:qFormat/>
    <w:rsid w:val="00A57744"/>
    <w:pPr>
      <w:keepNext/>
      <w:keepLines/>
      <w:numPr>
        <w:ilvl w:val="2"/>
        <w:numId w:val="1"/>
      </w:numPr>
      <w:outlineLvl w:val="2"/>
    </w:pPr>
    <w:rPr>
      <w:rFonts w:ascii="Calibri" w:eastAsiaTheme="majorEastAsia" w:hAnsi="Calibri" w:cstheme="majorBidi"/>
      <w:b/>
      <w:bCs/>
    </w:rPr>
  </w:style>
  <w:style w:type="paragraph" w:styleId="Ttulo4">
    <w:name w:val="heading 4"/>
    <w:basedOn w:val="Normal"/>
    <w:next w:val="Normal"/>
    <w:link w:val="Ttulo4Carter"/>
    <w:uiPriority w:val="9"/>
    <w:unhideWhenUsed/>
    <w:qFormat/>
    <w:rsid w:val="00C7723D"/>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unhideWhenUsed/>
    <w:qFormat/>
    <w:rsid w:val="00C7723D"/>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C7723D"/>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C7723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C7723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ter"/>
    <w:uiPriority w:val="9"/>
    <w:semiHidden/>
    <w:unhideWhenUsed/>
    <w:qFormat/>
    <w:rsid w:val="00C7723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monIT">
    <w:name w:val="monIT_"/>
    <w:basedOn w:val="Tabelanormal"/>
    <w:uiPriority w:val="99"/>
    <w:rsid w:val="0032543E"/>
    <w:pPr>
      <w:spacing w:after="0" w:line="240" w:lineRule="auto"/>
    </w:pPr>
    <w:rPr>
      <w:rFonts w:ascii="Times New Roman" w:eastAsia="Times New Roman" w:hAnsi="Times New Roman" w:cs="Times New Roman"/>
      <w:sz w:val="20"/>
      <w:szCs w:val="20"/>
      <w:lang w:val="en-GB" w:eastAsia="en-GB"/>
    </w:rPr>
    <w:tblPr>
      <w:tblStyleRowBandSize w:val="1"/>
      <w:tblBorders>
        <w:top w:val="single" w:sz="4" w:space="0" w:color="78C0D4"/>
        <w:left w:val="single" w:sz="4" w:space="0" w:color="78C0D4"/>
        <w:bottom w:val="single" w:sz="4" w:space="0" w:color="78C0D4"/>
        <w:right w:val="single" w:sz="4" w:space="0" w:color="78C0D4"/>
        <w:insideH w:val="single" w:sz="4" w:space="0" w:color="78C0D4"/>
        <w:insideV w:val="single" w:sz="4" w:space="0" w:color="78C0D4"/>
      </w:tblBorders>
    </w:tblPr>
    <w:tblStylePr w:type="firstRow">
      <w:rPr>
        <w:rFonts w:ascii="Myriad Pro Cond" w:hAnsi="Myriad Pro Cond"/>
        <w:b/>
        <w:color w:val="FFFFFF" w:themeColor="background1"/>
        <w:sz w:val="24"/>
      </w:rPr>
      <w:tblPr/>
      <w:tcPr>
        <w:shd w:val="clear" w:color="auto" w:fill="4BACC6"/>
      </w:tcPr>
    </w:tblStylePr>
    <w:tblStylePr w:type="band1Horz">
      <w:rPr>
        <w:rFonts w:ascii="Myriad Pro Cond" w:hAnsi="Myriad Pro Cond"/>
        <w:sz w:val="24"/>
      </w:rPr>
    </w:tblStylePr>
    <w:tblStylePr w:type="band2Horz">
      <w:rPr>
        <w:rFonts w:ascii="Myriad Pro Cond" w:hAnsi="Myriad Pro Cond"/>
        <w:sz w:val="24"/>
      </w:rPr>
      <w:tblPr/>
      <w:tcPr>
        <w:tcBorders>
          <w:top w:val="single" w:sz="4" w:space="0" w:color="78C0D4"/>
          <w:left w:val="single" w:sz="4" w:space="0" w:color="78C0D4"/>
          <w:bottom w:val="single" w:sz="4" w:space="0" w:color="78C0D4"/>
          <w:right w:val="single" w:sz="4" w:space="0" w:color="78C0D4"/>
          <w:insideH w:val="single" w:sz="4" w:space="0" w:color="78C0D4"/>
          <w:insideV w:val="single" w:sz="4" w:space="0" w:color="78C0D4"/>
        </w:tcBorders>
        <w:shd w:val="clear" w:color="auto" w:fill="D2EAF1"/>
      </w:tcPr>
    </w:tblStylePr>
  </w:style>
  <w:style w:type="character" w:customStyle="1" w:styleId="Ttulo1Carter">
    <w:name w:val="Título 1 Caráter"/>
    <w:basedOn w:val="Tipodeletrapredefinidodopargrafo"/>
    <w:link w:val="Ttulo1"/>
    <w:uiPriority w:val="9"/>
    <w:rsid w:val="009D669A"/>
    <w:rPr>
      <w:rFonts w:ascii="Calibri" w:eastAsiaTheme="majorEastAsia" w:hAnsi="Calibri" w:cstheme="majorBidi"/>
      <w:b/>
      <w:bCs/>
      <w:sz w:val="36"/>
      <w:szCs w:val="28"/>
    </w:rPr>
  </w:style>
  <w:style w:type="paragraph" w:styleId="Ttulo">
    <w:name w:val="Title"/>
    <w:basedOn w:val="Normal"/>
    <w:next w:val="Normal"/>
    <w:link w:val="TtuloCarter"/>
    <w:uiPriority w:val="10"/>
    <w:qFormat/>
    <w:rsid w:val="003A3B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3A3BAA"/>
    <w:rPr>
      <w:rFonts w:asciiTheme="majorHAnsi" w:eastAsiaTheme="majorEastAsia" w:hAnsiTheme="majorHAnsi" w:cstheme="majorBidi"/>
      <w:color w:val="17365D" w:themeColor="text2" w:themeShade="BF"/>
      <w:spacing w:val="5"/>
      <w:kern w:val="28"/>
      <w:sz w:val="52"/>
      <w:szCs w:val="52"/>
    </w:rPr>
  </w:style>
  <w:style w:type="table" w:styleId="TabelacomGrelha">
    <w:name w:val="Table Grid"/>
    <w:basedOn w:val="Tabelanormal"/>
    <w:uiPriority w:val="39"/>
    <w:rsid w:val="003A3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C24916"/>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C24916"/>
    <w:rPr>
      <w:rFonts w:ascii="Tahoma" w:hAnsi="Tahoma" w:cs="Tahoma"/>
      <w:sz w:val="16"/>
      <w:szCs w:val="16"/>
    </w:rPr>
  </w:style>
  <w:style w:type="paragraph" w:styleId="Legenda">
    <w:name w:val="caption"/>
    <w:aliases w:val="Carattere,TF,Caption Char Char,Caption Char1,Caption Char1 Char,Caption Char2,Caption Char Char Char,Caption Char Char1,Caption Char,fig and tbl,fighead2,Table Caption,fighead21,fighead22,fighead23,Table Caption1,fighead211,fighead24,fighead25"/>
    <w:basedOn w:val="Normal"/>
    <w:next w:val="Normal"/>
    <w:link w:val="LegendaCarter"/>
    <w:uiPriority w:val="35"/>
    <w:unhideWhenUsed/>
    <w:qFormat/>
    <w:rsid w:val="00C20ACF"/>
    <w:pPr>
      <w:spacing w:line="240" w:lineRule="auto"/>
      <w:jc w:val="center"/>
    </w:pPr>
    <w:rPr>
      <w:b/>
      <w:bCs/>
      <w:sz w:val="20"/>
      <w:szCs w:val="18"/>
    </w:rPr>
  </w:style>
  <w:style w:type="character" w:customStyle="1" w:styleId="Ttulo2Carter">
    <w:name w:val="Título 2 Caráter"/>
    <w:basedOn w:val="Tipodeletrapredefinidodopargrafo"/>
    <w:link w:val="Ttulo2"/>
    <w:uiPriority w:val="9"/>
    <w:rsid w:val="00611AF9"/>
    <w:rPr>
      <w:rFonts w:ascii="Calibri" w:eastAsiaTheme="majorEastAsia" w:hAnsi="Calibri" w:cstheme="majorBidi"/>
      <w:b/>
      <w:bCs/>
      <w:sz w:val="28"/>
      <w:szCs w:val="26"/>
      <w:lang w:val="en-GB"/>
    </w:rPr>
  </w:style>
  <w:style w:type="character" w:customStyle="1" w:styleId="meta-value">
    <w:name w:val="meta-value"/>
    <w:basedOn w:val="Tipodeletrapredefinidodopargrafo"/>
    <w:rsid w:val="005557A8"/>
  </w:style>
  <w:style w:type="paragraph" w:styleId="SemEspaamento">
    <w:name w:val="No Spacing"/>
    <w:uiPriority w:val="1"/>
    <w:qFormat/>
    <w:rsid w:val="00090FD5"/>
    <w:pPr>
      <w:spacing w:after="0" w:line="240" w:lineRule="auto"/>
      <w:jc w:val="both"/>
    </w:pPr>
  </w:style>
  <w:style w:type="paragraph" w:styleId="PargrafodaLista">
    <w:name w:val="List Paragraph"/>
    <w:basedOn w:val="Normal"/>
    <w:uiPriority w:val="34"/>
    <w:qFormat/>
    <w:rsid w:val="00811B2B"/>
    <w:pPr>
      <w:spacing w:before="0"/>
      <w:ind w:left="720"/>
      <w:contextualSpacing/>
    </w:pPr>
  </w:style>
  <w:style w:type="character" w:customStyle="1" w:styleId="Ttulo3Carter">
    <w:name w:val="Título 3 Caráter"/>
    <w:basedOn w:val="Tipodeletrapredefinidodopargrafo"/>
    <w:link w:val="Ttulo3"/>
    <w:uiPriority w:val="9"/>
    <w:rsid w:val="00A57744"/>
    <w:rPr>
      <w:rFonts w:ascii="Calibri" w:eastAsiaTheme="majorEastAsia" w:hAnsi="Calibri" w:cstheme="majorBidi"/>
      <w:b/>
      <w:bCs/>
    </w:rPr>
  </w:style>
  <w:style w:type="character" w:customStyle="1" w:styleId="LegendaCarter">
    <w:name w:val="Legenda Caráter"/>
    <w:aliases w:val="Carattere Caráter,TF Caráter,Caption Char Char Caráter,Caption Char1 Caráter,Caption Char1 Char Caráter,Caption Char2 Caráter,Caption Char Char Char Caráter,Caption Char Char1 Caráter,Caption Char Caráter,fig and tbl Caráter"/>
    <w:basedOn w:val="Tipodeletrapredefinidodopargrafo"/>
    <w:link w:val="Legenda"/>
    <w:uiPriority w:val="35"/>
    <w:rsid w:val="00C20ACF"/>
    <w:rPr>
      <w:b/>
      <w:bCs/>
      <w:sz w:val="20"/>
      <w:szCs w:val="18"/>
      <w:lang w:val="en-US"/>
    </w:rPr>
  </w:style>
  <w:style w:type="character" w:styleId="Hiperligao">
    <w:name w:val="Hyperlink"/>
    <w:basedOn w:val="Tipodeletrapredefinidodopargrafo"/>
    <w:uiPriority w:val="99"/>
    <w:unhideWhenUsed/>
    <w:rsid w:val="003470CC"/>
    <w:rPr>
      <w:color w:val="0000FF" w:themeColor="hyperlink"/>
      <w:u w:val="single"/>
    </w:rPr>
  </w:style>
  <w:style w:type="character" w:customStyle="1" w:styleId="Ttulo4Carter">
    <w:name w:val="Título 4 Caráter"/>
    <w:basedOn w:val="Tipodeletrapredefinidodopargrafo"/>
    <w:link w:val="Ttulo4"/>
    <w:uiPriority w:val="9"/>
    <w:rsid w:val="00C7723D"/>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rsid w:val="00C7723D"/>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C7723D"/>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C7723D"/>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C7723D"/>
    <w:rPr>
      <w:rFonts w:asciiTheme="majorHAnsi" w:eastAsiaTheme="majorEastAsia" w:hAnsiTheme="majorHAnsi" w:cstheme="majorBidi"/>
      <w:color w:val="404040" w:themeColor="text1" w:themeTint="BF"/>
      <w:sz w:val="20"/>
      <w:szCs w:val="20"/>
    </w:rPr>
  </w:style>
  <w:style w:type="character" w:customStyle="1" w:styleId="Ttulo9Carter">
    <w:name w:val="Título 9 Caráter"/>
    <w:basedOn w:val="Tipodeletrapredefinidodopargrafo"/>
    <w:link w:val="Ttulo9"/>
    <w:uiPriority w:val="9"/>
    <w:semiHidden/>
    <w:rsid w:val="00C7723D"/>
    <w:rPr>
      <w:rFonts w:asciiTheme="majorHAnsi" w:eastAsiaTheme="majorEastAsia" w:hAnsiTheme="majorHAnsi" w:cstheme="majorBidi"/>
      <w:i/>
      <w:iCs/>
      <w:color w:val="404040" w:themeColor="text1" w:themeTint="BF"/>
      <w:sz w:val="20"/>
      <w:szCs w:val="20"/>
    </w:rPr>
  </w:style>
  <w:style w:type="character" w:styleId="Refdecomentrio">
    <w:name w:val="annotation reference"/>
    <w:basedOn w:val="Tipodeletrapredefinidodopargrafo"/>
    <w:uiPriority w:val="99"/>
    <w:unhideWhenUsed/>
    <w:rsid w:val="000A076A"/>
    <w:rPr>
      <w:sz w:val="16"/>
      <w:szCs w:val="16"/>
    </w:rPr>
  </w:style>
  <w:style w:type="paragraph" w:styleId="Textodecomentrio">
    <w:name w:val="annotation text"/>
    <w:basedOn w:val="Normal"/>
    <w:link w:val="TextodecomentrioCarter"/>
    <w:uiPriority w:val="99"/>
    <w:unhideWhenUsed/>
    <w:rsid w:val="000A076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0A076A"/>
    <w:rPr>
      <w:sz w:val="20"/>
      <w:szCs w:val="20"/>
    </w:rPr>
  </w:style>
  <w:style w:type="paragraph" w:styleId="Assuntodecomentrio">
    <w:name w:val="annotation subject"/>
    <w:basedOn w:val="Textodecomentrio"/>
    <w:next w:val="Textodecomentrio"/>
    <w:link w:val="AssuntodecomentrioCarter"/>
    <w:uiPriority w:val="99"/>
    <w:semiHidden/>
    <w:unhideWhenUsed/>
    <w:rsid w:val="000A076A"/>
    <w:rPr>
      <w:b/>
      <w:bCs/>
    </w:rPr>
  </w:style>
  <w:style w:type="character" w:customStyle="1" w:styleId="AssuntodecomentrioCarter">
    <w:name w:val="Assunto de comentário Caráter"/>
    <w:basedOn w:val="TextodecomentrioCarter"/>
    <w:link w:val="Assuntodecomentrio"/>
    <w:uiPriority w:val="99"/>
    <w:semiHidden/>
    <w:rsid w:val="000A076A"/>
    <w:rPr>
      <w:b/>
      <w:bCs/>
      <w:sz w:val="20"/>
      <w:szCs w:val="20"/>
    </w:rPr>
  </w:style>
  <w:style w:type="paragraph" w:customStyle="1" w:styleId="Reference">
    <w:name w:val="Reference"/>
    <w:basedOn w:val="Normal"/>
    <w:qFormat/>
    <w:rsid w:val="00B536B9"/>
    <w:pPr>
      <w:spacing w:after="0" w:line="240" w:lineRule="auto"/>
      <w:ind w:left="1296" w:hanging="1296"/>
    </w:pPr>
    <w:rPr>
      <w:rFonts w:ascii="Calibri" w:hAnsi="Calibri"/>
      <w:noProof/>
    </w:rPr>
  </w:style>
  <w:style w:type="paragraph" w:styleId="Cabealhodondice">
    <w:name w:val="TOC Heading"/>
    <w:basedOn w:val="Ttulo1"/>
    <w:next w:val="Normal"/>
    <w:uiPriority w:val="39"/>
    <w:unhideWhenUsed/>
    <w:qFormat/>
    <w:rsid w:val="00980115"/>
    <w:pPr>
      <w:numPr>
        <w:numId w:val="0"/>
      </w:numPr>
      <w:spacing w:before="480"/>
      <w:jc w:val="left"/>
      <w:outlineLvl w:val="9"/>
    </w:pPr>
    <w:rPr>
      <w:rFonts w:asciiTheme="majorHAnsi" w:hAnsiTheme="majorHAnsi"/>
      <w:color w:val="365F91" w:themeColor="accent1" w:themeShade="BF"/>
      <w:sz w:val="28"/>
      <w:lang w:val="en-US"/>
    </w:rPr>
  </w:style>
  <w:style w:type="paragraph" w:styleId="ndice1">
    <w:name w:val="toc 1"/>
    <w:basedOn w:val="Normal"/>
    <w:next w:val="Normal"/>
    <w:autoRedefine/>
    <w:uiPriority w:val="39"/>
    <w:unhideWhenUsed/>
    <w:rsid w:val="00980115"/>
    <w:pPr>
      <w:spacing w:before="240"/>
      <w:jc w:val="left"/>
    </w:pPr>
    <w:rPr>
      <w:rFonts w:cstheme="minorHAnsi"/>
      <w:b/>
      <w:bCs/>
      <w:sz w:val="20"/>
      <w:szCs w:val="20"/>
    </w:rPr>
  </w:style>
  <w:style w:type="paragraph" w:styleId="ndice2">
    <w:name w:val="toc 2"/>
    <w:basedOn w:val="Normal"/>
    <w:next w:val="Normal"/>
    <w:autoRedefine/>
    <w:uiPriority w:val="39"/>
    <w:unhideWhenUsed/>
    <w:rsid w:val="00980115"/>
    <w:pPr>
      <w:spacing w:after="0"/>
      <w:ind w:left="220"/>
      <w:jc w:val="left"/>
    </w:pPr>
    <w:rPr>
      <w:rFonts w:cstheme="minorHAnsi"/>
      <w:i/>
      <w:iCs/>
      <w:sz w:val="20"/>
      <w:szCs w:val="20"/>
    </w:rPr>
  </w:style>
  <w:style w:type="paragraph" w:styleId="ndice3">
    <w:name w:val="toc 3"/>
    <w:basedOn w:val="Normal"/>
    <w:next w:val="Normal"/>
    <w:autoRedefine/>
    <w:uiPriority w:val="39"/>
    <w:unhideWhenUsed/>
    <w:rsid w:val="00980115"/>
    <w:pPr>
      <w:spacing w:before="0" w:after="0"/>
      <w:ind w:left="440"/>
      <w:jc w:val="left"/>
    </w:pPr>
    <w:rPr>
      <w:rFonts w:cstheme="minorHAnsi"/>
      <w:sz w:val="20"/>
      <w:szCs w:val="20"/>
    </w:rPr>
  </w:style>
  <w:style w:type="paragraph" w:styleId="Cabealho">
    <w:name w:val="header"/>
    <w:basedOn w:val="Normal"/>
    <w:link w:val="CabealhoCarter"/>
    <w:uiPriority w:val="99"/>
    <w:unhideWhenUsed/>
    <w:rsid w:val="005D4B85"/>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uiPriority w:val="99"/>
    <w:rsid w:val="005D4B85"/>
    <w:rPr>
      <w:lang w:val="en-GB"/>
    </w:rPr>
  </w:style>
  <w:style w:type="paragraph" w:styleId="Rodap">
    <w:name w:val="footer"/>
    <w:basedOn w:val="Normal"/>
    <w:link w:val="RodapCarter"/>
    <w:uiPriority w:val="99"/>
    <w:unhideWhenUsed/>
    <w:rsid w:val="005D4B85"/>
    <w:pPr>
      <w:tabs>
        <w:tab w:val="center" w:pos="4252"/>
        <w:tab w:val="right" w:pos="8504"/>
      </w:tabs>
      <w:spacing w:before="0" w:after="0" w:line="240" w:lineRule="auto"/>
    </w:pPr>
  </w:style>
  <w:style w:type="character" w:customStyle="1" w:styleId="RodapCarter">
    <w:name w:val="Rodapé Caráter"/>
    <w:basedOn w:val="Tipodeletrapredefinidodopargrafo"/>
    <w:link w:val="Rodap"/>
    <w:uiPriority w:val="99"/>
    <w:rsid w:val="005D4B85"/>
    <w:rPr>
      <w:lang w:val="en-GB"/>
    </w:rPr>
  </w:style>
  <w:style w:type="character" w:styleId="Nmerodepgina">
    <w:name w:val="page number"/>
    <w:basedOn w:val="Tipodeletrapredefinidodopargrafo"/>
    <w:rsid w:val="005D4B85"/>
  </w:style>
  <w:style w:type="paragraph" w:styleId="Corpodetexto">
    <w:name w:val="Body Text"/>
    <w:basedOn w:val="Normal"/>
    <w:link w:val="CorpodetextoCarter"/>
    <w:rsid w:val="005D4B85"/>
    <w:pPr>
      <w:spacing w:before="0" w:line="240" w:lineRule="auto"/>
    </w:pPr>
    <w:rPr>
      <w:rFonts w:ascii="Arial" w:eastAsia="Times New Roman" w:hAnsi="Arial" w:cs="Times New Roman"/>
      <w:sz w:val="20"/>
      <w:szCs w:val="24"/>
      <w:lang w:eastAsia="nb-NO"/>
    </w:rPr>
  </w:style>
  <w:style w:type="character" w:customStyle="1" w:styleId="CorpodetextoCarter">
    <w:name w:val="Corpo de texto Caráter"/>
    <w:basedOn w:val="Tipodeletrapredefinidodopargrafo"/>
    <w:link w:val="Corpodetexto"/>
    <w:rsid w:val="005D4B85"/>
    <w:rPr>
      <w:rFonts w:ascii="Arial" w:eastAsia="Times New Roman" w:hAnsi="Arial" w:cs="Times New Roman"/>
      <w:sz w:val="20"/>
      <w:szCs w:val="24"/>
      <w:lang w:val="en-GB" w:eastAsia="nb-NO"/>
    </w:rPr>
  </w:style>
  <w:style w:type="paragraph" w:styleId="ndicedeilustraes">
    <w:name w:val="table of figures"/>
    <w:basedOn w:val="Normal"/>
    <w:next w:val="Normal"/>
    <w:uiPriority w:val="99"/>
    <w:rsid w:val="001544B2"/>
    <w:pPr>
      <w:spacing w:before="0" w:after="0"/>
      <w:ind w:left="440" w:hanging="440"/>
      <w:jc w:val="left"/>
    </w:pPr>
    <w:rPr>
      <w:sz w:val="20"/>
      <w:szCs w:val="20"/>
    </w:rPr>
  </w:style>
  <w:style w:type="paragraph" w:customStyle="1" w:styleId="Part1">
    <w:name w:val="Part 1"/>
    <w:basedOn w:val="Ttulo1"/>
    <w:next w:val="Corpodetexto"/>
    <w:rsid w:val="005D4B85"/>
    <w:pPr>
      <w:keepNext w:val="0"/>
      <w:numPr>
        <w:numId w:val="0"/>
      </w:numPr>
      <w:tabs>
        <w:tab w:val="num" w:pos="432"/>
        <w:tab w:val="left" w:pos="708"/>
      </w:tabs>
      <w:spacing w:line="240" w:lineRule="auto"/>
      <w:jc w:val="left"/>
    </w:pPr>
    <w:rPr>
      <w:rFonts w:ascii="Arial" w:eastAsia="Times New Roman" w:hAnsi="Arial" w:cs="Arial"/>
      <w:kern w:val="32"/>
      <w:szCs w:val="32"/>
      <w:lang w:eastAsia="nb-NO"/>
    </w:rPr>
  </w:style>
  <w:style w:type="paragraph" w:customStyle="1" w:styleId="ParagraphText">
    <w:name w:val="Paragraph Text"/>
    <w:basedOn w:val="Corpodetexto"/>
    <w:link w:val="ParagraphTextChar"/>
    <w:uiPriority w:val="99"/>
    <w:qFormat/>
    <w:rsid w:val="005D4B85"/>
    <w:pPr>
      <w:spacing w:line="276" w:lineRule="auto"/>
    </w:pPr>
    <w:rPr>
      <w:rFonts w:ascii="Times New Roman" w:hAnsi="Times New Roman"/>
      <w:sz w:val="22"/>
      <w:szCs w:val="20"/>
    </w:rPr>
  </w:style>
  <w:style w:type="character" w:styleId="nfase">
    <w:name w:val="Emphasis"/>
    <w:basedOn w:val="Tipodeletrapredefinidodopargrafo"/>
    <w:uiPriority w:val="20"/>
    <w:qFormat/>
    <w:rsid w:val="00C404F0"/>
    <w:rPr>
      <w:i/>
      <w:iCs/>
    </w:rPr>
  </w:style>
  <w:style w:type="character" w:customStyle="1" w:styleId="st">
    <w:name w:val="st"/>
    <w:basedOn w:val="Tipodeletrapredefinidodopargrafo"/>
    <w:rsid w:val="002B39FF"/>
  </w:style>
  <w:style w:type="paragraph" w:styleId="Textodenotaderodap">
    <w:name w:val="footnote text"/>
    <w:basedOn w:val="Normal"/>
    <w:link w:val="TextodenotaderodapCarter"/>
    <w:uiPriority w:val="99"/>
    <w:rsid w:val="0013596D"/>
    <w:pPr>
      <w:widowControl w:val="0"/>
      <w:adjustRightInd w:val="0"/>
      <w:spacing w:line="240" w:lineRule="auto"/>
      <w:textAlignment w:val="baseline"/>
    </w:pPr>
    <w:rPr>
      <w:rFonts w:eastAsia="Times New Roman" w:cs="Times New Roman"/>
      <w:sz w:val="20"/>
      <w:szCs w:val="20"/>
    </w:rPr>
  </w:style>
  <w:style w:type="character" w:customStyle="1" w:styleId="TextodenotaderodapCarter">
    <w:name w:val="Texto de nota de rodapé Caráter"/>
    <w:basedOn w:val="Tipodeletrapredefinidodopargrafo"/>
    <w:link w:val="Textodenotaderodap"/>
    <w:uiPriority w:val="99"/>
    <w:rsid w:val="0013596D"/>
    <w:rPr>
      <w:rFonts w:ascii="Times New Roman" w:eastAsia="Times New Roman" w:hAnsi="Times New Roman" w:cs="Times New Roman"/>
      <w:sz w:val="20"/>
      <w:szCs w:val="20"/>
      <w:lang w:val="en-GB"/>
    </w:rPr>
  </w:style>
  <w:style w:type="character" w:styleId="Refdenotaderodap">
    <w:name w:val="footnote reference"/>
    <w:basedOn w:val="Tipodeletrapredefinidodopargrafo"/>
    <w:uiPriority w:val="99"/>
    <w:rsid w:val="0013596D"/>
    <w:rPr>
      <w:rFonts w:ascii="Times New Roman" w:hAnsi="Times New Roman"/>
      <w:vertAlign w:val="superscript"/>
    </w:rPr>
  </w:style>
  <w:style w:type="paragraph" w:customStyle="1" w:styleId="Normal-paper">
    <w:name w:val="Normal - paper"/>
    <w:basedOn w:val="Corpodetexto"/>
    <w:link w:val="Normal-paperChar"/>
    <w:rsid w:val="0013596D"/>
    <w:pPr>
      <w:spacing w:before="120" w:line="360" w:lineRule="auto"/>
    </w:pPr>
    <w:rPr>
      <w:rFonts w:ascii="Times New Roman" w:eastAsia="MS Mincho" w:hAnsi="Times New Roman"/>
      <w:spacing w:val="-1"/>
      <w:sz w:val="22"/>
      <w:lang w:eastAsia="en-US"/>
    </w:rPr>
  </w:style>
  <w:style w:type="character" w:customStyle="1" w:styleId="Normal-paperChar">
    <w:name w:val="Normal - paper Char"/>
    <w:basedOn w:val="Tipodeletrapredefinidodopargrafo"/>
    <w:link w:val="Normal-paper"/>
    <w:rsid w:val="0013596D"/>
    <w:rPr>
      <w:rFonts w:ascii="Times New Roman" w:eastAsia="MS Mincho" w:hAnsi="Times New Roman" w:cs="Times New Roman"/>
      <w:spacing w:val="-1"/>
      <w:szCs w:val="24"/>
      <w:lang w:val="en-GB"/>
    </w:rPr>
  </w:style>
  <w:style w:type="character" w:customStyle="1" w:styleId="CarattereChar1">
    <w:name w:val="Carattere Char1"/>
    <w:aliases w:val="TF Char1,Caption Char1 Char2,Caption Char1 Char Char1,Caption Char2 Char1,Caption Char Char Char Char1,Caption Char Char1 Char1,fig and tbl Char1,fighead2 Char1,Table Caption Char1,fighead21 Char,fighead22 Char"/>
    <w:uiPriority w:val="35"/>
    <w:locked/>
    <w:rsid w:val="00CD2878"/>
    <w:rPr>
      <w:rFonts w:ascii="Arial" w:hAnsi="Arial" w:cs="Times New Roman"/>
      <w:b/>
      <w:bCs/>
      <w:lang w:val="en-GB" w:eastAsia="nb-NO" w:bidi="ar-SA"/>
    </w:rPr>
  </w:style>
  <w:style w:type="character" w:customStyle="1" w:styleId="ParagraphTextChar">
    <w:name w:val="Paragraph Text Char"/>
    <w:link w:val="ParagraphText"/>
    <w:uiPriority w:val="99"/>
    <w:locked/>
    <w:rsid w:val="0013596D"/>
    <w:rPr>
      <w:rFonts w:ascii="Times New Roman" w:eastAsia="Times New Roman" w:hAnsi="Times New Roman" w:cs="Times New Roman"/>
      <w:szCs w:val="20"/>
      <w:lang w:val="en-GB" w:eastAsia="nb-NO"/>
    </w:rPr>
  </w:style>
  <w:style w:type="paragraph" w:customStyle="1" w:styleId="Referencia">
    <w:name w:val="Referencia"/>
    <w:basedOn w:val="Normal"/>
    <w:rsid w:val="00C73A2B"/>
    <w:pPr>
      <w:widowControl w:val="0"/>
      <w:tabs>
        <w:tab w:val="left" w:pos="1134"/>
      </w:tabs>
      <w:ind w:left="1134" w:hanging="1134"/>
    </w:pPr>
    <w:rPr>
      <w:rFonts w:ascii="Arial" w:eastAsia="Times New Roman" w:hAnsi="Arial" w:cs="Times New Roman"/>
      <w:sz w:val="20"/>
      <w:szCs w:val="20"/>
    </w:rPr>
  </w:style>
  <w:style w:type="character" w:customStyle="1" w:styleId="apple-converted-space">
    <w:name w:val="apple-converted-space"/>
    <w:basedOn w:val="Tipodeletrapredefinidodopargrafo"/>
    <w:rsid w:val="00B23710"/>
  </w:style>
  <w:style w:type="character" w:customStyle="1" w:styleId="il">
    <w:name w:val="il"/>
    <w:basedOn w:val="Tipodeletrapredefinidodopargrafo"/>
    <w:rsid w:val="00B23710"/>
  </w:style>
  <w:style w:type="paragraph" w:styleId="Bibliografia">
    <w:name w:val="Bibliography"/>
    <w:basedOn w:val="Normal"/>
    <w:next w:val="Normal"/>
    <w:uiPriority w:val="37"/>
    <w:semiHidden/>
    <w:unhideWhenUsed/>
    <w:rsid w:val="00F5400A"/>
  </w:style>
  <w:style w:type="character" w:customStyle="1" w:styleId="author-a-pz88z2z81zz69z1z89z8gz78zz122zz79zuxz78zb">
    <w:name w:val="author-a-pz88z2z81zz69z1z89z8gz78zz122zz79zuxz78zb"/>
    <w:basedOn w:val="Tipodeletrapredefinidodopargrafo"/>
    <w:rsid w:val="00E126AE"/>
  </w:style>
  <w:style w:type="character" w:customStyle="1" w:styleId="author-a-z82zz67zz83zz86zw99hz66zz122zjz83zz77zqwz72z">
    <w:name w:val="author-a-z82zz67zz83zz86zw99hz66zz122zjz83zz77zqwz72z"/>
    <w:basedOn w:val="Tipodeletrapredefinidodopargrafo"/>
    <w:rsid w:val="00E126AE"/>
  </w:style>
  <w:style w:type="character" w:customStyle="1" w:styleId="author-a-z80zz90zz76zz85zq5v4z74zjxlrz78zz77z9">
    <w:name w:val="author-a-z80zz90zz76zz85zq5v4z74zjxlrz78zz77z9"/>
    <w:basedOn w:val="Tipodeletrapredefinidodopargrafo"/>
    <w:rsid w:val="00E126AE"/>
  </w:style>
  <w:style w:type="table" w:customStyle="1" w:styleId="GridTable5Dark-Accent11">
    <w:name w:val="Grid Table 5 Dark - Accent 11"/>
    <w:basedOn w:val="Tabelanormal"/>
    <w:uiPriority w:val="50"/>
    <w:rsid w:val="00B235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TableansFigures">
    <w:name w:val="Table ans Figures"/>
    <w:basedOn w:val="Normal"/>
    <w:qFormat/>
    <w:rsid w:val="00B235E7"/>
    <w:pPr>
      <w:widowControl w:val="0"/>
      <w:adjustRightInd w:val="0"/>
      <w:jc w:val="center"/>
      <w:textAlignment w:val="baseline"/>
    </w:pPr>
    <w:rPr>
      <w:rFonts w:ascii="Garamond" w:eastAsia="Times New Roman" w:hAnsi="Garamond" w:cs="Times New Roman"/>
      <w:sz w:val="24"/>
      <w:szCs w:val="20"/>
    </w:rPr>
  </w:style>
  <w:style w:type="table" w:customStyle="1" w:styleId="GridTable5Dark1">
    <w:name w:val="Grid Table 5 Dark1"/>
    <w:basedOn w:val="Tabelanormal"/>
    <w:uiPriority w:val="50"/>
    <w:rsid w:val="00B235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1">
    <w:name w:val="Grid Table 41"/>
    <w:basedOn w:val="Tabelanormal"/>
    <w:uiPriority w:val="49"/>
    <w:rsid w:val="00B235E7"/>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oMarcadordePosio">
    <w:name w:val="Placeholder Text"/>
    <w:basedOn w:val="Tipodeletrapredefinidodopargrafo"/>
    <w:uiPriority w:val="99"/>
    <w:semiHidden/>
    <w:rsid w:val="008D5070"/>
    <w:rPr>
      <w:color w:val="808080"/>
    </w:rPr>
  </w:style>
  <w:style w:type="paragraph" w:styleId="NormalWeb">
    <w:name w:val="Normal (Web)"/>
    <w:basedOn w:val="Normal"/>
    <w:uiPriority w:val="99"/>
    <w:unhideWhenUsed/>
    <w:rsid w:val="006224B4"/>
    <w:pPr>
      <w:spacing w:before="100" w:beforeAutospacing="1" w:after="100" w:afterAutospacing="1" w:line="240" w:lineRule="auto"/>
      <w:jc w:val="left"/>
    </w:pPr>
    <w:rPr>
      <w:rFonts w:eastAsia="Times New Roman" w:cs="Times New Roman"/>
      <w:sz w:val="24"/>
      <w:szCs w:val="24"/>
      <w:lang w:eastAsia="en-GB"/>
    </w:rPr>
  </w:style>
  <w:style w:type="paragraph" w:customStyle="1" w:styleId="Tables">
    <w:name w:val="Tables"/>
    <w:basedOn w:val="Normal"/>
    <w:link w:val="TablesChar"/>
    <w:qFormat/>
    <w:rsid w:val="00A66104"/>
    <w:pPr>
      <w:spacing w:before="20" w:after="20" w:line="240" w:lineRule="auto"/>
      <w:jc w:val="center"/>
    </w:pPr>
    <w:rPr>
      <w:lang w:val="en-GB"/>
    </w:rPr>
  </w:style>
  <w:style w:type="character" w:customStyle="1" w:styleId="TablesChar">
    <w:name w:val="Tables Char"/>
    <w:basedOn w:val="Tipodeletrapredefinidodopargrafo"/>
    <w:link w:val="Tables"/>
    <w:rsid w:val="00A66104"/>
    <w:rPr>
      <w:rFonts w:ascii="Times New Roman" w:hAnsi="Times New Roman"/>
      <w:lang w:val="en-GB"/>
    </w:rPr>
  </w:style>
  <w:style w:type="paragraph" w:styleId="Reviso">
    <w:name w:val="Revision"/>
    <w:hidden/>
    <w:uiPriority w:val="99"/>
    <w:semiHidden/>
    <w:rsid w:val="0032261D"/>
    <w:pPr>
      <w:spacing w:after="0" w:line="240" w:lineRule="auto"/>
    </w:pPr>
    <w:rPr>
      <w:rFonts w:ascii="Times New Roman" w:hAnsi="Times New Roman"/>
      <w:lang w:val="en-US"/>
    </w:rPr>
  </w:style>
  <w:style w:type="character" w:styleId="Hiperligaovisitada">
    <w:name w:val="FollowedHyperlink"/>
    <w:basedOn w:val="Tipodeletrapredefinidodopargrafo"/>
    <w:uiPriority w:val="99"/>
    <w:semiHidden/>
    <w:unhideWhenUsed/>
    <w:rsid w:val="004E1F9B"/>
    <w:rPr>
      <w:color w:val="800080" w:themeColor="followedHyperlink"/>
      <w:u w:val="single"/>
    </w:rPr>
  </w:style>
  <w:style w:type="paragraph" w:customStyle="1" w:styleId="Default">
    <w:name w:val="Default"/>
    <w:rsid w:val="002D1446"/>
    <w:pPr>
      <w:autoSpaceDE w:val="0"/>
      <w:autoSpaceDN w:val="0"/>
      <w:adjustRightInd w:val="0"/>
      <w:spacing w:after="0" w:line="240" w:lineRule="auto"/>
    </w:pPr>
    <w:rPr>
      <w:rFonts w:ascii="Calibri" w:hAnsi="Calibri" w:cs="Calibri"/>
      <w:color w:val="000000"/>
      <w:sz w:val="24"/>
      <w:szCs w:val="24"/>
      <w:lang w:val="en-GB"/>
    </w:rPr>
  </w:style>
  <w:style w:type="character" w:customStyle="1" w:styleId="MenoNoResolvida1">
    <w:name w:val="Menção Não Resolvida1"/>
    <w:basedOn w:val="Tipodeletrapredefinidodopargrafo"/>
    <w:uiPriority w:val="99"/>
    <w:semiHidden/>
    <w:unhideWhenUsed/>
    <w:rsid w:val="005B163A"/>
    <w:rPr>
      <w:color w:val="605E5C"/>
      <w:shd w:val="clear" w:color="auto" w:fill="E1DFDD"/>
    </w:rPr>
  </w:style>
  <w:style w:type="character" w:styleId="Forte">
    <w:name w:val="Strong"/>
    <w:basedOn w:val="Tipodeletrapredefinidodopargrafo"/>
    <w:uiPriority w:val="22"/>
    <w:qFormat/>
    <w:rsid w:val="00FA5099"/>
    <w:rPr>
      <w:b/>
      <w:bCs/>
    </w:rPr>
  </w:style>
  <w:style w:type="character" w:customStyle="1" w:styleId="cf01">
    <w:name w:val="cf01"/>
    <w:basedOn w:val="Tipodeletrapredefinidodopargrafo"/>
    <w:rsid w:val="00EB074D"/>
    <w:rPr>
      <w:rFonts w:ascii="Segoe UI" w:hAnsi="Segoe UI" w:cs="Segoe UI" w:hint="default"/>
      <w:sz w:val="18"/>
      <w:szCs w:val="18"/>
    </w:rPr>
  </w:style>
  <w:style w:type="paragraph" w:styleId="Textodenotadefim">
    <w:name w:val="endnote text"/>
    <w:basedOn w:val="Normal"/>
    <w:link w:val="TextodenotadefimCarter"/>
    <w:uiPriority w:val="99"/>
    <w:semiHidden/>
    <w:unhideWhenUsed/>
    <w:rsid w:val="00D15F82"/>
    <w:pPr>
      <w:spacing w:before="0"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D15F82"/>
    <w:rPr>
      <w:sz w:val="20"/>
      <w:szCs w:val="20"/>
    </w:rPr>
  </w:style>
  <w:style w:type="character" w:styleId="Refdenotadefim">
    <w:name w:val="endnote reference"/>
    <w:basedOn w:val="Tipodeletrapredefinidodopargrafo"/>
    <w:uiPriority w:val="99"/>
    <w:semiHidden/>
    <w:unhideWhenUsed/>
    <w:rsid w:val="00D15F82"/>
    <w:rPr>
      <w:vertAlign w:val="superscript"/>
    </w:rPr>
  </w:style>
  <w:style w:type="character" w:styleId="MenoNoResolvida">
    <w:name w:val="Unresolved Mention"/>
    <w:basedOn w:val="Tipodeletrapredefinidodopargrafo"/>
    <w:uiPriority w:val="99"/>
    <w:semiHidden/>
    <w:unhideWhenUsed/>
    <w:rsid w:val="009D3CD9"/>
    <w:rPr>
      <w:color w:val="605E5C"/>
      <w:shd w:val="clear" w:color="auto" w:fill="E1DFDD"/>
    </w:rPr>
  </w:style>
  <w:style w:type="character" w:styleId="CdigoHTML">
    <w:name w:val="HTML Code"/>
    <w:basedOn w:val="Tipodeletrapredefinidodopargrafo"/>
    <w:uiPriority w:val="99"/>
    <w:semiHidden/>
    <w:unhideWhenUsed/>
    <w:rsid w:val="001C29F9"/>
    <w:rPr>
      <w:rFonts w:ascii="Courier New" w:eastAsia="Times New Roman" w:hAnsi="Courier New" w:cs="Courier New"/>
      <w:sz w:val="20"/>
      <w:szCs w:val="20"/>
    </w:rPr>
  </w:style>
  <w:style w:type="paragraph" w:styleId="ndice4">
    <w:name w:val="toc 4"/>
    <w:basedOn w:val="Normal"/>
    <w:next w:val="Normal"/>
    <w:autoRedefine/>
    <w:uiPriority w:val="39"/>
    <w:unhideWhenUsed/>
    <w:rsid w:val="00E52CC4"/>
    <w:pPr>
      <w:spacing w:before="0" w:after="0"/>
      <w:ind w:left="660"/>
      <w:jc w:val="left"/>
    </w:pPr>
    <w:rPr>
      <w:rFonts w:cstheme="minorHAnsi"/>
      <w:sz w:val="20"/>
      <w:szCs w:val="20"/>
    </w:rPr>
  </w:style>
  <w:style w:type="paragraph" w:styleId="ndice5">
    <w:name w:val="toc 5"/>
    <w:basedOn w:val="Normal"/>
    <w:next w:val="Normal"/>
    <w:autoRedefine/>
    <w:uiPriority w:val="39"/>
    <w:unhideWhenUsed/>
    <w:rsid w:val="00E52CC4"/>
    <w:pPr>
      <w:spacing w:before="0" w:after="0"/>
      <w:ind w:left="880"/>
      <w:jc w:val="left"/>
    </w:pPr>
    <w:rPr>
      <w:rFonts w:cstheme="minorHAnsi"/>
      <w:sz w:val="20"/>
      <w:szCs w:val="20"/>
    </w:rPr>
  </w:style>
  <w:style w:type="paragraph" w:styleId="ndice6">
    <w:name w:val="toc 6"/>
    <w:basedOn w:val="Normal"/>
    <w:next w:val="Normal"/>
    <w:autoRedefine/>
    <w:uiPriority w:val="39"/>
    <w:unhideWhenUsed/>
    <w:rsid w:val="00E52CC4"/>
    <w:pPr>
      <w:spacing w:before="0" w:after="0"/>
      <w:ind w:left="1100"/>
      <w:jc w:val="left"/>
    </w:pPr>
    <w:rPr>
      <w:rFonts w:cstheme="minorHAnsi"/>
      <w:sz w:val="20"/>
      <w:szCs w:val="20"/>
    </w:rPr>
  </w:style>
  <w:style w:type="paragraph" w:styleId="ndice7">
    <w:name w:val="toc 7"/>
    <w:basedOn w:val="Normal"/>
    <w:next w:val="Normal"/>
    <w:autoRedefine/>
    <w:uiPriority w:val="39"/>
    <w:unhideWhenUsed/>
    <w:rsid w:val="00E52CC4"/>
    <w:pPr>
      <w:spacing w:before="0" w:after="0"/>
      <w:ind w:left="1320"/>
      <w:jc w:val="left"/>
    </w:pPr>
    <w:rPr>
      <w:rFonts w:cstheme="minorHAnsi"/>
      <w:sz w:val="20"/>
      <w:szCs w:val="20"/>
    </w:rPr>
  </w:style>
  <w:style w:type="paragraph" w:styleId="ndice8">
    <w:name w:val="toc 8"/>
    <w:basedOn w:val="Normal"/>
    <w:next w:val="Normal"/>
    <w:autoRedefine/>
    <w:uiPriority w:val="39"/>
    <w:unhideWhenUsed/>
    <w:rsid w:val="00E52CC4"/>
    <w:pPr>
      <w:spacing w:before="0" w:after="0"/>
      <w:ind w:left="1540"/>
      <w:jc w:val="left"/>
    </w:pPr>
    <w:rPr>
      <w:rFonts w:cstheme="minorHAnsi"/>
      <w:sz w:val="20"/>
      <w:szCs w:val="20"/>
    </w:rPr>
  </w:style>
  <w:style w:type="paragraph" w:styleId="ndice9">
    <w:name w:val="toc 9"/>
    <w:basedOn w:val="Normal"/>
    <w:next w:val="Normal"/>
    <w:autoRedefine/>
    <w:uiPriority w:val="39"/>
    <w:unhideWhenUsed/>
    <w:rsid w:val="00E52CC4"/>
    <w:pPr>
      <w:spacing w:before="0" w:after="0"/>
      <w:ind w:left="1760"/>
      <w:jc w:val="left"/>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7556">
      <w:bodyDiv w:val="1"/>
      <w:marLeft w:val="0"/>
      <w:marRight w:val="0"/>
      <w:marTop w:val="0"/>
      <w:marBottom w:val="0"/>
      <w:divBdr>
        <w:top w:val="none" w:sz="0" w:space="0" w:color="auto"/>
        <w:left w:val="none" w:sz="0" w:space="0" w:color="auto"/>
        <w:bottom w:val="none" w:sz="0" w:space="0" w:color="auto"/>
        <w:right w:val="none" w:sz="0" w:space="0" w:color="auto"/>
      </w:divBdr>
      <w:divsChild>
        <w:div w:id="2035493788">
          <w:marLeft w:val="0"/>
          <w:marRight w:val="0"/>
          <w:marTop w:val="0"/>
          <w:marBottom w:val="0"/>
          <w:divBdr>
            <w:top w:val="none" w:sz="0" w:space="0" w:color="auto"/>
            <w:left w:val="none" w:sz="0" w:space="0" w:color="auto"/>
            <w:bottom w:val="none" w:sz="0" w:space="0" w:color="auto"/>
            <w:right w:val="none" w:sz="0" w:space="0" w:color="auto"/>
          </w:divBdr>
        </w:div>
        <w:div w:id="686054109">
          <w:marLeft w:val="0"/>
          <w:marRight w:val="0"/>
          <w:marTop w:val="0"/>
          <w:marBottom w:val="0"/>
          <w:divBdr>
            <w:top w:val="none" w:sz="0" w:space="0" w:color="auto"/>
            <w:left w:val="none" w:sz="0" w:space="0" w:color="auto"/>
            <w:bottom w:val="none" w:sz="0" w:space="0" w:color="auto"/>
            <w:right w:val="none" w:sz="0" w:space="0" w:color="auto"/>
          </w:divBdr>
        </w:div>
      </w:divsChild>
    </w:div>
    <w:div w:id="128481209">
      <w:bodyDiv w:val="1"/>
      <w:marLeft w:val="0"/>
      <w:marRight w:val="0"/>
      <w:marTop w:val="0"/>
      <w:marBottom w:val="0"/>
      <w:divBdr>
        <w:top w:val="none" w:sz="0" w:space="0" w:color="auto"/>
        <w:left w:val="none" w:sz="0" w:space="0" w:color="auto"/>
        <w:bottom w:val="none" w:sz="0" w:space="0" w:color="auto"/>
        <w:right w:val="none" w:sz="0" w:space="0" w:color="auto"/>
      </w:divBdr>
    </w:div>
    <w:div w:id="154611879">
      <w:bodyDiv w:val="1"/>
      <w:marLeft w:val="0"/>
      <w:marRight w:val="0"/>
      <w:marTop w:val="0"/>
      <w:marBottom w:val="0"/>
      <w:divBdr>
        <w:top w:val="none" w:sz="0" w:space="0" w:color="auto"/>
        <w:left w:val="none" w:sz="0" w:space="0" w:color="auto"/>
        <w:bottom w:val="none" w:sz="0" w:space="0" w:color="auto"/>
        <w:right w:val="none" w:sz="0" w:space="0" w:color="auto"/>
      </w:divBdr>
    </w:div>
    <w:div w:id="464197425">
      <w:bodyDiv w:val="1"/>
      <w:marLeft w:val="0"/>
      <w:marRight w:val="0"/>
      <w:marTop w:val="0"/>
      <w:marBottom w:val="0"/>
      <w:divBdr>
        <w:top w:val="none" w:sz="0" w:space="0" w:color="auto"/>
        <w:left w:val="none" w:sz="0" w:space="0" w:color="auto"/>
        <w:bottom w:val="none" w:sz="0" w:space="0" w:color="auto"/>
        <w:right w:val="none" w:sz="0" w:space="0" w:color="auto"/>
      </w:divBdr>
    </w:div>
    <w:div w:id="536939928">
      <w:bodyDiv w:val="1"/>
      <w:marLeft w:val="0"/>
      <w:marRight w:val="0"/>
      <w:marTop w:val="0"/>
      <w:marBottom w:val="0"/>
      <w:divBdr>
        <w:top w:val="none" w:sz="0" w:space="0" w:color="auto"/>
        <w:left w:val="none" w:sz="0" w:space="0" w:color="auto"/>
        <w:bottom w:val="none" w:sz="0" w:space="0" w:color="auto"/>
        <w:right w:val="none" w:sz="0" w:space="0" w:color="auto"/>
      </w:divBdr>
    </w:div>
    <w:div w:id="539246962">
      <w:bodyDiv w:val="1"/>
      <w:marLeft w:val="0"/>
      <w:marRight w:val="0"/>
      <w:marTop w:val="0"/>
      <w:marBottom w:val="0"/>
      <w:divBdr>
        <w:top w:val="none" w:sz="0" w:space="0" w:color="auto"/>
        <w:left w:val="none" w:sz="0" w:space="0" w:color="auto"/>
        <w:bottom w:val="none" w:sz="0" w:space="0" w:color="auto"/>
        <w:right w:val="none" w:sz="0" w:space="0" w:color="auto"/>
      </w:divBdr>
      <w:divsChild>
        <w:div w:id="1842429794">
          <w:marLeft w:val="432"/>
          <w:marRight w:val="0"/>
          <w:marTop w:val="240"/>
          <w:marBottom w:val="0"/>
          <w:divBdr>
            <w:top w:val="none" w:sz="0" w:space="0" w:color="auto"/>
            <w:left w:val="none" w:sz="0" w:space="0" w:color="auto"/>
            <w:bottom w:val="none" w:sz="0" w:space="0" w:color="auto"/>
            <w:right w:val="none" w:sz="0" w:space="0" w:color="auto"/>
          </w:divBdr>
        </w:div>
      </w:divsChild>
    </w:div>
    <w:div w:id="618295126">
      <w:bodyDiv w:val="1"/>
      <w:marLeft w:val="0"/>
      <w:marRight w:val="0"/>
      <w:marTop w:val="0"/>
      <w:marBottom w:val="0"/>
      <w:divBdr>
        <w:top w:val="none" w:sz="0" w:space="0" w:color="auto"/>
        <w:left w:val="none" w:sz="0" w:space="0" w:color="auto"/>
        <w:bottom w:val="none" w:sz="0" w:space="0" w:color="auto"/>
        <w:right w:val="none" w:sz="0" w:space="0" w:color="auto"/>
      </w:divBdr>
      <w:divsChild>
        <w:div w:id="2143769818">
          <w:marLeft w:val="1080"/>
          <w:marRight w:val="0"/>
          <w:marTop w:val="100"/>
          <w:marBottom w:val="0"/>
          <w:divBdr>
            <w:top w:val="none" w:sz="0" w:space="0" w:color="auto"/>
            <w:left w:val="none" w:sz="0" w:space="0" w:color="auto"/>
            <w:bottom w:val="none" w:sz="0" w:space="0" w:color="auto"/>
            <w:right w:val="none" w:sz="0" w:space="0" w:color="auto"/>
          </w:divBdr>
        </w:div>
        <w:div w:id="1846900780">
          <w:marLeft w:val="1080"/>
          <w:marRight w:val="0"/>
          <w:marTop w:val="100"/>
          <w:marBottom w:val="0"/>
          <w:divBdr>
            <w:top w:val="none" w:sz="0" w:space="0" w:color="auto"/>
            <w:left w:val="none" w:sz="0" w:space="0" w:color="auto"/>
            <w:bottom w:val="none" w:sz="0" w:space="0" w:color="auto"/>
            <w:right w:val="none" w:sz="0" w:space="0" w:color="auto"/>
          </w:divBdr>
        </w:div>
        <w:div w:id="1433934035">
          <w:marLeft w:val="1080"/>
          <w:marRight w:val="0"/>
          <w:marTop w:val="100"/>
          <w:marBottom w:val="0"/>
          <w:divBdr>
            <w:top w:val="none" w:sz="0" w:space="0" w:color="auto"/>
            <w:left w:val="none" w:sz="0" w:space="0" w:color="auto"/>
            <w:bottom w:val="none" w:sz="0" w:space="0" w:color="auto"/>
            <w:right w:val="none" w:sz="0" w:space="0" w:color="auto"/>
          </w:divBdr>
        </w:div>
        <w:div w:id="1532037766">
          <w:marLeft w:val="1080"/>
          <w:marRight w:val="0"/>
          <w:marTop w:val="100"/>
          <w:marBottom w:val="0"/>
          <w:divBdr>
            <w:top w:val="none" w:sz="0" w:space="0" w:color="auto"/>
            <w:left w:val="none" w:sz="0" w:space="0" w:color="auto"/>
            <w:bottom w:val="none" w:sz="0" w:space="0" w:color="auto"/>
            <w:right w:val="none" w:sz="0" w:space="0" w:color="auto"/>
          </w:divBdr>
        </w:div>
        <w:div w:id="1345012083">
          <w:marLeft w:val="1080"/>
          <w:marRight w:val="0"/>
          <w:marTop w:val="100"/>
          <w:marBottom w:val="0"/>
          <w:divBdr>
            <w:top w:val="none" w:sz="0" w:space="0" w:color="auto"/>
            <w:left w:val="none" w:sz="0" w:space="0" w:color="auto"/>
            <w:bottom w:val="none" w:sz="0" w:space="0" w:color="auto"/>
            <w:right w:val="none" w:sz="0" w:space="0" w:color="auto"/>
          </w:divBdr>
        </w:div>
        <w:div w:id="545222199">
          <w:marLeft w:val="1080"/>
          <w:marRight w:val="0"/>
          <w:marTop w:val="100"/>
          <w:marBottom w:val="0"/>
          <w:divBdr>
            <w:top w:val="none" w:sz="0" w:space="0" w:color="auto"/>
            <w:left w:val="none" w:sz="0" w:space="0" w:color="auto"/>
            <w:bottom w:val="none" w:sz="0" w:space="0" w:color="auto"/>
            <w:right w:val="none" w:sz="0" w:space="0" w:color="auto"/>
          </w:divBdr>
        </w:div>
        <w:div w:id="358357698">
          <w:marLeft w:val="1080"/>
          <w:marRight w:val="0"/>
          <w:marTop w:val="100"/>
          <w:marBottom w:val="0"/>
          <w:divBdr>
            <w:top w:val="none" w:sz="0" w:space="0" w:color="auto"/>
            <w:left w:val="none" w:sz="0" w:space="0" w:color="auto"/>
            <w:bottom w:val="none" w:sz="0" w:space="0" w:color="auto"/>
            <w:right w:val="none" w:sz="0" w:space="0" w:color="auto"/>
          </w:divBdr>
        </w:div>
      </w:divsChild>
    </w:div>
    <w:div w:id="679357618">
      <w:bodyDiv w:val="1"/>
      <w:marLeft w:val="0"/>
      <w:marRight w:val="0"/>
      <w:marTop w:val="0"/>
      <w:marBottom w:val="0"/>
      <w:divBdr>
        <w:top w:val="none" w:sz="0" w:space="0" w:color="auto"/>
        <w:left w:val="none" w:sz="0" w:space="0" w:color="auto"/>
        <w:bottom w:val="none" w:sz="0" w:space="0" w:color="auto"/>
        <w:right w:val="none" w:sz="0" w:space="0" w:color="auto"/>
      </w:divBdr>
      <w:divsChild>
        <w:div w:id="1230265185">
          <w:marLeft w:val="0"/>
          <w:marRight w:val="0"/>
          <w:marTop w:val="0"/>
          <w:marBottom w:val="0"/>
          <w:divBdr>
            <w:top w:val="none" w:sz="0" w:space="0" w:color="auto"/>
            <w:left w:val="none" w:sz="0" w:space="0" w:color="auto"/>
            <w:bottom w:val="none" w:sz="0" w:space="0" w:color="auto"/>
            <w:right w:val="none" w:sz="0" w:space="0" w:color="auto"/>
          </w:divBdr>
        </w:div>
        <w:div w:id="883953589">
          <w:marLeft w:val="0"/>
          <w:marRight w:val="0"/>
          <w:marTop w:val="0"/>
          <w:marBottom w:val="0"/>
          <w:divBdr>
            <w:top w:val="none" w:sz="0" w:space="0" w:color="auto"/>
            <w:left w:val="none" w:sz="0" w:space="0" w:color="auto"/>
            <w:bottom w:val="none" w:sz="0" w:space="0" w:color="auto"/>
            <w:right w:val="none" w:sz="0" w:space="0" w:color="auto"/>
          </w:divBdr>
        </w:div>
        <w:div w:id="536550568">
          <w:marLeft w:val="0"/>
          <w:marRight w:val="0"/>
          <w:marTop w:val="0"/>
          <w:marBottom w:val="0"/>
          <w:divBdr>
            <w:top w:val="none" w:sz="0" w:space="0" w:color="auto"/>
            <w:left w:val="none" w:sz="0" w:space="0" w:color="auto"/>
            <w:bottom w:val="none" w:sz="0" w:space="0" w:color="auto"/>
            <w:right w:val="none" w:sz="0" w:space="0" w:color="auto"/>
          </w:divBdr>
        </w:div>
        <w:div w:id="1485199148">
          <w:marLeft w:val="0"/>
          <w:marRight w:val="0"/>
          <w:marTop w:val="0"/>
          <w:marBottom w:val="0"/>
          <w:divBdr>
            <w:top w:val="none" w:sz="0" w:space="0" w:color="auto"/>
            <w:left w:val="none" w:sz="0" w:space="0" w:color="auto"/>
            <w:bottom w:val="none" w:sz="0" w:space="0" w:color="auto"/>
            <w:right w:val="none" w:sz="0" w:space="0" w:color="auto"/>
          </w:divBdr>
        </w:div>
        <w:div w:id="1309436286">
          <w:marLeft w:val="0"/>
          <w:marRight w:val="0"/>
          <w:marTop w:val="0"/>
          <w:marBottom w:val="0"/>
          <w:divBdr>
            <w:top w:val="none" w:sz="0" w:space="0" w:color="auto"/>
            <w:left w:val="none" w:sz="0" w:space="0" w:color="auto"/>
            <w:bottom w:val="none" w:sz="0" w:space="0" w:color="auto"/>
            <w:right w:val="none" w:sz="0" w:space="0" w:color="auto"/>
          </w:divBdr>
        </w:div>
        <w:div w:id="455874387">
          <w:marLeft w:val="0"/>
          <w:marRight w:val="0"/>
          <w:marTop w:val="0"/>
          <w:marBottom w:val="0"/>
          <w:divBdr>
            <w:top w:val="none" w:sz="0" w:space="0" w:color="auto"/>
            <w:left w:val="none" w:sz="0" w:space="0" w:color="auto"/>
            <w:bottom w:val="none" w:sz="0" w:space="0" w:color="auto"/>
            <w:right w:val="none" w:sz="0" w:space="0" w:color="auto"/>
          </w:divBdr>
        </w:div>
        <w:div w:id="2077045449">
          <w:marLeft w:val="0"/>
          <w:marRight w:val="0"/>
          <w:marTop w:val="0"/>
          <w:marBottom w:val="0"/>
          <w:divBdr>
            <w:top w:val="none" w:sz="0" w:space="0" w:color="auto"/>
            <w:left w:val="none" w:sz="0" w:space="0" w:color="auto"/>
            <w:bottom w:val="none" w:sz="0" w:space="0" w:color="auto"/>
            <w:right w:val="none" w:sz="0" w:space="0" w:color="auto"/>
          </w:divBdr>
          <w:divsChild>
            <w:div w:id="1811240117">
              <w:marLeft w:val="0"/>
              <w:marRight w:val="0"/>
              <w:marTop w:val="0"/>
              <w:marBottom w:val="0"/>
              <w:divBdr>
                <w:top w:val="none" w:sz="0" w:space="0" w:color="auto"/>
                <w:left w:val="none" w:sz="0" w:space="0" w:color="auto"/>
                <w:bottom w:val="none" w:sz="0" w:space="0" w:color="auto"/>
                <w:right w:val="none" w:sz="0" w:space="0" w:color="auto"/>
              </w:divBdr>
            </w:div>
            <w:div w:id="1370691737">
              <w:marLeft w:val="0"/>
              <w:marRight w:val="0"/>
              <w:marTop w:val="0"/>
              <w:marBottom w:val="0"/>
              <w:divBdr>
                <w:top w:val="none" w:sz="0" w:space="0" w:color="auto"/>
                <w:left w:val="none" w:sz="0" w:space="0" w:color="auto"/>
                <w:bottom w:val="none" w:sz="0" w:space="0" w:color="auto"/>
                <w:right w:val="none" w:sz="0" w:space="0" w:color="auto"/>
              </w:divBdr>
            </w:div>
            <w:div w:id="894968050">
              <w:marLeft w:val="0"/>
              <w:marRight w:val="0"/>
              <w:marTop w:val="0"/>
              <w:marBottom w:val="0"/>
              <w:divBdr>
                <w:top w:val="none" w:sz="0" w:space="0" w:color="auto"/>
                <w:left w:val="none" w:sz="0" w:space="0" w:color="auto"/>
                <w:bottom w:val="none" w:sz="0" w:space="0" w:color="auto"/>
                <w:right w:val="none" w:sz="0" w:space="0" w:color="auto"/>
              </w:divBdr>
            </w:div>
            <w:div w:id="13458701">
              <w:marLeft w:val="0"/>
              <w:marRight w:val="0"/>
              <w:marTop w:val="0"/>
              <w:marBottom w:val="0"/>
              <w:divBdr>
                <w:top w:val="none" w:sz="0" w:space="0" w:color="auto"/>
                <w:left w:val="none" w:sz="0" w:space="0" w:color="auto"/>
                <w:bottom w:val="none" w:sz="0" w:space="0" w:color="auto"/>
                <w:right w:val="none" w:sz="0" w:space="0" w:color="auto"/>
              </w:divBdr>
            </w:div>
            <w:div w:id="1434134491">
              <w:marLeft w:val="0"/>
              <w:marRight w:val="0"/>
              <w:marTop w:val="0"/>
              <w:marBottom w:val="0"/>
              <w:divBdr>
                <w:top w:val="none" w:sz="0" w:space="0" w:color="auto"/>
                <w:left w:val="none" w:sz="0" w:space="0" w:color="auto"/>
                <w:bottom w:val="none" w:sz="0" w:space="0" w:color="auto"/>
                <w:right w:val="none" w:sz="0" w:space="0" w:color="auto"/>
              </w:divBdr>
            </w:div>
            <w:div w:id="371804329">
              <w:marLeft w:val="0"/>
              <w:marRight w:val="0"/>
              <w:marTop w:val="0"/>
              <w:marBottom w:val="0"/>
              <w:divBdr>
                <w:top w:val="none" w:sz="0" w:space="0" w:color="auto"/>
                <w:left w:val="none" w:sz="0" w:space="0" w:color="auto"/>
                <w:bottom w:val="none" w:sz="0" w:space="0" w:color="auto"/>
                <w:right w:val="none" w:sz="0" w:space="0" w:color="auto"/>
              </w:divBdr>
            </w:div>
            <w:div w:id="601838648">
              <w:marLeft w:val="0"/>
              <w:marRight w:val="0"/>
              <w:marTop w:val="0"/>
              <w:marBottom w:val="0"/>
              <w:divBdr>
                <w:top w:val="none" w:sz="0" w:space="0" w:color="auto"/>
                <w:left w:val="none" w:sz="0" w:space="0" w:color="auto"/>
                <w:bottom w:val="none" w:sz="0" w:space="0" w:color="auto"/>
                <w:right w:val="none" w:sz="0" w:space="0" w:color="auto"/>
              </w:divBdr>
            </w:div>
            <w:div w:id="24839029">
              <w:marLeft w:val="0"/>
              <w:marRight w:val="0"/>
              <w:marTop w:val="0"/>
              <w:marBottom w:val="0"/>
              <w:divBdr>
                <w:top w:val="none" w:sz="0" w:space="0" w:color="auto"/>
                <w:left w:val="none" w:sz="0" w:space="0" w:color="auto"/>
                <w:bottom w:val="none" w:sz="0" w:space="0" w:color="auto"/>
                <w:right w:val="none" w:sz="0" w:space="0" w:color="auto"/>
              </w:divBdr>
            </w:div>
            <w:div w:id="617685371">
              <w:marLeft w:val="0"/>
              <w:marRight w:val="0"/>
              <w:marTop w:val="0"/>
              <w:marBottom w:val="0"/>
              <w:divBdr>
                <w:top w:val="none" w:sz="0" w:space="0" w:color="auto"/>
                <w:left w:val="none" w:sz="0" w:space="0" w:color="auto"/>
                <w:bottom w:val="none" w:sz="0" w:space="0" w:color="auto"/>
                <w:right w:val="none" w:sz="0" w:space="0" w:color="auto"/>
              </w:divBdr>
            </w:div>
            <w:div w:id="1928609353">
              <w:marLeft w:val="0"/>
              <w:marRight w:val="0"/>
              <w:marTop w:val="0"/>
              <w:marBottom w:val="0"/>
              <w:divBdr>
                <w:top w:val="none" w:sz="0" w:space="0" w:color="auto"/>
                <w:left w:val="none" w:sz="0" w:space="0" w:color="auto"/>
                <w:bottom w:val="none" w:sz="0" w:space="0" w:color="auto"/>
                <w:right w:val="none" w:sz="0" w:space="0" w:color="auto"/>
              </w:divBdr>
            </w:div>
            <w:div w:id="400521220">
              <w:marLeft w:val="0"/>
              <w:marRight w:val="0"/>
              <w:marTop w:val="0"/>
              <w:marBottom w:val="0"/>
              <w:divBdr>
                <w:top w:val="none" w:sz="0" w:space="0" w:color="auto"/>
                <w:left w:val="none" w:sz="0" w:space="0" w:color="auto"/>
                <w:bottom w:val="none" w:sz="0" w:space="0" w:color="auto"/>
                <w:right w:val="none" w:sz="0" w:space="0" w:color="auto"/>
              </w:divBdr>
            </w:div>
            <w:div w:id="1476339477">
              <w:marLeft w:val="0"/>
              <w:marRight w:val="0"/>
              <w:marTop w:val="0"/>
              <w:marBottom w:val="0"/>
              <w:divBdr>
                <w:top w:val="none" w:sz="0" w:space="0" w:color="auto"/>
                <w:left w:val="none" w:sz="0" w:space="0" w:color="auto"/>
                <w:bottom w:val="none" w:sz="0" w:space="0" w:color="auto"/>
                <w:right w:val="none" w:sz="0" w:space="0" w:color="auto"/>
              </w:divBdr>
            </w:div>
            <w:div w:id="1554078900">
              <w:marLeft w:val="0"/>
              <w:marRight w:val="0"/>
              <w:marTop w:val="0"/>
              <w:marBottom w:val="0"/>
              <w:divBdr>
                <w:top w:val="none" w:sz="0" w:space="0" w:color="auto"/>
                <w:left w:val="none" w:sz="0" w:space="0" w:color="auto"/>
                <w:bottom w:val="none" w:sz="0" w:space="0" w:color="auto"/>
                <w:right w:val="none" w:sz="0" w:space="0" w:color="auto"/>
              </w:divBdr>
            </w:div>
            <w:div w:id="75592355">
              <w:marLeft w:val="0"/>
              <w:marRight w:val="0"/>
              <w:marTop w:val="0"/>
              <w:marBottom w:val="0"/>
              <w:divBdr>
                <w:top w:val="none" w:sz="0" w:space="0" w:color="auto"/>
                <w:left w:val="none" w:sz="0" w:space="0" w:color="auto"/>
                <w:bottom w:val="none" w:sz="0" w:space="0" w:color="auto"/>
                <w:right w:val="none" w:sz="0" w:space="0" w:color="auto"/>
              </w:divBdr>
            </w:div>
            <w:div w:id="2103836759">
              <w:marLeft w:val="0"/>
              <w:marRight w:val="0"/>
              <w:marTop w:val="0"/>
              <w:marBottom w:val="0"/>
              <w:divBdr>
                <w:top w:val="none" w:sz="0" w:space="0" w:color="auto"/>
                <w:left w:val="none" w:sz="0" w:space="0" w:color="auto"/>
                <w:bottom w:val="none" w:sz="0" w:space="0" w:color="auto"/>
                <w:right w:val="none" w:sz="0" w:space="0" w:color="auto"/>
              </w:divBdr>
            </w:div>
            <w:div w:id="194199952">
              <w:marLeft w:val="0"/>
              <w:marRight w:val="0"/>
              <w:marTop w:val="0"/>
              <w:marBottom w:val="0"/>
              <w:divBdr>
                <w:top w:val="none" w:sz="0" w:space="0" w:color="auto"/>
                <w:left w:val="none" w:sz="0" w:space="0" w:color="auto"/>
                <w:bottom w:val="none" w:sz="0" w:space="0" w:color="auto"/>
                <w:right w:val="none" w:sz="0" w:space="0" w:color="auto"/>
              </w:divBdr>
            </w:div>
            <w:div w:id="981351314">
              <w:marLeft w:val="0"/>
              <w:marRight w:val="0"/>
              <w:marTop w:val="0"/>
              <w:marBottom w:val="0"/>
              <w:divBdr>
                <w:top w:val="none" w:sz="0" w:space="0" w:color="auto"/>
                <w:left w:val="none" w:sz="0" w:space="0" w:color="auto"/>
                <w:bottom w:val="none" w:sz="0" w:space="0" w:color="auto"/>
                <w:right w:val="none" w:sz="0" w:space="0" w:color="auto"/>
              </w:divBdr>
            </w:div>
            <w:div w:id="1905219091">
              <w:marLeft w:val="0"/>
              <w:marRight w:val="0"/>
              <w:marTop w:val="0"/>
              <w:marBottom w:val="0"/>
              <w:divBdr>
                <w:top w:val="none" w:sz="0" w:space="0" w:color="auto"/>
                <w:left w:val="none" w:sz="0" w:space="0" w:color="auto"/>
                <w:bottom w:val="none" w:sz="0" w:space="0" w:color="auto"/>
                <w:right w:val="none" w:sz="0" w:space="0" w:color="auto"/>
              </w:divBdr>
            </w:div>
            <w:div w:id="987247924">
              <w:marLeft w:val="0"/>
              <w:marRight w:val="0"/>
              <w:marTop w:val="0"/>
              <w:marBottom w:val="0"/>
              <w:divBdr>
                <w:top w:val="none" w:sz="0" w:space="0" w:color="auto"/>
                <w:left w:val="none" w:sz="0" w:space="0" w:color="auto"/>
                <w:bottom w:val="none" w:sz="0" w:space="0" w:color="auto"/>
                <w:right w:val="none" w:sz="0" w:space="0" w:color="auto"/>
              </w:divBdr>
            </w:div>
            <w:div w:id="571043688">
              <w:marLeft w:val="0"/>
              <w:marRight w:val="0"/>
              <w:marTop w:val="0"/>
              <w:marBottom w:val="0"/>
              <w:divBdr>
                <w:top w:val="none" w:sz="0" w:space="0" w:color="auto"/>
                <w:left w:val="none" w:sz="0" w:space="0" w:color="auto"/>
                <w:bottom w:val="none" w:sz="0" w:space="0" w:color="auto"/>
                <w:right w:val="none" w:sz="0" w:space="0" w:color="auto"/>
              </w:divBdr>
            </w:div>
            <w:div w:id="208691978">
              <w:marLeft w:val="0"/>
              <w:marRight w:val="0"/>
              <w:marTop w:val="0"/>
              <w:marBottom w:val="0"/>
              <w:divBdr>
                <w:top w:val="none" w:sz="0" w:space="0" w:color="auto"/>
                <w:left w:val="none" w:sz="0" w:space="0" w:color="auto"/>
                <w:bottom w:val="none" w:sz="0" w:space="0" w:color="auto"/>
                <w:right w:val="none" w:sz="0" w:space="0" w:color="auto"/>
              </w:divBdr>
            </w:div>
            <w:div w:id="719598679">
              <w:marLeft w:val="0"/>
              <w:marRight w:val="0"/>
              <w:marTop w:val="0"/>
              <w:marBottom w:val="0"/>
              <w:divBdr>
                <w:top w:val="none" w:sz="0" w:space="0" w:color="auto"/>
                <w:left w:val="none" w:sz="0" w:space="0" w:color="auto"/>
                <w:bottom w:val="none" w:sz="0" w:space="0" w:color="auto"/>
                <w:right w:val="none" w:sz="0" w:space="0" w:color="auto"/>
              </w:divBdr>
            </w:div>
            <w:div w:id="74252892">
              <w:marLeft w:val="0"/>
              <w:marRight w:val="0"/>
              <w:marTop w:val="0"/>
              <w:marBottom w:val="0"/>
              <w:divBdr>
                <w:top w:val="none" w:sz="0" w:space="0" w:color="auto"/>
                <w:left w:val="none" w:sz="0" w:space="0" w:color="auto"/>
                <w:bottom w:val="none" w:sz="0" w:space="0" w:color="auto"/>
                <w:right w:val="none" w:sz="0" w:space="0" w:color="auto"/>
              </w:divBdr>
            </w:div>
            <w:div w:id="127748285">
              <w:marLeft w:val="0"/>
              <w:marRight w:val="0"/>
              <w:marTop w:val="0"/>
              <w:marBottom w:val="0"/>
              <w:divBdr>
                <w:top w:val="none" w:sz="0" w:space="0" w:color="auto"/>
                <w:left w:val="none" w:sz="0" w:space="0" w:color="auto"/>
                <w:bottom w:val="none" w:sz="0" w:space="0" w:color="auto"/>
                <w:right w:val="none" w:sz="0" w:space="0" w:color="auto"/>
              </w:divBdr>
            </w:div>
            <w:div w:id="697782367">
              <w:marLeft w:val="0"/>
              <w:marRight w:val="0"/>
              <w:marTop w:val="0"/>
              <w:marBottom w:val="0"/>
              <w:divBdr>
                <w:top w:val="none" w:sz="0" w:space="0" w:color="auto"/>
                <w:left w:val="none" w:sz="0" w:space="0" w:color="auto"/>
                <w:bottom w:val="none" w:sz="0" w:space="0" w:color="auto"/>
                <w:right w:val="none" w:sz="0" w:space="0" w:color="auto"/>
              </w:divBdr>
            </w:div>
          </w:divsChild>
        </w:div>
        <w:div w:id="1878198650">
          <w:marLeft w:val="0"/>
          <w:marRight w:val="0"/>
          <w:marTop w:val="0"/>
          <w:marBottom w:val="0"/>
          <w:divBdr>
            <w:top w:val="none" w:sz="0" w:space="0" w:color="auto"/>
            <w:left w:val="none" w:sz="0" w:space="0" w:color="auto"/>
            <w:bottom w:val="none" w:sz="0" w:space="0" w:color="auto"/>
            <w:right w:val="none" w:sz="0" w:space="0" w:color="auto"/>
          </w:divBdr>
        </w:div>
        <w:div w:id="452016322">
          <w:marLeft w:val="0"/>
          <w:marRight w:val="0"/>
          <w:marTop w:val="0"/>
          <w:marBottom w:val="0"/>
          <w:divBdr>
            <w:top w:val="none" w:sz="0" w:space="0" w:color="auto"/>
            <w:left w:val="none" w:sz="0" w:space="0" w:color="auto"/>
            <w:bottom w:val="none" w:sz="0" w:space="0" w:color="auto"/>
            <w:right w:val="none" w:sz="0" w:space="0" w:color="auto"/>
          </w:divBdr>
        </w:div>
        <w:div w:id="2045713026">
          <w:marLeft w:val="0"/>
          <w:marRight w:val="0"/>
          <w:marTop w:val="0"/>
          <w:marBottom w:val="0"/>
          <w:divBdr>
            <w:top w:val="none" w:sz="0" w:space="0" w:color="auto"/>
            <w:left w:val="none" w:sz="0" w:space="0" w:color="auto"/>
            <w:bottom w:val="none" w:sz="0" w:space="0" w:color="auto"/>
            <w:right w:val="none" w:sz="0" w:space="0" w:color="auto"/>
          </w:divBdr>
        </w:div>
        <w:div w:id="1819110443">
          <w:marLeft w:val="0"/>
          <w:marRight w:val="0"/>
          <w:marTop w:val="0"/>
          <w:marBottom w:val="0"/>
          <w:divBdr>
            <w:top w:val="none" w:sz="0" w:space="0" w:color="auto"/>
            <w:left w:val="none" w:sz="0" w:space="0" w:color="auto"/>
            <w:bottom w:val="none" w:sz="0" w:space="0" w:color="auto"/>
            <w:right w:val="none" w:sz="0" w:space="0" w:color="auto"/>
          </w:divBdr>
        </w:div>
        <w:div w:id="1445466117">
          <w:marLeft w:val="0"/>
          <w:marRight w:val="0"/>
          <w:marTop w:val="0"/>
          <w:marBottom w:val="0"/>
          <w:divBdr>
            <w:top w:val="none" w:sz="0" w:space="0" w:color="auto"/>
            <w:left w:val="none" w:sz="0" w:space="0" w:color="auto"/>
            <w:bottom w:val="none" w:sz="0" w:space="0" w:color="auto"/>
            <w:right w:val="none" w:sz="0" w:space="0" w:color="auto"/>
          </w:divBdr>
        </w:div>
      </w:divsChild>
    </w:div>
    <w:div w:id="772211725">
      <w:bodyDiv w:val="1"/>
      <w:marLeft w:val="0"/>
      <w:marRight w:val="0"/>
      <w:marTop w:val="0"/>
      <w:marBottom w:val="0"/>
      <w:divBdr>
        <w:top w:val="none" w:sz="0" w:space="0" w:color="auto"/>
        <w:left w:val="none" w:sz="0" w:space="0" w:color="auto"/>
        <w:bottom w:val="none" w:sz="0" w:space="0" w:color="auto"/>
        <w:right w:val="none" w:sz="0" w:space="0" w:color="auto"/>
      </w:divBdr>
    </w:div>
    <w:div w:id="785386181">
      <w:bodyDiv w:val="1"/>
      <w:marLeft w:val="0"/>
      <w:marRight w:val="0"/>
      <w:marTop w:val="0"/>
      <w:marBottom w:val="0"/>
      <w:divBdr>
        <w:top w:val="none" w:sz="0" w:space="0" w:color="auto"/>
        <w:left w:val="none" w:sz="0" w:space="0" w:color="auto"/>
        <w:bottom w:val="none" w:sz="0" w:space="0" w:color="auto"/>
        <w:right w:val="none" w:sz="0" w:space="0" w:color="auto"/>
      </w:divBdr>
      <w:divsChild>
        <w:div w:id="617222095">
          <w:marLeft w:val="0"/>
          <w:marRight w:val="0"/>
          <w:marTop w:val="0"/>
          <w:marBottom w:val="0"/>
          <w:divBdr>
            <w:top w:val="none" w:sz="0" w:space="0" w:color="auto"/>
            <w:left w:val="none" w:sz="0" w:space="0" w:color="auto"/>
            <w:bottom w:val="none" w:sz="0" w:space="0" w:color="auto"/>
            <w:right w:val="none" w:sz="0" w:space="0" w:color="auto"/>
          </w:divBdr>
        </w:div>
        <w:div w:id="1604533542">
          <w:marLeft w:val="0"/>
          <w:marRight w:val="0"/>
          <w:marTop w:val="0"/>
          <w:marBottom w:val="0"/>
          <w:divBdr>
            <w:top w:val="none" w:sz="0" w:space="0" w:color="auto"/>
            <w:left w:val="none" w:sz="0" w:space="0" w:color="auto"/>
            <w:bottom w:val="none" w:sz="0" w:space="0" w:color="auto"/>
            <w:right w:val="none" w:sz="0" w:space="0" w:color="auto"/>
          </w:divBdr>
        </w:div>
        <w:div w:id="1517846281">
          <w:marLeft w:val="0"/>
          <w:marRight w:val="0"/>
          <w:marTop w:val="0"/>
          <w:marBottom w:val="0"/>
          <w:divBdr>
            <w:top w:val="none" w:sz="0" w:space="0" w:color="auto"/>
            <w:left w:val="none" w:sz="0" w:space="0" w:color="auto"/>
            <w:bottom w:val="none" w:sz="0" w:space="0" w:color="auto"/>
            <w:right w:val="none" w:sz="0" w:space="0" w:color="auto"/>
          </w:divBdr>
        </w:div>
        <w:div w:id="1465537316">
          <w:marLeft w:val="0"/>
          <w:marRight w:val="0"/>
          <w:marTop w:val="0"/>
          <w:marBottom w:val="0"/>
          <w:divBdr>
            <w:top w:val="none" w:sz="0" w:space="0" w:color="auto"/>
            <w:left w:val="none" w:sz="0" w:space="0" w:color="auto"/>
            <w:bottom w:val="none" w:sz="0" w:space="0" w:color="auto"/>
            <w:right w:val="none" w:sz="0" w:space="0" w:color="auto"/>
          </w:divBdr>
        </w:div>
        <w:div w:id="2055232054">
          <w:marLeft w:val="0"/>
          <w:marRight w:val="0"/>
          <w:marTop w:val="0"/>
          <w:marBottom w:val="0"/>
          <w:divBdr>
            <w:top w:val="none" w:sz="0" w:space="0" w:color="auto"/>
            <w:left w:val="none" w:sz="0" w:space="0" w:color="auto"/>
            <w:bottom w:val="none" w:sz="0" w:space="0" w:color="auto"/>
            <w:right w:val="none" w:sz="0" w:space="0" w:color="auto"/>
          </w:divBdr>
        </w:div>
        <w:div w:id="1081414394">
          <w:marLeft w:val="0"/>
          <w:marRight w:val="0"/>
          <w:marTop w:val="0"/>
          <w:marBottom w:val="0"/>
          <w:divBdr>
            <w:top w:val="none" w:sz="0" w:space="0" w:color="auto"/>
            <w:left w:val="none" w:sz="0" w:space="0" w:color="auto"/>
            <w:bottom w:val="none" w:sz="0" w:space="0" w:color="auto"/>
            <w:right w:val="none" w:sz="0" w:space="0" w:color="auto"/>
          </w:divBdr>
        </w:div>
        <w:div w:id="201283130">
          <w:marLeft w:val="0"/>
          <w:marRight w:val="0"/>
          <w:marTop w:val="0"/>
          <w:marBottom w:val="0"/>
          <w:divBdr>
            <w:top w:val="none" w:sz="0" w:space="0" w:color="auto"/>
            <w:left w:val="none" w:sz="0" w:space="0" w:color="auto"/>
            <w:bottom w:val="none" w:sz="0" w:space="0" w:color="auto"/>
            <w:right w:val="none" w:sz="0" w:space="0" w:color="auto"/>
          </w:divBdr>
        </w:div>
        <w:div w:id="55016051">
          <w:marLeft w:val="0"/>
          <w:marRight w:val="0"/>
          <w:marTop w:val="0"/>
          <w:marBottom w:val="0"/>
          <w:divBdr>
            <w:top w:val="none" w:sz="0" w:space="0" w:color="auto"/>
            <w:left w:val="none" w:sz="0" w:space="0" w:color="auto"/>
            <w:bottom w:val="none" w:sz="0" w:space="0" w:color="auto"/>
            <w:right w:val="none" w:sz="0" w:space="0" w:color="auto"/>
          </w:divBdr>
        </w:div>
        <w:div w:id="648217454">
          <w:marLeft w:val="0"/>
          <w:marRight w:val="0"/>
          <w:marTop w:val="0"/>
          <w:marBottom w:val="0"/>
          <w:divBdr>
            <w:top w:val="none" w:sz="0" w:space="0" w:color="auto"/>
            <w:left w:val="none" w:sz="0" w:space="0" w:color="auto"/>
            <w:bottom w:val="none" w:sz="0" w:space="0" w:color="auto"/>
            <w:right w:val="none" w:sz="0" w:space="0" w:color="auto"/>
          </w:divBdr>
        </w:div>
      </w:divsChild>
    </w:div>
    <w:div w:id="1036351644">
      <w:bodyDiv w:val="1"/>
      <w:marLeft w:val="0"/>
      <w:marRight w:val="0"/>
      <w:marTop w:val="0"/>
      <w:marBottom w:val="0"/>
      <w:divBdr>
        <w:top w:val="none" w:sz="0" w:space="0" w:color="auto"/>
        <w:left w:val="none" w:sz="0" w:space="0" w:color="auto"/>
        <w:bottom w:val="none" w:sz="0" w:space="0" w:color="auto"/>
        <w:right w:val="none" w:sz="0" w:space="0" w:color="auto"/>
      </w:divBdr>
      <w:divsChild>
        <w:div w:id="1982496173">
          <w:marLeft w:val="0"/>
          <w:marRight w:val="0"/>
          <w:marTop w:val="0"/>
          <w:marBottom w:val="0"/>
          <w:divBdr>
            <w:top w:val="none" w:sz="0" w:space="0" w:color="auto"/>
            <w:left w:val="none" w:sz="0" w:space="0" w:color="auto"/>
            <w:bottom w:val="none" w:sz="0" w:space="0" w:color="auto"/>
            <w:right w:val="none" w:sz="0" w:space="0" w:color="auto"/>
          </w:divBdr>
        </w:div>
        <w:div w:id="1944916557">
          <w:marLeft w:val="0"/>
          <w:marRight w:val="0"/>
          <w:marTop w:val="0"/>
          <w:marBottom w:val="0"/>
          <w:divBdr>
            <w:top w:val="none" w:sz="0" w:space="0" w:color="auto"/>
            <w:left w:val="none" w:sz="0" w:space="0" w:color="auto"/>
            <w:bottom w:val="none" w:sz="0" w:space="0" w:color="auto"/>
            <w:right w:val="none" w:sz="0" w:space="0" w:color="auto"/>
          </w:divBdr>
        </w:div>
        <w:div w:id="2050086">
          <w:marLeft w:val="0"/>
          <w:marRight w:val="0"/>
          <w:marTop w:val="0"/>
          <w:marBottom w:val="0"/>
          <w:divBdr>
            <w:top w:val="none" w:sz="0" w:space="0" w:color="auto"/>
            <w:left w:val="none" w:sz="0" w:space="0" w:color="auto"/>
            <w:bottom w:val="none" w:sz="0" w:space="0" w:color="auto"/>
            <w:right w:val="none" w:sz="0" w:space="0" w:color="auto"/>
          </w:divBdr>
        </w:div>
        <w:div w:id="1542203737">
          <w:marLeft w:val="0"/>
          <w:marRight w:val="0"/>
          <w:marTop w:val="0"/>
          <w:marBottom w:val="0"/>
          <w:divBdr>
            <w:top w:val="none" w:sz="0" w:space="0" w:color="auto"/>
            <w:left w:val="none" w:sz="0" w:space="0" w:color="auto"/>
            <w:bottom w:val="none" w:sz="0" w:space="0" w:color="auto"/>
            <w:right w:val="none" w:sz="0" w:space="0" w:color="auto"/>
          </w:divBdr>
        </w:div>
        <w:div w:id="363680942">
          <w:marLeft w:val="0"/>
          <w:marRight w:val="0"/>
          <w:marTop w:val="0"/>
          <w:marBottom w:val="0"/>
          <w:divBdr>
            <w:top w:val="none" w:sz="0" w:space="0" w:color="auto"/>
            <w:left w:val="none" w:sz="0" w:space="0" w:color="auto"/>
            <w:bottom w:val="none" w:sz="0" w:space="0" w:color="auto"/>
            <w:right w:val="none" w:sz="0" w:space="0" w:color="auto"/>
          </w:divBdr>
        </w:div>
        <w:div w:id="2093894814">
          <w:marLeft w:val="0"/>
          <w:marRight w:val="0"/>
          <w:marTop w:val="0"/>
          <w:marBottom w:val="0"/>
          <w:divBdr>
            <w:top w:val="none" w:sz="0" w:space="0" w:color="auto"/>
            <w:left w:val="none" w:sz="0" w:space="0" w:color="auto"/>
            <w:bottom w:val="none" w:sz="0" w:space="0" w:color="auto"/>
            <w:right w:val="none" w:sz="0" w:space="0" w:color="auto"/>
          </w:divBdr>
        </w:div>
        <w:div w:id="557404680">
          <w:marLeft w:val="0"/>
          <w:marRight w:val="0"/>
          <w:marTop w:val="0"/>
          <w:marBottom w:val="0"/>
          <w:divBdr>
            <w:top w:val="none" w:sz="0" w:space="0" w:color="auto"/>
            <w:left w:val="none" w:sz="0" w:space="0" w:color="auto"/>
            <w:bottom w:val="none" w:sz="0" w:space="0" w:color="auto"/>
            <w:right w:val="none" w:sz="0" w:space="0" w:color="auto"/>
          </w:divBdr>
        </w:div>
        <w:div w:id="748425321">
          <w:marLeft w:val="0"/>
          <w:marRight w:val="0"/>
          <w:marTop w:val="0"/>
          <w:marBottom w:val="0"/>
          <w:divBdr>
            <w:top w:val="none" w:sz="0" w:space="0" w:color="auto"/>
            <w:left w:val="none" w:sz="0" w:space="0" w:color="auto"/>
            <w:bottom w:val="none" w:sz="0" w:space="0" w:color="auto"/>
            <w:right w:val="none" w:sz="0" w:space="0" w:color="auto"/>
          </w:divBdr>
        </w:div>
        <w:div w:id="1665280474">
          <w:marLeft w:val="0"/>
          <w:marRight w:val="0"/>
          <w:marTop w:val="0"/>
          <w:marBottom w:val="0"/>
          <w:divBdr>
            <w:top w:val="none" w:sz="0" w:space="0" w:color="auto"/>
            <w:left w:val="none" w:sz="0" w:space="0" w:color="auto"/>
            <w:bottom w:val="none" w:sz="0" w:space="0" w:color="auto"/>
            <w:right w:val="none" w:sz="0" w:space="0" w:color="auto"/>
          </w:divBdr>
        </w:div>
        <w:div w:id="593437730">
          <w:marLeft w:val="0"/>
          <w:marRight w:val="0"/>
          <w:marTop w:val="0"/>
          <w:marBottom w:val="0"/>
          <w:divBdr>
            <w:top w:val="none" w:sz="0" w:space="0" w:color="auto"/>
            <w:left w:val="none" w:sz="0" w:space="0" w:color="auto"/>
            <w:bottom w:val="none" w:sz="0" w:space="0" w:color="auto"/>
            <w:right w:val="none" w:sz="0" w:space="0" w:color="auto"/>
          </w:divBdr>
        </w:div>
      </w:divsChild>
    </w:div>
    <w:div w:id="1041130082">
      <w:bodyDiv w:val="1"/>
      <w:marLeft w:val="0"/>
      <w:marRight w:val="0"/>
      <w:marTop w:val="0"/>
      <w:marBottom w:val="0"/>
      <w:divBdr>
        <w:top w:val="none" w:sz="0" w:space="0" w:color="auto"/>
        <w:left w:val="none" w:sz="0" w:space="0" w:color="auto"/>
        <w:bottom w:val="none" w:sz="0" w:space="0" w:color="auto"/>
        <w:right w:val="none" w:sz="0" w:space="0" w:color="auto"/>
      </w:divBdr>
    </w:div>
    <w:div w:id="1050836975">
      <w:bodyDiv w:val="1"/>
      <w:marLeft w:val="0"/>
      <w:marRight w:val="0"/>
      <w:marTop w:val="0"/>
      <w:marBottom w:val="0"/>
      <w:divBdr>
        <w:top w:val="none" w:sz="0" w:space="0" w:color="auto"/>
        <w:left w:val="none" w:sz="0" w:space="0" w:color="auto"/>
        <w:bottom w:val="none" w:sz="0" w:space="0" w:color="auto"/>
        <w:right w:val="none" w:sz="0" w:space="0" w:color="auto"/>
      </w:divBdr>
    </w:div>
    <w:div w:id="1061515526">
      <w:bodyDiv w:val="1"/>
      <w:marLeft w:val="0"/>
      <w:marRight w:val="0"/>
      <w:marTop w:val="0"/>
      <w:marBottom w:val="0"/>
      <w:divBdr>
        <w:top w:val="none" w:sz="0" w:space="0" w:color="auto"/>
        <w:left w:val="none" w:sz="0" w:space="0" w:color="auto"/>
        <w:bottom w:val="none" w:sz="0" w:space="0" w:color="auto"/>
        <w:right w:val="none" w:sz="0" w:space="0" w:color="auto"/>
      </w:divBdr>
      <w:divsChild>
        <w:div w:id="865563203">
          <w:marLeft w:val="994"/>
          <w:marRight w:val="0"/>
          <w:marTop w:val="240"/>
          <w:marBottom w:val="0"/>
          <w:divBdr>
            <w:top w:val="none" w:sz="0" w:space="0" w:color="auto"/>
            <w:left w:val="none" w:sz="0" w:space="0" w:color="auto"/>
            <w:bottom w:val="none" w:sz="0" w:space="0" w:color="auto"/>
            <w:right w:val="none" w:sz="0" w:space="0" w:color="auto"/>
          </w:divBdr>
        </w:div>
        <w:div w:id="1328903668">
          <w:marLeft w:val="994"/>
          <w:marRight w:val="0"/>
          <w:marTop w:val="240"/>
          <w:marBottom w:val="0"/>
          <w:divBdr>
            <w:top w:val="none" w:sz="0" w:space="0" w:color="auto"/>
            <w:left w:val="none" w:sz="0" w:space="0" w:color="auto"/>
            <w:bottom w:val="none" w:sz="0" w:space="0" w:color="auto"/>
            <w:right w:val="none" w:sz="0" w:space="0" w:color="auto"/>
          </w:divBdr>
        </w:div>
      </w:divsChild>
    </w:div>
    <w:div w:id="1096250751">
      <w:bodyDiv w:val="1"/>
      <w:marLeft w:val="0"/>
      <w:marRight w:val="0"/>
      <w:marTop w:val="0"/>
      <w:marBottom w:val="0"/>
      <w:divBdr>
        <w:top w:val="none" w:sz="0" w:space="0" w:color="auto"/>
        <w:left w:val="none" w:sz="0" w:space="0" w:color="auto"/>
        <w:bottom w:val="none" w:sz="0" w:space="0" w:color="auto"/>
        <w:right w:val="none" w:sz="0" w:space="0" w:color="auto"/>
      </w:divBdr>
    </w:div>
    <w:div w:id="1207449110">
      <w:bodyDiv w:val="1"/>
      <w:marLeft w:val="0"/>
      <w:marRight w:val="0"/>
      <w:marTop w:val="0"/>
      <w:marBottom w:val="0"/>
      <w:divBdr>
        <w:top w:val="none" w:sz="0" w:space="0" w:color="auto"/>
        <w:left w:val="none" w:sz="0" w:space="0" w:color="auto"/>
        <w:bottom w:val="none" w:sz="0" w:space="0" w:color="auto"/>
        <w:right w:val="none" w:sz="0" w:space="0" w:color="auto"/>
      </w:divBdr>
    </w:div>
    <w:div w:id="1255673231">
      <w:bodyDiv w:val="1"/>
      <w:marLeft w:val="0"/>
      <w:marRight w:val="0"/>
      <w:marTop w:val="0"/>
      <w:marBottom w:val="0"/>
      <w:divBdr>
        <w:top w:val="none" w:sz="0" w:space="0" w:color="auto"/>
        <w:left w:val="none" w:sz="0" w:space="0" w:color="auto"/>
        <w:bottom w:val="none" w:sz="0" w:space="0" w:color="auto"/>
        <w:right w:val="none" w:sz="0" w:space="0" w:color="auto"/>
      </w:divBdr>
    </w:div>
    <w:div w:id="1379477160">
      <w:bodyDiv w:val="1"/>
      <w:marLeft w:val="0"/>
      <w:marRight w:val="0"/>
      <w:marTop w:val="0"/>
      <w:marBottom w:val="0"/>
      <w:divBdr>
        <w:top w:val="none" w:sz="0" w:space="0" w:color="auto"/>
        <w:left w:val="none" w:sz="0" w:space="0" w:color="auto"/>
        <w:bottom w:val="none" w:sz="0" w:space="0" w:color="auto"/>
        <w:right w:val="none" w:sz="0" w:space="0" w:color="auto"/>
      </w:divBdr>
    </w:div>
    <w:div w:id="1402942568">
      <w:bodyDiv w:val="1"/>
      <w:marLeft w:val="0"/>
      <w:marRight w:val="0"/>
      <w:marTop w:val="0"/>
      <w:marBottom w:val="0"/>
      <w:divBdr>
        <w:top w:val="none" w:sz="0" w:space="0" w:color="auto"/>
        <w:left w:val="none" w:sz="0" w:space="0" w:color="auto"/>
        <w:bottom w:val="none" w:sz="0" w:space="0" w:color="auto"/>
        <w:right w:val="none" w:sz="0" w:space="0" w:color="auto"/>
      </w:divBdr>
    </w:div>
    <w:div w:id="1477337780">
      <w:bodyDiv w:val="1"/>
      <w:marLeft w:val="0"/>
      <w:marRight w:val="0"/>
      <w:marTop w:val="0"/>
      <w:marBottom w:val="0"/>
      <w:divBdr>
        <w:top w:val="none" w:sz="0" w:space="0" w:color="auto"/>
        <w:left w:val="none" w:sz="0" w:space="0" w:color="auto"/>
        <w:bottom w:val="none" w:sz="0" w:space="0" w:color="auto"/>
        <w:right w:val="none" w:sz="0" w:space="0" w:color="auto"/>
      </w:divBdr>
    </w:div>
    <w:div w:id="1546215592">
      <w:bodyDiv w:val="1"/>
      <w:marLeft w:val="0"/>
      <w:marRight w:val="0"/>
      <w:marTop w:val="0"/>
      <w:marBottom w:val="0"/>
      <w:divBdr>
        <w:top w:val="none" w:sz="0" w:space="0" w:color="auto"/>
        <w:left w:val="none" w:sz="0" w:space="0" w:color="auto"/>
        <w:bottom w:val="none" w:sz="0" w:space="0" w:color="auto"/>
        <w:right w:val="none" w:sz="0" w:space="0" w:color="auto"/>
      </w:divBdr>
    </w:div>
    <w:div w:id="1569074236">
      <w:bodyDiv w:val="1"/>
      <w:marLeft w:val="0"/>
      <w:marRight w:val="0"/>
      <w:marTop w:val="0"/>
      <w:marBottom w:val="0"/>
      <w:divBdr>
        <w:top w:val="none" w:sz="0" w:space="0" w:color="auto"/>
        <w:left w:val="none" w:sz="0" w:space="0" w:color="auto"/>
        <w:bottom w:val="none" w:sz="0" w:space="0" w:color="auto"/>
        <w:right w:val="none" w:sz="0" w:space="0" w:color="auto"/>
      </w:divBdr>
    </w:div>
    <w:div w:id="1718122786">
      <w:bodyDiv w:val="1"/>
      <w:marLeft w:val="0"/>
      <w:marRight w:val="0"/>
      <w:marTop w:val="0"/>
      <w:marBottom w:val="0"/>
      <w:divBdr>
        <w:top w:val="none" w:sz="0" w:space="0" w:color="auto"/>
        <w:left w:val="none" w:sz="0" w:space="0" w:color="auto"/>
        <w:bottom w:val="none" w:sz="0" w:space="0" w:color="auto"/>
        <w:right w:val="none" w:sz="0" w:space="0" w:color="auto"/>
      </w:divBdr>
    </w:div>
    <w:div w:id="1753428380">
      <w:bodyDiv w:val="1"/>
      <w:marLeft w:val="0"/>
      <w:marRight w:val="0"/>
      <w:marTop w:val="0"/>
      <w:marBottom w:val="0"/>
      <w:divBdr>
        <w:top w:val="none" w:sz="0" w:space="0" w:color="auto"/>
        <w:left w:val="none" w:sz="0" w:space="0" w:color="auto"/>
        <w:bottom w:val="none" w:sz="0" w:space="0" w:color="auto"/>
        <w:right w:val="none" w:sz="0" w:space="0" w:color="auto"/>
      </w:divBdr>
    </w:div>
    <w:div w:id="1754813605">
      <w:bodyDiv w:val="1"/>
      <w:marLeft w:val="0"/>
      <w:marRight w:val="0"/>
      <w:marTop w:val="0"/>
      <w:marBottom w:val="0"/>
      <w:divBdr>
        <w:top w:val="none" w:sz="0" w:space="0" w:color="auto"/>
        <w:left w:val="none" w:sz="0" w:space="0" w:color="auto"/>
        <w:bottom w:val="none" w:sz="0" w:space="0" w:color="auto"/>
        <w:right w:val="none" w:sz="0" w:space="0" w:color="auto"/>
      </w:divBdr>
      <w:divsChild>
        <w:div w:id="335813565">
          <w:marLeft w:val="0"/>
          <w:marRight w:val="0"/>
          <w:marTop w:val="0"/>
          <w:marBottom w:val="0"/>
          <w:divBdr>
            <w:top w:val="none" w:sz="0" w:space="0" w:color="auto"/>
            <w:left w:val="none" w:sz="0" w:space="0" w:color="auto"/>
            <w:bottom w:val="none" w:sz="0" w:space="0" w:color="auto"/>
            <w:right w:val="none" w:sz="0" w:space="0" w:color="auto"/>
          </w:divBdr>
        </w:div>
        <w:div w:id="976255796">
          <w:marLeft w:val="0"/>
          <w:marRight w:val="0"/>
          <w:marTop w:val="0"/>
          <w:marBottom w:val="0"/>
          <w:divBdr>
            <w:top w:val="none" w:sz="0" w:space="0" w:color="auto"/>
            <w:left w:val="none" w:sz="0" w:space="0" w:color="auto"/>
            <w:bottom w:val="none" w:sz="0" w:space="0" w:color="auto"/>
            <w:right w:val="none" w:sz="0" w:space="0" w:color="auto"/>
          </w:divBdr>
        </w:div>
        <w:div w:id="633825890">
          <w:marLeft w:val="0"/>
          <w:marRight w:val="0"/>
          <w:marTop w:val="0"/>
          <w:marBottom w:val="0"/>
          <w:divBdr>
            <w:top w:val="none" w:sz="0" w:space="0" w:color="auto"/>
            <w:left w:val="none" w:sz="0" w:space="0" w:color="auto"/>
            <w:bottom w:val="none" w:sz="0" w:space="0" w:color="auto"/>
            <w:right w:val="none" w:sz="0" w:space="0" w:color="auto"/>
          </w:divBdr>
        </w:div>
        <w:div w:id="898982683">
          <w:marLeft w:val="0"/>
          <w:marRight w:val="0"/>
          <w:marTop w:val="0"/>
          <w:marBottom w:val="0"/>
          <w:divBdr>
            <w:top w:val="none" w:sz="0" w:space="0" w:color="auto"/>
            <w:left w:val="none" w:sz="0" w:space="0" w:color="auto"/>
            <w:bottom w:val="none" w:sz="0" w:space="0" w:color="auto"/>
            <w:right w:val="none" w:sz="0" w:space="0" w:color="auto"/>
          </w:divBdr>
        </w:div>
        <w:div w:id="239755881">
          <w:marLeft w:val="0"/>
          <w:marRight w:val="0"/>
          <w:marTop w:val="0"/>
          <w:marBottom w:val="0"/>
          <w:divBdr>
            <w:top w:val="none" w:sz="0" w:space="0" w:color="auto"/>
            <w:left w:val="none" w:sz="0" w:space="0" w:color="auto"/>
            <w:bottom w:val="none" w:sz="0" w:space="0" w:color="auto"/>
            <w:right w:val="none" w:sz="0" w:space="0" w:color="auto"/>
          </w:divBdr>
        </w:div>
        <w:div w:id="1768109789">
          <w:marLeft w:val="0"/>
          <w:marRight w:val="0"/>
          <w:marTop w:val="0"/>
          <w:marBottom w:val="0"/>
          <w:divBdr>
            <w:top w:val="none" w:sz="0" w:space="0" w:color="auto"/>
            <w:left w:val="none" w:sz="0" w:space="0" w:color="auto"/>
            <w:bottom w:val="none" w:sz="0" w:space="0" w:color="auto"/>
            <w:right w:val="none" w:sz="0" w:space="0" w:color="auto"/>
          </w:divBdr>
        </w:div>
        <w:div w:id="492724524">
          <w:marLeft w:val="0"/>
          <w:marRight w:val="0"/>
          <w:marTop w:val="0"/>
          <w:marBottom w:val="0"/>
          <w:divBdr>
            <w:top w:val="none" w:sz="0" w:space="0" w:color="auto"/>
            <w:left w:val="none" w:sz="0" w:space="0" w:color="auto"/>
            <w:bottom w:val="none" w:sz="0" w:space="0" w:color="auto"/>
            <w:right w:val="none" w:sz="0" w:space="0" w:color="auto"/>
          </w:divBdr>
        </w:div>
        <w:div w:id="113602211">
          <w:marLeft w:val="0"/>
          <w:marRight w:val="0"/>
          <w:marTop w:val="0"/>
          <w:marBottom w:val="0"/>
          <w:divBdr>
            <w:top w:val="none" w:sz="0" w:space="0" w:color="auto"/>
            <w:left w:val="none" w:sz="0" w:space="0" w:color="auto"/>
            <w:bottom w:val="none" w:sz="0" w:space="0" w:color="auto"/>
            <w:right w:val="none" w:sz="0" w:space="0" w:color="auto"/>
          </w:divBdr>
        </w:div>
        <w:div w:id="2121222955">
          <w:marLeft w:val="0"/>
          <w:marRight w:val="0"/>
          <w:marTop w:val="0"/>
          <w:marBottom w:val="0"/>
          <w:divBdr>
            <w:top w:val="none" w:sz="0" w:space="0" w:color="auto"/>
            <w:left w:val="none" w:sz="0" w:space="0" w:color="auto"/>
            <w:bottom w:val="none" w:sz="0" w:space="0" w:color="auto"/>
            <w:right w:val="none" w:sz="0" w:space="0" w:color="auto"/>
          </w:divBdr>
        </w:div>
        <w:div w:id="532227636">
          <w:marLeft w:val="0"/>
          <w:marRight w:val="0"/>
          <w:marTop w:val="0"/>
          <w:marBottom w:val="0"/>
          <w:divBdr>
            <w:top w:val="none" w:sz="0" w:space="0" w:color="auto"/>
            <w:left w:val="none" w:sz="0" w:space="0" w:color="auto"/>
            <w:bottom w:val="none" w:sz="0" w:space="0" w:color="auto"/>
            <w:right w:val="none" w:sz="0" w:space="0" w:color="auto"/>
          </w:divBdr>
        </w:div>
        <w:div w:id="1180658388">
          <w:marLeft w:val="0"/>
          <w:marRight w:val="0"/>
          <w:marTop w:val="0"/>
          <w:marBottom w:val="0"/>
          <w:divBdr>
            <w:top w:val="none" w:sz="0" w:space="0" w:color="auto"/>
            <w:left w:val="none" w:sz="0" w:space="0" w:color="auto"/>
            <w:bottom w:val="none" w:sz="0" w:space="0" w:color="auto"/>
            <w:right w:val="none" w:sz="0" w:space="0" w:color="auto"/>
          </w:divBdr>
        </w:div>
        <w:div w:id="469178809">
          <w:marLeft w:val="0"/>
          <w:marRight w:val="0"/>
          <w:marTop w:val="0"/>
          <w:marBottom w:val="0"/>
          <w:divBdr>
            <w:top w:val="none" w:sz="0" w:space="0" w:color="auto"/>
            <w:left w:val="none" w:sz="0" w:space="0" w:color="auto"/>
            <w:bottom w:val="none" w:sz="0" w:space="0" w:color="auto"/>
            <w:right w:val="none" w:sz="0" w:space="0" w:color="auto"/>
          </w:divBdr>
        </w:div>
        <w:div w:id="248320497">
          <w:marLeft w:val="0"/>
          <w:marRight w:val="0"/>
          <w:marTop w:val="0"/>
          <w:marBottom w:val="0"/>
          <w:divBdr>
            <w:top w:val="none" w:sz="0" w:space="0" w:color="auto"/>
            <w:left w:val="none" w:sz="0" w:space="0" w:color="auto"/>
            <w:bottom w:val="none" w:sz="0" w:space="0" w:color="auto"/>
            <w:right w:val="none" w:sz="0" w:space="0" w:color="auto"/>
          </w:divBdr>
        </w:div>
      </w:divsChild>
    </w:div>
    <w:div w:id="1770540367">
      <w:bodyDiv w:val="1"/>
      <w:marLeft w:val="0"/>
      <w:marRight w:val="0"/>
      <w:marTop w:val="0"/>
      <w:marBottom w:val="0"/>
      <w:divBdr>
        <w:top w:val="none" w:sz="0" w:space="0" w:color="auto"/>
        <w:left w:val="none" w:sz="0" w:space="0" w:color="auto"/>
        <w:bottom w:val="none" w:sz="0" w:space="0" w:color="auto"/>
        <w:right w:val="none" w:sz="0" w:space="0" w:color="auto"/>
      </w:divBdr>
    </w:div>
    <w:div w:id="1870989789">
      <w:bodyDiv w:val="1"/>
      <w:marLeft w:val="0"/>
      <w:marRight w:val="0"/>
      <w:marTop w:val="0"/>
      <w:marBottom w:val="0"/>
      <w:divBdr>
        <w:top w:val="none" w:sz="0" w:space="0" w:color="auto"/>
        <w:left w:val="none" w:sz="0" w:space="0" w:color="auto"/>
        <w:bottom w:val="none" w:sz="0" w:space="0" w:color="auto"/>
        <w:right w:val="none" w:sz="0" w:space="0" w:color="auto"/>
      </w:divBdr>
    </w:div>
    <w:div w:id="2072382810">
      <w:bodyDiv w:val="1"/>
      <w:marLeft w:val="0"/>
      <w:marRight w:val="0"/>
      <w:marTop w:val="0"/>
      <w:marBottom w:val="0"/>
      <w:divBdr>
        <w:top w:val="none" w:sz="0" w:space="0" w:color="auto"/>
        <w:left w:val="none" w:sz="0" w:space="0" w:color="auto"/>
        <w:bottom w:val="none" w:sz="0" w:space="0" w:color="auto"/>
        <w:right w:val="none" w:sz="0" w:space="0" w:color="auto"/>
      </w:divBdr>
      <w:divsChild>
        <w:div w:id="1570308527">
          <w:marLeft w:val="547"/>
          <w:marRight w:val="0"/>
          <w:marTop w:val="115"/>
          <w:marBottom w:val="0"/>
          <w:divBdr>
            <w:top w:val="none" w:sz="0" w:space="0" w:color="auto"/>
            <w:left w:val="none" w:sz="0" w:space="0" w:color="auto"/>
            <w:bottom w:val="none" w:sz="0" w:space="0" w:color="auto"/>
            <w:right w:val="none" w:sz="0" w:space="0" w:color="auto"/>
          </w:divBdr>
        </w:div>
        <w:div w:id="103883963">
          <w:marLeft w:val="547"/>
          <w:marRight w:val="0"/>
          <w:marTop w:val="115"/>
          <w:marBottom w:val="0"/>
          <w:divBdr>
            <w:top w:val="none" w:sz="0" w:space="0" w:color="auto"/>
            <w:left w:val="none" w:sz="0" w:space="0" w:color="auto"/>
            <w:bottom w:val="none" w:sz="0" w:space="0" w:color="auto"/>
            <w:right w:val="none" w:sz="0" w:space="0" w:color="auto"/>
          </w:divBdr>
        </w:div>
        <w:div w:id="1279802020">
          <w:marLeft w:val="1166"/>
          <w:marRight w:val="0"/>
          <w:marTop w:val="115"/>
          <w:marBottom w:val="0"/>
          <w:divBdr>
            <w:top w:val="none" w:sz="0" w:space="0" w:color="auto"/>
            <w:left w:val="none" w:sz="0" w:space="0" w:color="auto"/>
            <w:bottom w:val="none" w:sz="0" w:space="0" w:color="auto"/>
            <w:right w:val="none" w:sz="0" w:space="0" w:color="auto"/>
          </w:divBdr>
        </w:div>
        <w:div w:id="608508335">
          <w:marLeft w:val="1800"/>
          <w:marRight w:val="0"/>
          <w:marTop w:val="96"/>
          <w:marBottom w:val="0"/>
          <w:divBdr>
            <w:top w:val="none" w:sz="0" w:space="0" w:color="auto"/>
            <w:left w:val="none" w:sz="0" w:space="0" w:color="auto"/>
            <w:bottom w:val="none" w:sz="0" w:space="0" w:color="auto"/>
            <w:right w:val="none" w:sz="0" w:space="0" w:color="auto"/>
          </w:divBdr>
        </w:div>
        <w:div w:id="1825049774">
          <w:marLeft w:val="1800"/>
          <w:marRight w:val="0"/>
          <w:marTop w:val="96"/>
          <w:marBottom w:val="0"/>
          <w:divBdr>
            <w:top w:val="none" w:sz="0" w:space="0" w:color="auto"/>
            <w:left w:val="none" w:sz="0" w:space="0" w:color="auto"/>
            <w:bottom w:val="none" w:sz="0" w:space="0" w:color="auto"/>
            <w:right w:val="none" w:sz="0" w:space="0" w:color="auto"/>
          </w:divBdr>
        </w:div>
      </w:divsChild>
    </w:div>
    <w:div w:id="2094812597">
      <w:bodyDiv w:val="1"/>
      <w:marLeft w:val="0"/>
      <w:marRight w:val="0"/>
      <w:marTop w:val="0"/>
      <w:marBottom w:val="0"/>
      <w:divBdr>
        <w:top w:val="none" w:sz="0" w:space="0" w:color="auto"/>
        <w:left w:val="none" w:sz="0" w:space="0" w:color="auto"/>
        <w:bottom w:val="none" w:sz="0" w:space="0" w:color="auto"/>
        <w:right w:val="none" w:sz="0" w:space="0" w:color="auto"/>
      </w:divBdr>
      <w:divsChild>
        <w:div w:id="2120710141">
          <w:marLeft w:val="0"/>
          <w:marRight w:val="0"/>
          <w:marTop w:val="0"/>
          <w:marBottom w:val="0"/>
          <w:divBdr>
            <w:top w:val="none" w:sz="0" w:space="0" w:color="auto"/>
            <w:left w:val="none" w:sz="0" w:space="0" w:color="auto"/>
            <w:bottom w:val="none" w:sz="0" w:space="0" w:color="auto"/>
            <w:right w:val="none" w:sz="0" w:space="0" w:color="auto"/>
          </w:divBdr>
        </w:div>
        <w:div w:id="1137644995">
          <w:marLeft w:val="0"/>
          <w:marRight w:val="0"/>
          <w:marTop w:val="0"/>
          <w:marBottom w:val="0"/>
          <w:divBdr>
            <w:top w:val="none" w:sz="0" w:space="0" w:color="auto"/>
            <w:left w:val="none" w:sz="0" w:space="0" w:color="auto"/>
            <w:bottom w:val="none" w:sz="0" w:space="0" w:color="auto"/>
            <w:right w:val="none" w:sz="0" w:space="0" w:color="auto"/>
          </w:divBdr>
        </w:div>
        <w:div w:id="1881940006">
          <w:marLeft w:val="0"/>
          <w:marRight w:val="0"/>
          <w:marTop w:val="0"/>
          <w:marBottom w:val="0"/>
          <w:divBdr>
            <w:top w:val="none" w:sz="0" w:space="0" w:color="auto"/>
            <w:left w:val="none" w:sz="0" w:space="0" w:color="auto"/>
            <w:bottom w:val="none" w:sz="0" w:space="0" w:color="auto"/>
            <w:right w:val="none" w:sz="0" w:space="0" w:color="auto"/>
          </w:divBdr>
        </w:div>
        <w:div w:id="1481729303">
          <w:marLeft w:val="0"/>
          <w:marRight w:val="0"/>
          <w:marTop w:val="0"/>
          <w:marBottom w:val="0"/>
          <w:divBdr>
            <w:top w:val="none" w:sz="0" w:space="0" w:color="auto"/>
            <w:left w:val="none" w:sz="0" w:space="0" w:color="auto"/>
            <w:bottom w:val="none" w:sz="0" w:space="0" w:color="auto"/>
            <w:right w:val="none" w:sz="0" w:space="0" w:color="auto"/>
          </w:divBdr>
        </w:div>
        <w:div w:id="917640939">
          <w:marLeft w:val="0"/>
          <w:marRight w:val="0"/>
          <w:marTop w:val="0"/>
          <w:marBottom w:val="0"/>
          <w:divBdr>
            <w:top w:val="none" w:sz="0" w:space="0" w:color="auto"/>
            <w:left w:val="none" w:sz="0" w:space="0" w:color="auto"/>
            <w:bottom w:val="none" w:sz="0" w:space="0" w:color="auto"/>
            <w:right w:val="none" w:sz="0" w:space="0" w:color="auto"/>
          </w:divBdr>
        </w:div>
        <w:div w:id="875579472">
          <w:marLeft w:val="0"/>
          <w:marRight w:val="0"/>
          <w:marTop w:val="0"/>
          <w:marBottom w:val="0"/>
          <w:divBdr>
            <w:top w:val="none" w:sz="0" w:space="0" w:color="auto"/>
            <w:left w:val="none" w:sz="0" w:space="0" w:color="auto"/>
            <w:bottom w:val="none" w:sz="0" w:space="0" w:color="auto"/>
            <w:right w:val="none" w:sz="0" w:space="0" w:color="auto"/>
          </w:divBdr>
        </w:div>
        <w:div w:id="1419981168">
          <w:marLeft w:val="0"/>
          <w:marRight w:val="0"/>
          <w:marTop w:val="0"/>
          <w:marBottom w:val="0"/>
          <w:divBdr>
            <w:top w:val="none" w:sz="0" w:space="0" w:color="auto"/>
            <w:left w:val="none" w:sz="0" w:space="0" w:color="auto"/>
            <w:bottom w:val="none" w:sz="0" w:space="0" w:color="auto"/>
            <w:right w:val="none" w:sz="0" w:space="0" w:color="auto"/>
          </w:divBdr>
        </w:div>
        <w:div w:id="696085280">
          <w:marLeft w:val="0"/>
          <w:marRight w:val="0"/>
          <w:marTop w:val="0"/>
          <w:marBottom w:val="0"/>
          <w:divBdr>
            <w:top w:val="none" w:sz="0" w:space="0" w:color="auto"/>
            <w:left w:val="none" w:sz="0" w:space="0" w:color="auto"/>
            <w:bottom w:val="none" w:sz="0" w:space="0" w:color="auto"/>
            <w:right w:val="none" w:sz="0" w:space="0" w:color="auto"/>
          </w:divBdr>
        </w:div>
        <w:div w:id="1114710617">
          <w:marLeft w:val="0"/>
          <w:marRight w:val="0"/>
          <w:marTop w:val="0"/>
          <w:marBottom w:val="0"/>
          <w:divBdr>
            <w:top w:val="none" w:sz="0" w:space="0" w:color="auto"/>
            <w:left w:val="none" w:sz="0" w:space="0" w:color="auto"/>
            <w:bottom w:val="none" w:sz="0" w:space="0" w:color="auto"/>
            <w:right w:val="none" w:sz="0" w:space="0" w:color="auto"/>
          </w:divBdr>
        </w:div>
        <w:div w:id="1346056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eader" Target="header3.xml"/><Relationship Id="rId39" Type="http://schemas.openxmlformats.org/officeDocument/2006/relationships/hyperlink" Target="https://learning.postman.com/" TargetMode="External"/><Relationship Id="rId21" Type="http://schemas.openxmlformats.org/officeDocument/2006/relationships/image" Target="media/image7.png"/><Relationship Id="rId34" Type="http://schemas.openxmlformats.org/officeDocument/2006/relationships/hyperlink" Target="https://git-scm.com/docs"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scrum.org/resources/blog/done-understanding-definition-done?gclid=CjwKCAjwm8WZBhBUEiwA178UnFiFqICker4elVMX5oMU_LN-3V9opm5QzyoaX2zMIiFIRYlhl0MOwxoCZ5UQAvD_Bw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hyperlink" Target="https://nextjs.org/" TargetMode="External"/><Relationship Id="rId37" Type="http://schemas.openxmlformats.org/officeDocument/2006/relationships/hyperlink" Target="https://code.visualstudio.com/" TargetMode="External"/><Relationship Id="rId40" Type="http://schemas.openxmlformats.org/officeDocument/2006/relationships/hyperlink" Target="https://trello.com/"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vercel.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www.ulusofona.p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www.cgi.com/en"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w3.org/" TargetMode="External"/><Relationship Id="rId38" Type="http://schemas.openxmlformats.org/officeDocument/2006/relationships/hyperlink" Target="https://www.jetbrain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umm\Downloads\TFC_DEISIXXX_titulo_do_trabalho_aplicacional%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126FE7-D026-44E4-9072-8F0111CFF09B}">
  <we:reference id="f518cb36-c901-4d52-a9e7-4331342e485d" version="1.2.0.0" store="EXCatalog" storeType="EXCatalog"/>
  <we:alternateReferences>
    <we:reference id="WA200001011" version="1.2.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942EB000F0EF446AF71CD239F010769" ma:contentTypeVersion="10" ma:contentTypeDescription="Criar um novo documento." ma:contentTypeScope="" ma:versionID="650f30cb207b249287d8fc26c9277537">
  <xsd:schema xmlns:xsd="http://www.w3.org/2001/XMLSchema" xmlns:xs="http://www.w3.org/2001/XMLSchema" xmlns:p="http://schemas.microsoft.com/office/2006/metadata/properties" xmlns:ns2="050661a1-fdd6-4991-a5b4-5c6dd71004b8" targetNamespace="http://schemas.microsoft.com/office/2006/metadata/properties" ma:root="true" ma:fieldsID="0ce98dc47898caeada015f247d5d211d" ns2:_="">
    <xsd:import namespace="050661a1-fdd6-4991-a5b4-5c6dd7100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661a1-fdd6-4991-a5b4-5c6dd71004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54b874f7-854c-446f-bc91-e019e6359d5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0661a1-fdd6-4991-a5b4-5c6dd71004b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2265D1-5C45-405D-9B5E-DAA410665A70}">
  <ds:schemaRefs>
    <ds:schemaRef ds:uri="http://schemas.openxmlformats.org/officeDocument/2006/bibliography"/>
  </ds:schemaRefs>
</ds:datastoreItem>
</file>

<file path=customXml/itemProps2.xml><?xml version="1.0" encoding="utf-8"?>
<ds:datastoreItem xmlns:ds="http://schemas.openxmlformats.org/officeDocument/2006/customXml" ds:itemID="{69470129-223F-4E3A-8828-C1A15016C9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661a1-fdd6-4991-a5b4-5c6dd7100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34093D-3CAA-46B0-90A7-B11DDF1505E6}">
  <ds:schemaRefs>
    <ds:schemaRef ds:uri="http://schemas.microsoft.com/office/2006/metadata/properties"/>
    <ds:schemaRef ds:uri="http://schemas.microsoft.com/office/infopath/2007/PartnerControls"/>
    <ds:schemaRef ds:uri="050661a1-fdd6-4991-a5b4-5c6dd71004b8"/>
  </ds:schemaRefs>
</ds:datastoreItem>
</file>

<file path=customXml/itemProps4.xml><?xml version="1.0" encoding="utf-8"?>
<ds:datastoreItem xmlns:ds="http://schemas.openxmlformats.org/officeDocument/2006/customXml" ds:itemID="{A86AFCDC-E457-4DD2-B4CF-1D03AF7CD0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TFC_DEISIXXX_titulo_do_trabalho_aplicacional (2).dotx</Template>
  <TotalTime>1</TotalTime>
  <Pages>39</Pages>
  <Words>7810</Words>
  <Characters>44599</Characters>
  <Application>Microsoft Office Word</Application>
  <DocSecurity>0</DocSecurity>
  <Lines>1438</Lines>
  <Paragraphs>748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Superior Técnico</Company>
  <LinksUpToDate>false</LinksUpToDate>
  <CharactersWithSpaces>51661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Letizia Nunes</dc:creator>
  <cp:lastModifiedBy>Laércio Santos</cp:lastModifiedBy>
  <cp:revision>3</cp:revision>
  <cp:lastPrinted>2026-04-09T05:37:00Z</cp:lastPrinted>
  <dcterms:created xsi:type="dcterms:W3CDTF">2026-04-09T05:37:00Z</dcterms:created>
  <dcterms:modified xsi:type="dcterms:W3CDTF">2026-04-09T05:38:00Z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0x0101000942EB000F0EF446AF71CD239F010769</vt:lpwstr>
  </property>
  <property fmtid="{D5CDD505-2E9C-101B-9397-08002B2CF9AE}" pid="3" name="MediaServiceImageTags">
    <vt:lpwstr/>
  </property>
</Properties>
</file>